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093" w:rsidRPr="00A977A8" w:rsidRDefault="001D2093" w:rsidP="003F50D3">
      <w:pPr>
        <w:pStyle w:val="Main"/>
        <w:ind w:firstLine="567"/>
        <w:rPr>
          <w:lang w:val="ru-RU"/>
        </w:rPr>
      </w:pPr>
    </w:p>
    <w:p w:rsidR="008B0CD5" w:rsidRDefault="00774CB4">
      <w:pPr>
        <w:pStyle w:val="1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r w:rsidRPr="00774CB4">
        <w:fldChar w:fldCharType="begin"/>
      </w:r>
      <w:r w:rsidR="00033140">
        <w:instrText xml:space="preserve"> TOC \o "1-5" \n \h \z \u </w:instrText>
      </w:r>
      <w:r w:rsidRPr="00774CB4">
        <w:fldChar w:fldCharType="separate"/>
      </w:r>
      <w:hyperlink w:anchor="_Toc5051329" w:history="1">
        <w:r w:rsidR="008B0CD5" w:rsidRPr="00510DF6">
          <w:rPr>
            <w:rStyle w:val="a8"/>
            <w:noProof/>
          </w:rPr>
          <w:t>1. Рекурсия и рекурсивные алгоритмы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30" w:history="1">
        <w:r w:rsidRPr="00510DF6">
          <w:rPr>
            <w:rStyle w:val="a8"/>
            <w:noProof/>
          </w:rPr>
          <w:t>1.1. Рекуррентные соотношения. Рекурсия и итерация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31" w:history="1">
        <w:r w:rsidRPr="00510DF6">
          <w:rPr>
            <w:rStyle w:val="a8"/>
            <w:noProof/>
          </w:rPr>
          <w:t>1.2. Сущность рекурсии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32" w:history="1">
        <w:r w:rsidRPr="00510DF6">
          <w:rPr>
            <w:rStyle w:val="a8"/>
            <w:noProof/>
          </w:rPr>
          <w:t>1.3. Виды рекурсии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33" w:history="1">
        <w:r w:rsidRPr="00510DF6">
          <w:rPr>
            <w:rStyle w:val="a8"/>
            <w:noProof/>
          </w:rPr>
          <w:t>1.3.1. Прямая рекурсия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34" w:history="1">
        <w:r w:rsidRPr="00510DF6">
          <w:rPr>
            <w:rStyle w:val="a8"/>
            <w:noProof/>
          </w:rPr>
          <w:t>1.3.2. Косвенная рекурсия.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35" w:history="1">
        <w:r w:rsidRPr="00510DF6">
          <w:rPr>
            <w:rStyle w:val="a8"/>
            <w:noProof/>
          </w:rPr>
          <w:t>1.3.3. Линейная рекурсия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36" w:history="1">
        <w:r w:rsidRPr="00510DF6">
          <w:rPr>
            <w:rStyle w:val="a8"/>
            <w:noProof/>
          </w:rPr>
          <w:t>1.3.4. Ветвящаяся рекурсия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37" w:history="1">
        <w:r w:rsidRPr="00510DF6">
          <w:rPr>
            <w:rStyle w:val="a8"/>
            <w:noProof/>
          </w:rPr>
          <w:t>1.3.5. Бесконечная рекурсия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38" w:history="1">
        <w:r w:rsidRPr="00510DF6">
          <w:rPr>
            <w:rStyle w:val="a8"/>
            <w:noProof/>
          </w:rPr>
          <w:t>1.3.6. Сложная рекурсия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39" w:history="1">
        <w:r w:rsidRPr="00510DF6">
          <w:rPr>
            <w:rStyle w:val="a8"/>
            <w:noProof/>
          </w:rPr>
          <w:t>1.3.6.1. Опережающее описание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40" w:history="1">
        <w:r w:rsidRPr="00510DF6">
          <w:rPr>
            <w:rStyle w:val="a8"/>
            <w:noProof/>
          </w:rPr>
          <w:t>1.3.7. Типовой пример.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41" w:history="1">
        <w:r w:rsidRPr="00510DF6">
          <w:rPr>
            <w:rStyle w:val="a8"/>
            <w:noProof/>
          </w:rPr>
          <w:t>1.4. Имитация работы цикла с помощью рекурсии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42" w:history="1">
        <w:r w:rsidRPr="00510DF6">
          <w:rPr>
            <w:rStyle w:val="a8"/>
            <w:noProof/>
          </w:rPr>
          <w:t>1.4.1. Пример 1.</w:t>
        </w:r>
        <w:r w:rsidRPr="00510DF6">
          <w:rPr>
            <w:rStyle w:val="a8"/>
            <w:noProof/>
            <w:lang w:val="en-US"/>
          </w:rPr>
          <w:t xml:space="preserve"> </w:t>
        </w:r>
        <w:r w:rsidRPr="00510DF6">
          <w:rPr>
            <w:rStyle w:val="a8"/>
            <w:noProof/>
          </w:rPr>
          <w:t xml:space="preserve">Инкремент </w:t>
        </w:r>
        <w:r w:rsidRPr="00510DF6">
          <w:rPr>
            <w:rStyle w:val="a8"/>
            <w:noProof/>
            <w:lang w:val="en-US"/>
          </w:rPr>
          <w:t>счетчика итераций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43" w:history="1">
        <w:r w:rsidRPr="00510DF6">
          <w:rPr>
            <w:rStyle w:val="a8"/>
            <w:noProof/>
          </w:rPr>
          <w:t>1.4.2. Пример 2. Декремент счетчика итераций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44" w:history="1">
        <w:r w:rsidRPr="00510DF6">
          <w:rPr>
            <w:rStyle w:val="a8"/>
            <w:noProof/>
          </w:rPr>
          <w:t>1.4.3. Пример 3. Двойной цикл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45" w:history="1">
        <w:r w:rsidRPr="00510DF6">
          <w:rPr>
            <w:rStyle w:val="a8"/>
            <w:noProof/>
          </w:rPr>
          <w:t>1.4.4. Пример 4: Перевод числа в двоичную систему.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46" w:history="1">
        <w:r w:rsidRPr="00510DF6">
          <w:rPr>
            <w:rStyle w:val="a8"/>
            <w:noProof/>
          </w:rPr>
          <w:t>1.5. Произвольное количество вложенных циклов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47" w:history="1">
        <w:r w:rsidRPr="00510DF6">
          <w:rPr>
            <w:rStyle w:val="a8"/>
            <w:noProof/>
          </w:rPr>
          <w:t>1.6. Графы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48" w:history="1">
        <w:r w:rsidRPr="00510DF6">
          <w:rPr>
            <w:rStyle w:val="a8"/>
            <w:noProof/>
          </w:rPr>
          <w:t>1.6.1. Понятие и представление графа: матрица смежности, список смежности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49" w:history="1">
        <w:r w:rsidRPr="00510DF6">
          <w:rPr>
            <w:rStyle w:val="a8"/>
            <w:noProof/>
          </w:rPr>
          <w:t>1.6.2. Способы представления графов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50" w:history="1">
        <w:r w:rsidRPr="00510DF6">
          <w:rPr>
            <w:rStyle w:val="a8"/>
            <w:noProof/>
          </w:rPr>
          <w:t>1.6.2.1. Матрица смежности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51" w:history="1">
        <w:r w:rsidRPr="00510DF6">
          <w:rPr>
            <w:rStyle w:val="a8"/>
            <w:noProof/>
          </w:rPr>
          <w:t>1.6.2.2. Список смежности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52" w:history="1">
        <w:r w:rsidRPr="00510DF6">
          <w:rPr>
            <w:rStyle w:val="a8"/>
            <w:noProof/>
          </w:rPr>
          <w:t>1.6.3. Использование графа с использованием STL для конкурентного программирования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53" w:history="1">
        <w:r w:rsidRPr="00510DF6">
          <w:rPr>
            <w:rStyle w:val="a8"/>
            <w:noProof/>
          </w:rPr>
          <w:t>1.7. Фракталы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54" w:history="1">
        <w:r w:rsidRPr="00510DF6">
          <w:rPr>
            <w:rStyle w:val="a8"/>
            <w:noProof/>
          </w:rPr>
          <w:t>1.8. Деревья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55" w:history="1">
        <w:r w:rsidRPr="00510DF6">
          <w:rPr>
            <w:rStyle w:val="a8"/>
            <w:noProof/>
          </w:rPr>
          <w:t>1.8.1. Основные определения. Способы изображения деревьев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56" w:history="1">
        <w:r w:rsidRPr="00510DF6">
          <w:rPr>
            <w:rStyle w:val="a8"/>
            <w:noProof/>
          </w:rPr>
          <w:t>1.8.2. Прохождение деревьев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57" w:history="1">
        <w:r w:rsidRPr="00510DF6">
          <w:rPr>
            <w:rStyle w:val="a8"/>
            <w:noProof/>
          </w:rPr>
          <w:t>1.8.2.1. Алгоритм обхода в прямом порядке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58" w:history="1">
        <w:r w:rsidRPr="00510DF6">
          <w:rPr>
            <w:rStyle w:val="a8"/>
            <w:noProof/>
          </w:rPr>
          <w:t>1.8.2.2. Алгоритм обхода в обратном порядке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59" w:history="1">
        <w:r w:rsidRPr="00510DF6">
          <w:rPr>
            <w:rStyle w:val="a8"/>
            <w:noProof/>
          </w:rPr>
          <w:t>1.8.2.3. Алгоритм обхода в концевом порядке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60" w:history="1">
        <w:r w:rsidRPr="00510DF6">
          <w:rPr>
            <w:rStyle w:val="a8"/>
            <w:noProof/>
          </w:rPr>
          <w:t>1.8.3. Представление дерева в памяти компьютера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61" w:history="1">
        <w:r w:rsidRPr="00510DF6">
          <w:rPr>
            <w:rStyle w:val="a8"/>
            <w:noProof/>
          </w:rPr>
          <w:t>1.8.3.1. Рекурсивные структуры данных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62" w:history="1">
        <w:r w:rsidRPr="00510DF6">
          <w:rPr>
            <w:rStyle w:val="a8"/>
            <w:rFonts w:cs="Arial"/>
            <w:noProof/>
          </w:rPr>
          <w:t>1.8.3.1.1. Пример 1. Простой пример связанного списка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63" w:history="1">
        <w:r w:rsidRPr="00510DF6">
          <w:rPr>
            <w:rStyle w:val="a8"/>
            <w:rFonts w:cs="Arial"/>
            <w:noProof/>
          </w:rPr>
          <w:t>1.8.3.1.2. Пример 2. Связанный список (динамический список)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64" w:history="1">
        <w:r w:rsidRPr="00510DF6">
          <w:rPr>
            <w:rStyle w:val="a8"/>
            <w:rFonts w:cs="Arial"/>
            <w:noProof/>
          </w:rPr>
          <w:t>1.8.3.1.3. Пример 3. Односвязный однонаправленный список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65" w:history="1">
        <w:r w:rsidRPr="00510DF6">
          <w:rPr>
            <w:rStyle w:val="a8"/>
            <w:rFonts w:cs="Arial"/>
            <w:noProof/>
          </w:rPr>
          <w:t>1.8.3.1.4. Пример 4. Однонаправленный связанный список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66" w:history="1">
        <w:r w:rsidRPr="00510DF6">
          <w:rPr>
            <w:rStyle w:val="a8"/>
            <w:noProof/>
          </w:rPr>
          <w:t>1.9. Примеры рекурсивных алгоритмов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67" w:history="1">
        <w:r w:rsidRPr="00510DF6">
          <w:rPr>
            <w:rStyle w:val="a8"/>
            <w:noProof/>
          </w:rPr>
          <w:t>1.9.1. Рисование дерева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68" w:history="1">
        <w:r w:rsidRPr="00510DF6">
          <w:rPr>
            <w:rStyle w:val="a8"/>
            <w:noProof/>
          </w:rPr>
          <w:t>1.9.2. Ханойские башни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69" w:history="1">
        <w:r w:rsidRPr="00510DF6">
          <w:rPr>
            <w:rStyle w:val="a8"/>
            <w:noProof/>
          </w:rPr>
          <w:t>1.9.2.1. Прмер 1.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70" w:history="1">
        <w:r w:rsidRPr="00510DF6">
          <w:rPr>
            <w:rStyle w:val="a8"/>
            <w:noProof/>
          </w:rPr>
          <w:t>1.9.2.2. Прмер 2.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71" w:history="1">
        <w:r w:rsidRPr="00510DF6">
          <w:rPr>
            <w:rStyle w:val="a8"/>
            <w:noProof/>
          </w:rPr>
          <w:t>1.9.2.3. Прмер 3.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72" w:history="1">
        <w:r w:rsidRPr="00510DF6">
          <w:rPr>
            <w:rStyle w:val="a8"/>
            <w:noProof/>
          </w:rPr>
          <w:t>1.9.3. Синтаксический анализ арифметических выражений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73" w:history="1">
        <w:r w:rsidRPr="00510DF6">
          <w:rPr>
            <w:rStyle w:val="a8"/>
            <w:noProof/>
          </w:rPr>
          <w:t xml:space="preserve">1.9.3.1. Пример 1. Вычисление выражения </w:t>
        </w:r>
        <w:r w:rsidRPr="00510DF6">
          <w:rPr>
            <w:rStyle w:val="a8"/>
            <w:noProof/>
            <w:lang w:val="en-US"/>
          </w:rPr>
          <w:t>(</w:t>
        </w:r>
        <w:r w:rsidRPr="00510DF6">
          <w:rPr>
            <w:rStyle w:val="a8"/>
            <w:noProof/>
          </w:rPr>
          <w:t>Pascal</w:t>
        </w:r>
        <w:r w:rsidRPr="00510DF6">
          <w:rPr>
            <w:rStyle w:val="a8"/>
            <w:noProof/>
            <w:lang w:val="en-US"/>
          </w:rPr>
          <w:t>)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74" w:history="1">
        <w:r w:rsidRPr="00510DF6">
          <w:rPr>
            <w:rStyle w:val="a8"/>
            <w:noProof/>
          </w:rPr>
          <w:t xml:space="preserve">1.9.3.2. Пример </w:t>
        </w:r>
        <w:r w:rsidRPr="00510DF6">
          <w:rPr>
            <w:rStyle w:val="a8"/>
            <w:noProof/>
            <w:lang w:val="en-US"/>
          </w:rPr>
          <w:t>2</w:t>
        </w:r>
        <w:r w:rsidRPr="00510DF6">
          <w:rPr>
            <w:rStyle w:val="a8"/>
            <w:noProof/>
          </w:rPr>
          <w:t>. Синтаксический анализатор математических выражений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75" w:history="1">
        <w:r w:rsidRPr="00510DF6">
          <w:rPr>
            <w:rStyle w:val="a8"/>
            <w:noProof/>
          </w:rPr>
          <w:t>1.9.4. Быстрые сортировки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76" w:history="1">
        <w:r w:rsidRPr="00510DF6">
          <w:rPr>
            <w:rStyle w:val="a8"/>
            <w:noProof/>
          </w:rPr>
          <w:t>1.9.4.1. Алгоритм 1: «Быстрая» сортировка (quicksort).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77" w:history="1">
        <w:r w:rsidRPr="00510DF6">
          <w:rPr>
            <w:rStyle w:val="a8"/>
            <w:rFonts w:cs="Arial"/>
            <w:noProof/>
          </w:rPr>
          <w:t>1.9.4.1.1.</w:t>
        </w:r>
        <w:r w:rsidRPr="00510DF6">
          <w:rPr>
            <w:rStyle w:val="a8"/>
            <w:rFonts w:cs="Arial"/>
            <w:noProof/>
            <w:lang w:val="en-US"/>
          </w:rPr>
          <w:t xml:space="preserve"> Q</w:t>
        </w:r>
        <w:r w:rsidRPr="00510DF6">
          <w:rPr>
            <w:rStyle w:val="a8"/>
            <w:rFonts w:cs="Arial"/>
            <w:noProof/>
          </w:rPr>
          <w:t>uicksort. Пример 1.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78" w:history="1">
        <w:r w:rsidRPr="00510DF6">
          <w:rPr>
            <w:rStyle w:val="a8"/>
            <w:rFonts w:cs="Arial"/>
            <w:noProof/>
          </w:rPr>
          <w:t>1.9.4.1.2.</w:t>
        </w:r>
        <w:r w:rsidRPr="00510DF6">
          <w:rPr>
            <w:rStyle w:val="a8"/>
            <w:rFonts w:cs="Arial"/>
            <w:noProof/>
            <w:lang w:val="en-US"/>
          </w:rPr>
          <w:t xml:space="preserve"> Q</w:t>
        </w:r>
        <w:r w:rsidRPr="00510DF6">
          <w:rPr>
            <w:rStyle w:val="a8"/>
            <w:rFonts w:cs="Arial"/>
            <w:noProof/>
          </w:rPr>
          <w:t>uicksort.</w:t>
        </w:r>
        <w:r w:rsidRPr="00510DF6">
          <w:rPr>
            <w:rStyle w:val="a8"/>
            <w:rFonts w:cs="Arial"/>
            <w:noProof/>
            <w:lang w:val="en-US"/>
          </w:rPr>
          <w:t xml:space="preserve"> </w:t>
        </w:r>
        <w:r w:rsidRPr="00510DF6">
          <w:rPr>
            <w:rStyle w:val="a8"/>
            <w:rFonts w:cs="Arial"/>
            <w:noProof/>
          </w:rPr>
          <w:t>Пример 2.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79" w:history="1">
        <w:r w:rsidRPr="00510DF6">
          <w:rPr>
            <w:rStyle w:val="a8"/>
            <w:rFonts w:cs="Arial"/>
            <w:noProof/>
          </w:rPr>
          <w:t>1.9.4.1.3.</w:t>
        </w:r>
        <w:r w:rsidRPr="00510DF6">
          <w:rPr>
            <w:rStyle w:val="a8"/>
            <w:rFonts w:cs="Arial"/>
            <w:noProof/>
            <w:lang w:val="en-US"/>
          </w:rPr>
          <w:t xml:space="preserve"> Q</w:t>
        </w:r>
        <w:r w:rsidRPr="00510DF6">
          <w:rPr>
            <w:rStyle w:val="a8"/>
            <w:rFonts w:cs="Arial"/>
            <w:noProof/>
          </w:rPr>
          <w:t>uicksort.</w:t>
        </w:r>
        <w:r w:rsidRPr="00510DF6">
          <w:rPr>
            <w:rStyle w:val="a8"/>
            <w:rFonts w:cs="Arial"/>
            <w:noProof/>
            <w:lang w:val="en-US"/>
          </w:rPr>
          <w:t xml:space="preserve"> </w:t>
        </w:r>
        <w:r w:rsidRPr="00510DF6">
          <w:rPr>
            <w:rStyle w:val="a8"/>
            <w:rFonts w:cs="Arial"/>
            <w:noProof/>
          </w:rPr>
          <w:t>Пример 3.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80" w:history="1">
        <w:r w:rsidRPr="00510DF6">
          <w:rPr>
            <w:rStyle w:val="a8"/>
            <w:noProof/>
          </w:rPr>
          <w:t>1.9.4.2. Алгоритм 2: Сортировка слиянием (merge sort).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81" w:history="1">
        <w:r w:rsidRPr="00510DF6">
          <w:rPr>
            <w:rStyle w:val="a8"/>
            <w:rFonts w:cs="Arial"/>
            <w:noProof/>
          </w:rPr>
          <w:t>1.9.4.2.1. Merge sort. Пример 1.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82" w:history="1">
        <w:r w:rsidRPr="00510DF6">
          <w:rPr>
            <w:rStyle w:val="a8"/>
            <w:rFonts w:cs="Arial"/>
            <w:noProof/>
          </w:rPr>
          <w:t>1.9.4.2.2. Merge sort. Пример 2.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83" w:history="1">
        <w:r w:rsidRPr="00510DF6">
          <w:rPr>
            <w:rStyle w:val="a8"/>
            <w:rFonts w:cs="Arial"/>
            <w:noProof/>
          </w:rPr>
          <w:t>1.9.4.2.3. Merge sort. Пример 3.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84" w:history="1">
        <w:r w:rsidRPr="00510DF6">
          <w:rPr>
            <w:rStyle w:val="a8"/>
            <w:noProof/>
          </w:rPr>
          <w:t>1.9.4.3. Алгоритм 3: Сортировка деревом (tree sort).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85" w:history="1">
        <w:r w:rsidRPr="00510DF6">
          <w:rPr>
            <w:rStyle w:val="a8"/>
            <w:rFonts w:cs="Arial"/>
            <w:noProof/>
          </w:rPr>
          <w:t>1.9.4.3.1. Tree sort. Пример 1.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86" w:history="1">
        <w:r w:rsidRPr="00510DF6">
          <w:rPr>
            <w:rStyle w:val="a8"/>
            <w:rFonts w:cs="Arial"/>
            <w:noProof/>
          </w:rPr>
          <w:t>1.9.4.3.2. Tree sort. Пример 2.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87" w:history="1">
        <w:r w:rsidRPr="00510DF6">
          <w:rPr>
            <w:rStyle w:val="a8"/>
            <w:noProof/>
          </w:rPr>
          <w:t>1.10. Рекурсия или цикл. Избавление от рекурсии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88" w:history="1">
        <w:r w:rsidRPr="00510DF6">
          <w:rPr>
            <w:rStyle w:val="a8"/>
            <w:noProof/>
          </w:rPr>
          <w:t>1.10.1. Рекурсия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89" w:history="1">
        <w:r w:rsidRPr="00510DF6">
          <w:rPr>
            <w:rStyle w:val="a8"/>
            <w:noProof/>
          </w:rPr>
          <w:t>1.10.2. Цикл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90" w:history="1">
        <w:r w:rsidRPr="00510DF6">
          <w:rPr>
            <w:rStyle w:val="a8"/>
            <w:noProof/>
          </w:rPr>
          <w:t>1.10.3. Контрольные примеры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91" w:history="1">
        <w:r w:rsidRPr="00510DF6">
          <w:rPr>
            <w:rStyle w:val="a8"/>
            <w:noProof/>
          </w:rPr>
          <w:t>1.10.3.1. Вычисление суммы</w:t>
        </w:r>
      </w:hyperlink>
    </w:p>
    <w:p w:rsidR="008B0CD5" w:rsidRDefault="008B0CD5">
      <w:pPr>
        <w:pStyle w:val="42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92" w:history="1">
        <w:r w:rsidRPr="00510DF6">
          <w:rPr>
            <w:rStyle w:val="a8"/>
            <w:noProof/>
          </w:rPr>
          <w:t>1.10.3.2. Вычисление факториала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93" w:history="1">
        <w:r w:rsidRPr="00510DF6">
          <w:rPr>
            <w:rStyle w:val="a8"/>
            <w:noProof/>
          </w:rPr>
          <w:t>1.10.4. Области применения рекурсии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94" w:history="1">
        <w:r w:rsidRPr="00510DF6">
          <w:rPr>
            <w:rStyle w:val="a8"/>
            <w:noProof/>
          </w:rPr>
          <w:t>1.10.5. Явное использование стека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95" w:history="1">
        <w:r w:rsidRPr="00510DF6">
          <w:rPr>
            <w:rStyle w:val="a8"/>
            <w:noProof/>
          </w:rPr>
          <w:t>1.10.6. Запоминание последовательности рекурсивных вызовов</w:t>
        </w:r>
      </w:hyperlink>
    </w:p>
    <w:p w:rsidR="008B0CD5" w:rsidRDefault="008B0CD5">
      <w:pPr>
        <w:pStyle w:val="3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96" w:history="1">
        <w:r w:rsidRPr="00510DF6">
          <w:rPr>
            <w:rStyle w:val="a8"/>
            <w:noProof/>
          </w:rPr>
          <w:t>1.10.7. Определение узла дерева по его номеру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97" w:history="1">
        <w:r w:rsidRPr="00510DF6">
          <w:rPr>
            <w:rStyle w:val="a8"/>
            <w:noProof/>
          </w:rPr>
          <w:t>1.11. Контрольные вопросы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98" w:history="1">
        <w:r w:rsidRPr="00510DF6">
          <w:rPr>
            <w:rStyle w:val="a8"/>
            <w:noProof/>
          </w:rPr>
          <w:t>1.12. Задачи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399" w:history="1">
        <w:r w:rsidRPr="00510DF6">
          <w:rPr>
            <w:rStyle w:val="a8"/>
            <w:noProof/>
          </w:rPr>
          <w:t>1.13. Литература</w:t>
        </w:r>
      </w:hyperlink>
    </w:p>
    <w:p w:rsidR="008B0CD5" w:rsidRDefault="008B0CD5">
      <w:pPr>
        <w:pStyle w:val="23"/>
        <w:tabs>
          <w:tab w:val="right" w:leader="dot" w:pos="10195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ru-RU"/>
        </w:rPr>
      </w:pPr>
      <w:hyperlink w:anchor="_Toc5051400" w:history="1">
        <w:r w:rsidRPr="00510DF6">
          <w:rPr>
            <w:rStyle w:val="a8"/>
            <w:noProof/>
          </w:rPr>
          <w:t>1.14. Другие материалы на этом сайте</w:t>
        </w:r>
      </w:hyperlink>
    </w:p>
    <w:p w:rsidR="001D2093" w:rsidRPr="00A977A8" w:rsidRDefault="00774CB4" w:rsidP="003F50D3">
      <w:pPr>
        <w:pStyle w:val="Main"/>
        <w:ind w:firstLine="567"/>
        <w:rPr>
          <w:lang w:val="ru-RU"/>
        </w:rPr>
      </w:pPr>
      <w:r>
        <w:rPr>
          <w:lang w:val="ru-RU"/>
        </w:rPr>
        <w:fldChar w:fldCharType="end"/>
      </w:r>
    </w:p>
    <w:p w:rsidR="001D2093" w:rsidRPr="004C5E0B" w:rsidRDefault="005D45E4" w:rsidP="003F50D3">
      <w:pPr>
        <w:pStyle w:val="Main"/>
        <w:ind w:firstLine="567"/>
        <w:rPr>
          <w:b/>
          <w:vanish/>
          <w:color w:val="FF0000"/>
          <w:lang w:val="ru-RU"/>
        </w:rPr>
      </w:pPr>
      <w:r w:rsidRPr="004C5E0B">
        <w:rPr>
          <w:b/>
          <w:vanish/>
          <w:color w:val="FF0000"/>
          <w:lang w:val="ru-RU"/>
        </w:rPr>
        <w:t>http://www.tvd-home.ru/recursion</w:t>
      </w:r>
    </w:p>
    <w:p w:rsidR="005D45E4" w:rsidRPr="00A977A8" w:rsidRDefault="005D45E4" w:rsidP="003F50D3">
      <w:pPr>
        <w:pStyle w:val="Main"/>
        <w:ind w:firstLine="567"/>
        <w:rPr>
          <w:lang w:val="ru-RU"/>
        </w:rPr>
      </w:pPr>
    </w:p>
    <w:p w:rsidR="005D45E4" w:rsidRPr="00A977A8" w:rsidRDefault="005D45E4" w:rsidP="005D45E4">
      <w:pPr>
        <w:pStyle w:val="11"/>
        <w:numPr>
          <w:ilvl w:val="0"/>
          <w:numId w:val="5"/>
        </w:numPr>
        <w:spacing w:before="0" w:after="0"/>
        <w:ind w:left="284" w:firstLine="0"/>
      </w:pPr>
      <w:bookmarkStart w:id="0" w:name="_Toc480062931"/>
      <w:bookmarkStart w:id="1" w:name="_Toc5051329"/>
      <w:r w:rsidRPr="00A977A8">
        <w:t>Рекурсия</w:t>
      </w:r>
      <w:r w:rsidR="00613C01">
        <w:t xml:space="preserve"> </w:t>
      </w:r>
      <w:r w:rsidRPr="00A977A8">
        <w:t>и</w:t>
      </w:r>
      <w:r w:rsidR="00613C01">
        <w:t xml:space="preserve"> </w:t>
      </w:r>
      <w:r w:rsidRPr="00A977A8">
        <w:t>рекурсивные</w:t>
      </w:r>
      <w:r w:rsidR="00613C01">
        <w:t xml:space="preserve"> </w:t>
      </w:r>
      <w:r w:rsidRPr="00A977A8">
        <w:t>алгоритмы</w:t>
      </w:r>
      <w:bookmarkEnd w:id="0"/>
      <w:bookmarkEnd w:id="1"/>
    </w:p>
    <w:p w:rsidR="005D45E4" w:rsidRPr="00A977A8" w:rsidRDefault="005D45E4" w:rsidP="005D45E4">
      <w:pPr>
        <w:pStyle w:val="Main"/>
        <w:ind w:firstLine="567"/>
        <w:rPr>
          <w:lang w:val="ru-RU"/>
        </w:rPr>
      </w:pPr>
      <w:bookmarkStart w:id="2" w:name="AP02001"/>
      <w:r w:rsidRPr="00DB63A7">
        <w:rPr>
          <w:highlight w:val="yellow"/>
          <w:lang w:val="ru-RU"/>
        </w:rPr>
        <w:t>Рекурсией</w:t>
      </w:r>
      <w:r w:rsidR="00613C01">
        <w:rPr>
          <w:highlight w:val="yellow"/>
          <w:lang w:val="ru-RU"/>
        </w:rPr>
        <w:t xml:space="preserve"> </w:t>
      </w:r>
      <w:bookmarkEnd w:id="2"/>
      <w:r w:rsidRPr="00DB63A7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ситуация,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proofErr w:type="spellStart"/>
      <w:r w:rsidR="00B21916">
        <w:rPr>
          <w:highlight w:val="yellow"/>
          <w:lang w:val="ru-RU"/>
        </w:rPr>
        <w:t>адгоритм</w:t>
      </w:r>
      <w:proofErr w:type="spellEnd"/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сама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себя</w:t>
      </w:r>
      <w:r w:rsidRPr="00A977A8">
        <w:rPr>
          <w:lang w:val="ru-RU"/>
        </w:rPr>
        <w:t>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Впервые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сталкиваясь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такой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алгоритмической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конструкцией,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большинство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людей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испытывает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определенные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трудности,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однако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немного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практики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рекурсия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станет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понятным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очень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полезным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инструментом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вашем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программистском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арсенале.</w:t>
      </w:r>
    </w:p>
    <w:p w:rsidR="005D45E4" w:rsidRDefault="005D45E4" w:rsidP="003F50D3">
      <w:pPr>
        <w:pStyle w:val="Main"/>
        <w:ind w:firstLine="567"/>
        <w:rPr>
          <w:lang w:val="ru-RU"/>
        </w:rPr>
      </w:pPr>
    </w:p>
    <w:p w:rsidR="008B0CD5" w:rsidRPr="00A977A8" w:rsidRDefault="008B0CD5" w:rsidP="008B0CD5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3" w:name="_Toc480062936"/>
      <w:bookmarkStart w:id="4" w:name="AP0792004"/>
      <w:bookmarkStart w:id="5" w:name="_Toc5051330"/>
      <w:r w:rsidRPr="00A977A8">
        <w:rPr>
          <w:i w:val="0"/>
          <w:sz w:val="20"/>
          <w:szCs w:val="20"/>
        </w:rPr>
        <w:t>Рекуррентные</w:t>
      </w:r>
      <w:r>
        <w:rPr>
          <w:i w:val="0"/>
          <w:sz w:val="20"/>
          <w:szCs w:val="20"/>
        </w:rPr>
        <w:t xml:space="preserve"> </w:t>
      </w:r>
      <w:r w:rsidRPr="00A977A8">
        <w:rPr>
          <w:i w:val="0"/>
          <w:sz w:val="20"/>
          <w:szCs w:val="20"/>
        </w:rPr>
        <w:t>соотношения.</w:t>
      </w:r>
      <w:r>
        <w:rPr>
          <w:i w:val="0"/>
          <w:sz w:val="20"/>
          <w:szCs w:val="20"/>
        </w:rPr>
        <w:t xml:space="preserve"> </w:t>
      </w:r>
      <w:r w:rsidRPr="00A977A8">
        <w:rPr>
          <w:i w:val="0"/>
          <w:sz w:val="20"/>
          <w:szCs w:val="20"/>
        </w:rPr>
        <w:t>Рекурсия</w:t>
      </w:r>
      <w:r>
        <w:rPr>
          <w:i w:val="0"/>
          <w:sz w:val="20"/>
          <w:szCs w:val="20"/>
        </w:rPr>
        <w:t xml:space="preserve"> </w:t>
      </w:r>
      <w:r w:rsidRPr="00A977A8">
        <w:rPr>
          <w:i w:val="0"/>
          <w:sz w:val="20"/>
          <w:szCs w:val="20"/>
        </w:rPr>
        <w:t>и</w:t>
      </w:r>
      <w:r>
        <w:rPr>
          <w:i w:val="0"/>
          <w:sz w:val="20"/>
          <w:szCs w:val="20"/>
        </w:rPr>
        <w:t xml:space="preserve"> </w:t>
      </w:r>
      <w:r w:rsidRPr="00A977A8">
        <w:rPr>
          <w:i w:val="0"/>
          <w:sz w:val="20"/>
          <w:szCs w:val="20"/>
        </w:rPr>
        <w:t>итерация</w:t>
      </w:r>
      <w:bookmarkEnd w:id="3"/>
      <w:bookmarkEnd w:id="5"/>
    </w:p>
    <w:bookmarkEnd w:id="4"/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Говорят,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что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последовательность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векторов</w:t>
      </w:r>
      <w:r>
        <w:rPr>
          <w:highlight w:val="yellow"/>
          <w:lang w:val="ru-RU"/>
        </w:rPr>
        <w:t xml:space="preserve"> </w:t>
      </w:r>
      <w:r w:rsidRPr="00E47E59">
        <w:rPr>
          <w:noProof/>
          <w:highlight w:val="yellow"/>
          <w:lang w:val="ru-RU" w:eastAsia="ru-RU"/>
        </w:rPr>
        <w:drawing>
          <wp:inline distT="0" distB="0" distL="0" distR="0">
            <wp:extent cx="304800" cy="161925"/>
            <wp:effectExtent l="19050" t="0" r="0" b="0"/>
            <wp:docPr id="41" name="Рисунок 42" descr="\{\vec{x}_n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\{\vec{x}_n\}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7E59">
        <w:rPr>
          <w:highlight w:val="yellow"/>
          <w:lang w:val="ru-RU"/>
        </w:rPr>
        <w:t>задана</w:t>
      </w:r>
      <w:r>
        <w:rPr>
          <w:highlight w:val="yellow"/>
          <w:lang w:val="ru-RU"/>
        </w:rPr>
        <w:t xml:space="preserve"> </w:t>
      </w:r>
      <w:r w:rsidRPr="00880249">
        <w:rPr>
          <w:b/>
          <w:highlight w:val="yellow"/>
          <w:lang w:val="ru-RU"/>
        </w:rPr>
        <w:t>рекуррентным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соотношением,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если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задан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начальный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вектор</w:t>
      </w:r>
      <w:r>
        <w:rPr>
          <w:highlight w:val="yellow"/>
          <w:lang w:val="ru-RU"/>
        </w:rPr>
        <w:t xml:space="preserve"> </w:t>
      </w:r>
      <w:r w:rsidRPr="00E47E59">
        <w:rPr>
          <w:noProof/>
          <w:highlight w:val="yellow"/>
          <w:lang w:val="ru-RU" w:eastAsia="ru-RU"/>
        </w:rPr>
        <w:drawing>
          <wp:inline distT="0" distB="0" distL="0" distR="0">
            <wp:extent cx="1152525" cy="171450"/>
            <wp:effectExtent l="19050" t="0" r="9525" b="0"/>
            <wp:docPr id="42" name="Рисунок 43" descr="\vec{x}_0=(x_0^1, \ldots, x_0^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\vec{x}_0=(x_0^1, \ldots, x_0^D)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функциональная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зависимость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последующего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вектора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от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предыдущего</w:t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1333500" cy="190500"/>
            <wp:effectExtent l="19050" t="0" r="0" b="0"/>
            <wp:docPr id="43" name="Рисунок 44" descr="\vec{x}_n=\vec{f}(\vec{x}_{n-1})~~~~~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\vec{x}_n=\vec{f}(\vec{x}_{n-1})~~~~~(1)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Простым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примером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величины,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вычисляемой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помощью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рекуррентных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соотношений,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является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факториал</w:t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1304925" cy="123825"/>
            <wp:effectExtent l="19050" t="0" r="9525" b="0"/>
            <wp:docPr id="57" name="Рисунок 45" descr="n!=1 \cdot 2 \cdot 3 \cdot \ldots \cdot 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n!=1 \cdot 2 \cdot 3 \cdot \ldots \cdot n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Очередной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факториал</w:t>
      </w:r>
      <w:r>
        <w:rPr>
          <w:highlight w:val="yellow"/>
          <w:lang w:val="ru-RU"/>
        </w:rPr>
        <w:t xml:space="preserve"> </w:t>
      </w:r>
      <w:r w:rsidRPr="00E47E59">
        <w:rPr>
          <w:noProof/>
          <w:highlight w:val="yellow"/>
          <w:lang w:val="ru-RU" w:eastAsia="ru-RU"/>
        </w:rPr>
        <w:drawing>
          <wp:inline distT="0" distB="0" distL="0" distR="0">
            <wp:extent cx="133350" cy="114300"/>
            <wp:effectExtent l="19050" t="0" r="0" b="0"/>
            <wp:docPr id="95" name="Рисунок 46" descr="n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n!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можно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вычислить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предыдущему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как:</w:t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1514475" cy="171450"/>
            <wp:effectExtent l="19050" t="0" r="9525" b="0"/>
            <wp:docPr id="118" name="Рисунок 47" descr="n!=(n-1)! \cdot n~~~~~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n!=(n-1)! \cdot n~~~~~(2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Введя</w:t>
      </w:r>
      <w:r>
        <w:rPr>
          <w:lang w:val="ru-RU"/>
        </w:rPr>
        <w:t xml:space="preserve"> </w:t>
      </w:r>
      <w:r w:rsidRPr="00A977A8">
        <w:rPr>
          <w:lang w:val="ru-RU"/>
        </w:rPr>
        <w:t>обозначение</w:t>
      </w:r>
      <w:r>
        <w:rPr>
          <w:lang w:val="ru-RU"/>
        </w:rPr>
        <w:t xml:space="preserve"> </w:t>
      </w:r>
      <w:r w:rsidRPr="00A977A8">
        <w:rPr>
          <w:noProof/>
          <w:lang w:val="ru-RU" w:eastAsia="ru-RU"/>
        </w:rPr>
        <w:drawing>
          <wp:inline distT="0" distB="0" distL="0" distR="0">
            <wp:extent cx="504825" cy="142875"/>
            <wp:effectExtent l="19050" t="0" r="9525" b="0"/>
            <wp:docPr id="120" name="Рисунок 48" descr="x_n=n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x_n=n!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7A8">
        <w:rPr>
          <w:lang w:val="ru-RU"/>
        </w:rPr>
        <w:t>,</w:t>
      </w:r>
      <w:r>
        <w:rPr>
          <w:lang w:val="ru-RU"/>
        </w:rPr>
        <w:t xml:space="preserve"> </w:t>
      </w:r>
      <w:r w:rsidRPr="00A977A8">
        <w:rPr>
          <w:lang w:val="ru-RU"/>
        </w:rPr>
        <w:t>получим</w:t>
      </w:r>
      <w:r>
        <w:rPr>
          <w:lang w:val="ru-RU"/>
        </w:rPr>
        <w:t xml:space="preserve"> </w:t>
      </w:r>
      <w:r w:rsidRPr="00A977A8">
        <w:rPr>
          <w:lang w:val="ru-RU"/>
        </w:rPr>
        <w:t>соотношение:</w:t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1876425" cy="171450"/>
            <wp:effectExtent l="19050" t="0" r="9525" b="0"/>
            <wp:docPr id="121" name="Рисунок 49" descr="x_n=x_{n-1} \cdot n,~x_0=1~~~~~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x_n=x_{n-1} \cdot n,~x_0=1~~~~~(3)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Вектора</w:t>
      </w:r>
      <w:r>
        <w:rPr>
          <w:highlight w:val="yellow"/>
          <w:lang w:val="ru-RU"/>
        </w:rPr>
        <w:t xml:space="preserve"> </w:t>
      </w:r>
      <w:r w:rsidRPr="00E47E59">
        <w:rPr>
          <w:noProof/>
          <w:highlight w:val="yellow"/>
          <w:lang w:val="ru-RU" w:eastAsia="ru-RU"/>
        </w:rPr>
        <w:drawing>
          <wp:inline distT="0" distB="0" distL="0" distR="0">
            <wp:extent cx="152400" cy="142875"/>
            <wp:effectExtent l="19050" t="0" r="0" b="0"/>
            <wp:docPr id="122" name="Рисунок 50" descr="\vec{x}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\vec{x}_n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из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формулы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(1)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можно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интерпретировать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как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наборы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значений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переменных.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Тогда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вычисление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требуемого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элемента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последовательности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будет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состоять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повторяющемся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обновлении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их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значений.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частности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для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факториала:</w:t>
      </w:r>
    </w:p>
    <w:p w:rsidR="008B0CD5" w:rsidRPr="00A977A8" w:rsidRDefault="008B0CD5" w:rsidP="008B0CD5">
      <w:pPr>
        <w:pStyle w:val="Main"/>
        <w:ind w:firstLine="567"/>
        <w:rPr>
          <w:lang w:val="ru-RU"/>
        </w:rPr>
      </w:pPr>
    </w:p>
    <w:p w:rsidR="008B0CD5" w:rsidRPr="00A977A8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x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1;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for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(i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2;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n;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i++)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i;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x);</w:t>
      </w:r>
    </w:p>
    <w:p w:rsidR="008B0CD5" w:rsidRPr="00055000" w:rsidRDefault="008B0CD5" w:rsidP="008B0CD5">
      <w:pPr>
        <w:pStyle w:val="Main"/>
        <w:ind w:firstLine="567"/>
      </w:pP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green"/>
          <w:lang w:val="ru-RU"/>
        </w:rPr>
        <w:t>Каждое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такое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обновление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(</w:t>
      </w:r>
      <w:proofErr w:type="spellStart"/>
      <w:r w:rsidRPr="00E47E59">
        <w:rPr>
          <w:highlight w:val="green"/>
          <w:lang w:val="ru-RU"/>
        </w:rPr>
        <w:t>x</w:t>
      </w:r>
      <w:proofErr w:type="spellEnd"/>
      <w:proofErr w:type="gramStart"/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:</w:t>
      </w:r>
      <w:proofErr w:type="gramEnd"/>
      <w:r w:rsidRPr="00E47E59">
        <w:rPr>
          <w:highlight w:val="green"/>
          <w:lang w:val="ru-RU"/>
        </w:rPr>
        <w:t>=</w:t>
      </w:r>
      <w:r>
        <w:rPr>
          <w:highlight w:val="green"/>
          <w:lang w:val="ru-RU"/>
        </w:rPr>
        <w:t xml:space="preserve"> </w:t>
      </w:r>
      <w:proofErr w:type="spellStart"/>
      <w:r w:rsidRPr="00E47E59">
        <w:rPr>
          <w:highlight w:val="green"/>
          <w:lang w:val="ru-RU"/>
        </w:rPr>
        <w:t>x</w:t>
      </w:r>
      <w:proofErr w:type="spellEnd"/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*</w:t>
      </w:r>
      <w:r>
        <w:rPr>
          <w:highlight w:val="green"/>
          <w:lang w:val="ru-RU"/>
        </w:rPr>
        <w:t xml:space="preserve"> </w:t>
      </w:r>
      <w:proofErr w:type="spellStart"/>
      <w:r w:rsidRPr="00E47E59">
        <w:rPr>
          <w:highlight w:val="green"/>
          <w:lang w:val="ru-RU"/>
        </w:rPr>
        <w:t>i</w:t>
      </w:r>
      <w:proofErr w:type="spellEnd"/>
      <w:r w:rsidRPr="00E47E59">
        <w:rPr>
          <w:highlight w:val="green"/>
          <w:lang w:val="ru-RU"/>
        </w:rPr>
        <w:t>)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называется</w:t>
      </w:r>
      <w:r>
        <w:rPr>
          <w:highlight w:val="green"/>
          <w:lang w:val="ru-RU"/>
        </w:rPr>
        <w:t xml:space="preserve"> </w:t>
      </w:r>
      <w:r w:rsidRPr="004C7403">
        <w:rPr>
          <w:b/>
          <w:i/>
          <w:iCs/>
          <w:highlight w:val="green"/>
          <w:lang w:val="ru-RU"/>
        </w:rPr>
        <w:t>итерацией</w:t>
      </w:r>
      <w:r w:rsidRPr="00E47E59">
        <w:rPr>
          <w:highlight w:val="green"/>
          <w:lang w:val="ru-RU"/>
        </w:rPr>
        <w:t>,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а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процесс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повторения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итераций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–</w:t>
      </w:r>
      <w:r>
        <w:rPr>
          <w:highlight w:val="green"/>
          <w:lang w:val="ru-RU"/>
        </w:rPr>
        <w:t xml:space="preserve"> </w:t>
      </w:r>
      <w:r w:rsidRPr="004C7403">
        <w:rPr>
          <w:b/>
          <w:i/>
          <w:iCs/>
          <w:highlight w:val="green"/>
          <w:lang w:val="ru-RU"/>
        </w:rPr>
        <w:t>итерированием</w:t>
      </w:r>
      <w:r w:rsidRPr="00E47E59">
        <w:rPr>
          <w:highlight w:val="green"/>
          <w:lang w:val="ru-RU"/>
        </w:rPr>
        <w:t>.</w:t>
      </w: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Обратим,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однако,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внимание,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что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соотношение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(1)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является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чисто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рекурсивным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определением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последовательности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вычисление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n-го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элемента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есть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на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самом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деле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многократное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взятие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функции</w:t>
      </w:r>
      <w:r>
        <w:rPr>
          <w:highlight w:val="yellow"/>
          <w:lang w:val="ru-RU"/>
        </w:rPr>
        <w:t xml:space="preserve"> </w:t>
      </w:r>
      <w:proofErr w:type="spellStart"/>
      <w:r w:rsidRPr="00E47E59">
        <w:rPr>
          <w:highlight w:val="yellow"/>
          <w:lang w:val="ru-RU"/>
        </w:rPr>
        <w:t>f</w:t>
      </w:r>
      <w:proofErr w:type="spellEnd"/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от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самой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себя:</w:t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1733550" cy="371475"/>
            <wp:effectExtent l="19050" t="0" r="0" b="0"/>
            <wp:docPr id="123" name="Рисунок 51" descr="x_n=\displaystyle{\underbrace{f(f(...f(x_0)))}_n}~~~~~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x_n=\displaystyle{\underbrace{f(f(...f(x_0)))}_n}~~~~~(4)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В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частности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для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факториала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можно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написать:</w:t>
      </w:r>
    </w:p>
    <w:p w:rsidR="008B0CD5" w:rsidRPr="00A977A8" w:rsidRDefault="008B0CD5" w:rsidP="008B0CD5">
      <w:pPr>
        <w:pStyle w:val="Main"/>
        <w:ind w:firstLine="567"/>
        <w:rPr>
          <w:lang w:val="ru-RU"/>
        </w:rPr>
      </w:pP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Factorial(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//FONT: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Lucida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Console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>SetConsoleCP(1251);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установка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win-cp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1251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ввода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SetConsoleOutputCP(1251);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win-cp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"5!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%d\n"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Factorial(5));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Factorial(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n)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(n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1)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(n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Factorial(n-1));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(1);</w:t>
      </w:r>
    </w:p>
    <w:p w:rsidR="008B0CD5" w:rsidRPr="00A977A8" w:rsidRDefault="008B0CD5" w:rsidP="008B0CD5">
      <w:pPr>
        <w:pStyle w:val="Main"/>
        <w:ind w:firstLine="0"/>
        <w:jc w:val="left"/>
        <w:rPr>
          <w:rFonts w:ascii="Courier New" w:hAnsi="Courier New" w:cs="Courier New"/>
          <w:noProof/>
          <w:lang w:val="ru-RU" w:eastAsia="en-US"/>
        </w:rPr>
      </w:pPr>
      <w:r w:rsidRPr="00A977A8">
        <w:rPr>
          <w:rFonts w:ascii="Courier New" w:hAnsi="Courier New" w:cs="Courier New"/>
          <w:noProof/>
          <w:lang w:val="ru-RU" w:eastAsia="en-US"/>
        </w:rPr>
        <w:t>}</w:t>
      </w:r>
    </w:p>
    <w:p w:rsidR="008B0CD5" w:rsidRPr="00A977A8" w:rsidRDefault="008B0CD5" w:rsidP="008B0CD5">
      <w:pPr>
        <w:pStyle w:val="Main"/>
        <w:ind w:firstLine="0"/>
        <w:jc w:val="center"/>
        <w:rPr>
          <w:lang w:val="ru-RU"/>
        </w:rPr>
      </w:pPr>
    </w:p>
    <w:p w:rsidR="008B0CD5" w:rsidRPr="00A977A8" w:rsidRDefault="008B0CD5" w:rsidP="008B0CD5">
      <w:pPr>
        <w:pStyle w:val="Main"/>
        <w:ind w:firstLine="0"/>
        <w:jc w:val="center"/>
        <w:rPr>
          <w:lang w:val="ru-RU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2124075" cy="295275"/>
            <wp:effectExtent l="19050" t="0" r="9525" b="0"/>
            <wp:docPr id="12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D5" w:rsidRPr="00A977A8" w:rsidRDefault="008B0CD5" w:rsidP="008B0CD5">
      <w:pPr>
        <w:pStyle w:val="Main"/>
        <w:ind w:firstLine="0"/>
        <w:jc w:val="center"/>
        <w:rPr>
          <w:lang w:val="ru-RU"/>
        </w:rPr>
      </w:pPr>
    </w:p>
    <w:p w:rsidR="008B0CD5" w:rsidRPr="00E47E59" w:rsidRDefault="008B0CD5" w:rsidP="008B0CD5">
      <w:pPr>
        <w:pStyle w:val="Main"/>
        <w:ind w:firstLine="567"/>
        <w:rPr>
          <w:b/>
          <w:lang w:val="ru-RU"/>
        </w:rPr>
      </w:pPr>
      <w:r w:rsidRPr="00E47E59">
        <w:rPr>
          <w:b/>
          <w:highlight w:val="yellow"/>
          <w:lang w:val="ru-RU"/>
        </w:rPr>
        <w:t>Следует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понимать,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что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вызов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функций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влечет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за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собой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некоторые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дополнительные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накладные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расходы,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поэтому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первый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вариант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вычисления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факториала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будет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несколько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более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быстрым.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Вообще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итерационные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решения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работают</w:t>
      </w:r>
      <w:r>
        <w:rPr>
          <w:b/>
          <w:highlight w:val="yellow"/>
          <w:lang w:val="ru-RU"/>
        </w:rPr>
        <w:t xml:space="preserve"> </w:t>
      </w:r>
      <w:r w:rsidRPr="00E47E59">
        <w:rPr>
          <w:b/>
          <w:highlight w:val="yellow"/>
          <w:lang w:val="ru-RU"/>
        </w:rPr>
        <w:t>быстрее</w:t>
      </w:r>
      <w:r>
        <w:rPr>
          <w:b/>
          <w:highlight w:val="yellow"/>
          <w:lang w:val="ru-RU"/>
        </w:rPr>
        <w:t xml:space="preserve"> </w:t>
      </w:r>
      <w:proofErr w:type="gramStart"/>
      <w:r w:rsidRPr="00E47E59">
        <w:rPr>
          <w:b/>
          <w:highlight w:val="yellow"/>
          <w:lang w:val="ru-RU"/>
        </w:rPr>
        <w:t>рекурсивных</w:t>
      </w:r>
      <w:proofErr w:type="gramEnd"/>
      <w:r w:rsidRPr="00E47E59">
        <w:rPr>
          <w:b/>
          <w:highlight w:val="yellow"/>
          <w:lang w:val="ru-RU"/>
        </w:rPr>
        <w:t>.</w:t>
      </w:r>
    </w:p>
    <w:p w:rsidR="008B0CD5" w:rsidRPr="00E47E59" w:rsidRDefault="008B0CD5" w:rsidP="008B0CD5">
      <w:pPr>
        <w:pStyle w:val="Main"/>
        <w:ind w:firstLine="567"/>
        <w:rPr>
          <w:b/>
          <w:lang w:val="ru-RU"/>
        </w:rPr>
      </w:pPr>
      <w:r w:rsidRPr="008B0CD5">
        <w:rPr>
          <w:b/>
          <w:highlight w:val="green"/>
          <w:lang w:val="ru-RU"/>
        </w:rPr>
        <w:t>Прежде чем переходить к ситуациям, когда рекурсия полезна, обратим внимание еще на один пример, где ее использовать не следует.</w:t>
      </w: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Рассмотрим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частный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случай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рекуррентных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соотношений,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когда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следующее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значение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последовательности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зависит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не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от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одного,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а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сразу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от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нескольких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предыдущих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значений.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Примером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может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служить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известная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последовательность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Фибоначчи,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которой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каждый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следующий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элемент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есть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сумма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двух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предыдущих:</w:t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2724150" cy="171450"/>
            <wp:effectExtent l="19050" t="0" r="0" b="0"/>
            <wp:docPr id="125" name="Рисунок 52" descr="x_n=x_{n-1}+x_{n-2},~x_0=1,~x_1=1~~~~~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x_n=x_{n-1}+x_{n-2},~x_0=1,~x_1=1~~~~~(5)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D5" w:rsidRPr="00A977A8" w:rsidRDefault="008B0CD5" w:rsidP="008B0CD5">
      <w:pPr>
        <w:pStyle w:val="Main"/>
        <w:ind w:firstLine="0"/>
        <w:jc w:val="center"/>
        <w:rPr>
          <w:noProof/>
          <w:lang w:val="ru-RU" w:eastAsia="en-US"/>
        </w:rPr>
      </w:pP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При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«лобовом»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подходе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можно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написать</w:t>
      </w:r>
      <w:r>
        <w:rPr>
          <w:highlight w:val="yellow"/>
          <w:lang w:val="ru-RU"/>
        </w:rPr>
        <w:t xml:space="preserve"> </w:t>
      </w:r>
      <w:r w:rsidRPr="00E47E59">
        <w:rPr>
          <w:rFonts w:ascii="Courier New" w:hAnsi="Courier New" w:cs="Courier New"/>
          <w:noProof/>
          <w:highlight w:val="yellow"/>
          <w:lang w:eastAsia="en-US"/>
        </w:rPr>
        <w:t>Fib</w:t>
      </w:r>
      <w:r w:rsidRPr="00E47E59">
        <w:rPr>
          <w:rFonts w:ascii="Courier New" w:hAnsi="Courier New" w:cs="Courier New"/>
          <w:noProof/>
          <w:highlight w:val="yellow"/>
          <w:lang w:val="ru-RU" w:eastAsia="en-US"/>
        </w:rPr>
        <w:t>(</w:t>
      </w:r>
      <w:r w:rsidRPr="00E47E59">
        <w:rPr>
          <w:rFonts w:ascii="Courier New" w:hAnsi="Courier New" w:cs="Courier New"/>
          <w:noProof/>
          <w:color w:val="0000FF"/>
          <w:highlight w:val="yellow"/>
          <w:lang w:eastAsia="en-US"/>
        </w:rPr>
        <w:t>int</w:t>
      </w:r>
      <w:r>
        <w:rPr>
          <w:rFonts w:ascii="Courier New" w:hAnsi="Courier New" w:cs="Courier New"/>
          <w:noProof/>
          <w:highlight w:val="yellow"/>
          <w:lang w:val="ru-RU" w:eastAsia="en-US"/>
        </w:rPr>
        <w:t xml:space="preserve"> </w:t>
      </w:r>
      <w:r w:rsidRPr="00E47E59">
        <w:rPr>
          <w:rFonts w:ascii="Courier New" w:hAnsi="Courier New" w:cs="Courier New"/>
          <w:noProof/>
          <w:highlight w:val="yellow"/>
          <w:lang w:eastAsia="en-US"/>
        </w:rPr>
        <w:t>n</w:t>
      </w:r>
      <w:r w:rsidRPr="00E47E59">
        <w:rPr>
          <w:rFonts w:ascii="Courier New" w:hAnsi="Courier New" w:cs="Courier New"/>
          <w:noProof/>
          <w:highlight w:val="yellow"/>
          <w:lang w:val="ru-RU" w:eastAsia="en-US"/>
        </w:rPr>
        <w:t>)</w:t>
      </w:r>
      <w:r w:rsidRPr="00E47E59">
        <w:rPr>
          <w:highlight w:val="yellow"/>
          <w:lang w:val="ru-RU"/>
        </w:rPr>
        <w:t>:</w:t>
      </w:r>
    </w:p>
    <w:p w:rsidR="008B0CD5" w:rsidRPr="00A977A8" w:rsidRDefault="008B0CD5" w:rsidP="008B0CD5">
      <w:pPr>
        <w:pStyle w:val="Main"/>
        <w:ind w:firstLine="567"/>
        <w:rPr>
          <w:lang w:val="ru-RU"/>
        </w:rPr>
      </w:pP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std;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Fib(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main()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//FONT: Lucida Console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SetConsoleCP(1251);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 установка кодовой страницы win-cp 1251 в поток ввода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SetConsoleOutputCP</w:t>
      </w:r>
      <w:r w:rsidRPr="004704B0">
        <w:rPr>
          <w:rFonts w:ascii="Courier New" w:hAnsi="Courier New" w:cs="Courier New"/>
          <w:noProof/>
          <w:sz w:val="20"/>
          <w:szCs w:val="20"/>
          <w:lang w:eastAsia="en-US"/>
        </w:rPr>
        <w:t>(1251);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cp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setlocale(LC_ALL,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pp = 13;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"Для %d число Фибоначчи = %d\n"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 pp, Fib(pp));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Fib(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n)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(n == 1 || n == 2)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(n-1);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(Fib(n-1) + Fib(n-2));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B0CD5" w:rsidRDefault="008B0CD5" w:rsidP="008B0CD5">
      <w:pPr>
        <w:pStyle w:val="Main"/>
        <w:ind w:firstLine="0"/>
        <w:jc w:val="center"/>
        <w:rPr>
          <w:lang w:val="ru-RU"/>
        </w:rPr>
      </w:pPr>
    </w:p>
    <w:p w:rsidR="008B0CD5" w:rsidRDefault="008B0CD5" w:rsidP="008B0CD5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114550" cy="266700"/>
            <wp:effectExtent l="19050" t="0" r="0" b="0"/>
            <wp:docPr id="126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D5" w:rsidRPr="00A977A8" w:rsidRDefault="008B0CD5" w:rsidP="008B0CD5">
      <w:pPr>
        <w:pStyle w:val="Main"/>
        <w:ind w:firstLine="0"/>
        <w:jc w:val="center"/>
        <w:rPr>
          <w:lang w:val="ru-RU"/>
        </w:rPr>
      </w:pP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green"/>
          <w:lang w:val="ru-RU"/>
        </w:rPr>
        <w:t>Каждый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вызов</w:t>
      </w:r>
      <w:r>
        <w:rPr>
          <w:highlight w:val="green"/>
          <w:lang w:val="ru-RU"/>
        </w:rPr>
        <w:t xml:space="preserve"> </w:t>
      </w:r>
      <w:proofErr w:type="spellStart"/>
      <w:r w:rsidRPr="00E47E59">
        <w:rPr>
          <w:highlight w:val="green"/>
          <w:lang w:val="ru-RU"/>
        </w:rPr>
        <w:t>Fib</w:t>
      </w:r>
      <w:proofErr w:type="spellEnd"/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создает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сразу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две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копии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себя,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каждая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из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копий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–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еще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две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и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т.д.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Количество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операций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растет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с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номером</w:t>
      </w:r>
      <w:r>
        <w:rPr>
          <w:highlight w:val="green"/>
          <w:lang w:val="ru-RU"/>
        </w:rPr>
        <w:t xml:space="preserve"> </w:t>
      </w:r>
      <w:proofErr w:type="spellStart"/>
      <w:r w:rsidRPr="00E47E59">
        <w:rPr>
          <w:i/>
          <w:iCs/>
          <w:highlight w:val="green"/>
          <w:lang w:val="ru-RU"/>
        </w:rPr>
        <w:t>n</w:t>
      </w:r>
      <w:proofErr w:type="spellEnd"/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экспоненциально,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хотя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при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итерационном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решении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достаточно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линейного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по</w:t>
      </w:r>
      <w:r>
        <w:rPr>
          <w:highlight w:val="green"/>
          <w:lang w:val="ru-RU"/>
        </w:rPr>
        <w:t xml:space="preserve"> </w:t>
      </w:r>
      <w:proofErr w:type="spellStart"/>
      <w:r w:rsidRPr="00E47E59">
        <w:rPr>
          <w:i/>
          <w:iCs/>
          <w:highlight w:val="green"/>
          <w:lang w:val="ru-RU"/>
        </w:rPr>
        <w:t>n</w:t>
      </w:r>
      <w:proofErr w:type="spellEnd"/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количества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операций.</w:t>
      </w:r>
    </w:p>
    <w:p w:rsidR="008B0CD5" w:rsidRPr="00055000" w:rsidRDefault="008B0CD5" w:rsidP="008B0CD5">
      <w:pPr>
        <w:pStyle w:val="Main"/>
        <w:ind w:firstLine="567"/>
      </w:pPr>
      <w:r w:rsidRPr="00E47E59">
        <w:rPr>
          <w:highlight w:val="green"/>
          <w:lang w:val="ru-RU"/>
        </w:rPr>
        <w:t>На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самом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деле,</w:t>
      </w:r>
      <w:r>
        <w:rPr>
          <w:highlight w:val="green"/>
          <w:lang w:val="ru-RU"/>
        </w:rPr>
        <w:t xml:space="preserve"> </w:t>
      </w:r>
      <w:r w:rsidRPr="008B0CD5">
        <w:rPr>
          <w:b/>
          <w:highlight w:val="green"/>
          <w:lang w:val="ru-RU"/>
        </w:rPr>
        <w:t xml:space="preserve">приведенный пример учит нас </w:t>
      </w:r>
      <w:r w:rsidRPr="008B0CD5">
        <w:rPr>
          <w:b/>
          <w:bCs/>
          <w:highlight w:val="green"/>
          <w:lang w:val="ru-RU"/>
        </w:rPr>
        <w:t>НЕ КОГДА</w:t>
      </w:r>
      <w:r w:rsidRPr="008B0CD5">
        <w:rPr>
          <w:b/>
          <w:highlight w:val="green"/>
          <w:lang w:val="ru-RU"/>
        </w:rPr>
        <w:t xml:space="preserve"> рекурсию не следует использовать, а </w:t>
      </w:r>
      <w:proofErr w:type="gramStart"/>
      <w:r w:rsidRPr="008B0CD5">
        <w:rPr>
          <w:b/>
          <w:highlight w:val="green"/>
          <w:lang w:val="ru-RU"/>
        </w:rPr>
        <w:t>тому</w:t>
      </w:r>
      <w:proofErr w:type="gramEnd"/>
      <w:r w:rsidRPr="008B0CD5">
        <w:rPr>
          <w:b/>
          <w:highlight w:val="green"/>
          <w:lang w:val="ru-RU"/>
        </w:rPr>
        <w:t xml:space="preserve"> </w:t>
      </w:r>
      <w:r w:rsidRPr="008B0CD5">
        <w:rPr>
          <w:b/>
          <w:bCs/>
          <w:highlight w:val="green"/>
          <w:lang w:val="ru-RU"/>
        </w:rPr>
        <w:t>КАК</w:t>
      </w:r>
      <w:r w:rsidRPr="008B0CD5">
        <w:rPr>
          <w:b/>
          <w:highlight w:val="green"/>
          <w:lang w:val="ru-RU"/>
        </w:rPr>
        <w:t xml:space="preserve"> ее не следует использовать</w:t>
      </w:r>
      <w:r w:rsidRPr="00E47E59">
        <w:rPr>
          <w:highlight w:val="green"/>
          <w:lang w:val="ru-RU"/>
        </w:rPr>
        <w:t>.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В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конце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концов,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если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существует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быстрое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итерационное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(на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базе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циклов)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решение,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то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тот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же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цикл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можно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реализовать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с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помощью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рекурсивной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процедуры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или</w:t>
      </w:r>
      <w:r>
        <w:rPr>
          <w:highlight w:val="green"/>
          <w:lang w:val="ru-RU"/>
        </w:rPr>
        <w:t xml:space="preserve"> </w:t>
      </w:r>
      <w:r w:rsidRPr="00E47E59">
        <w:rPr>
          <w:highlight w:val="green"/>
          <w:lang w:val="ru-RU"/>
        </w:rPr>
        <w:t>функции.</w:t>
      </w:r>
      <w:r>
        <w:rPr>
          <w:lang w:val="ru-RU"/>
        </w:rPr>
        <w:t xml:space="preserve"> </w:t>
      </w:r>
      <w:r w:rsidRPr="00A977A8">
        <w:rPr>
          <w:lang w:val="ru-RU"/>
        </w:rPr>
        <w:t>Например</w:t>
      </w:r>
      <w:r w:rsidRPr="00055000">
        <w:t>:</w:t>
      </w:r>
    </w:p>
    <w:p w:rsidR="008B0CD5" w:rsidRPr="00055000" w:rsidRDefault="008B0CD5" w:rsidP="008B0CD5">
      <w:pPr>
        <w:pStyle w:val="Main"/>
        <w:ind w:firstLine="567"/>
      </w:pP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std;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Fib2(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,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main()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//FONT: Lucida Console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SetConsoleCP(1251);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 установка кодовой страницы win-cp 1251 в поток ввода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SetConsoleOutputCP</w:t>
      </w:r>
      <w:r w:rsidRPr="00447A4A">
        <w:rPr>
          <w:rFonts w:ascii="Courier New" w:hAnsi="Courier New" w:cs="Courier New"/>
          <w:noProof/>
          <w:sz w:val="20"/>
          <w:szCs w:val="20"/>
          <w:lang w:eastAsia="en-US"/>
        </w:rPr>
        <w:t>(1251);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cp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setlocale(LC_ALL,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pp = 13;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"Для %d число Фибоначчи = %d\n"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 pp, Fib2(1, 1, pp));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Fib2(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x1,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x2,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n)</w:t>
      </w:r>
    </w:p>
    <w:p w:rsidR="008B0CD5" w:rsidRPr="00447A4A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x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x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2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–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начальные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условия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(1,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1)</w:t>
      </w:r>
    </w:p>
    <w:p w:rsidR="008B0CD5" w:rsidRPr="00447A4A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–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номер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требуемого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7A4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Фибоначчи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x3;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(n &gt; 3){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x3 = x1 + x2;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x1 = x2;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x2 = x3;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(Fib2(x1, x2, n-1));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(x2);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B0CD5" w:rsidRDefault="008B0CD5" w:rsidP="008B0CD5">
      <w:pPr>
        <w:pStyle w:val="Main"/>
        <w:ind w:firstLine="0"/>
        <w:jc w:val="center"/>
      </w:pPr>
    </w:p>
    <w:p w:rsidR="008B0CD5" w:rsidRDefault="008B0CD5" w:rsidP="008B0CD5">
      <w:pPr>
        <w:pStyle w:val="Main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105660" cy="269875"/>
            <wp:effectExtent l="19050" t="0" r="8890" b="0"/>
            <wp:docPr id="127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26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D5" w:rsidRDefault="008B0CD5" w:rsidP="008B0CD5">
      <w:pPr>
        <w:pStyle w:val="Main"/>
        <w:ind w:firstLine="0"/>
        <w:jc w:val="center"/>
      </w:pPr>
    </w:p>
    <w:p w:rsidR="008B0CD5" w:rsidRPr="00055000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Второй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вариант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решения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этой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задачи</w:t>
      </w:r>
    </w:p>
    <w:p w:rsidR="008B0CD5" w:rsidRDefault="008B0CD5" w:rsidP="008B0CD5">
      <w:pPr>
        <w:pStyle w:val="Main"/>
        <w:ind w:firstLine="567"/>
        <w:rPr>
          <w:lang w:val="ru-RU"/>
        </w:rPr>
      </w:pPr>
    </w:p>
    <w:p w:rsidR="008B0CD5" w:rsidRPr="00055000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#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include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stdio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.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h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std;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unsigned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long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Fib3(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long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main()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//FONT: Lucida Console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SetConsoleCP(1251);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 установка кодовой страницы win-cp 1251 в поток ввода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SetConsoleOutputCP</w:t>
      </w:r>
      <w:r w:rsidRPr="004704B0">
        <w:rPr>
          <w:rFonts w:ascii="Courier New" w:hAnsi="Courier New" w:cs="Courier New"/>
          <w:noProof/>
          <w:sz w:val="20"/>
          <w:szCs w:val="20"/>
          <w:lang w:eastAsia="en-US"/>
        </w:rPr>
        <w:t>(1251);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cp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setlocale(LC_ALL,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count = 1; count &lt;= 15; count++)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"Для %2d число Фибоначчи = %d\n"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 count, Fib3(count));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unsigned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long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Fib3(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long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n)</w:t>
      </w:r>
    </w:p>
    <w:p w:rsidR="008B0CD5" w:rsidRPr="002F50AA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–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номер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требуемого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704B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Фибоначчи</w:t>
      </w:r>
    </w:p>
    <w:p w:rsidR="008B0CD5" w:rsidRP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8B0CD5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(n == 1 || n == 2)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(n-1);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(Fib3(n - 1) + Fib3(n - 2));</w:t>
      </w:r>
    </w:p>
    <w:p w:rsidR="008B0CD5" w:rsidRDefault="008B0CD5" w:rsidP="008B0CD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B0CD5" w:rsidRDefault="008B0CD5" w:rsidP="008B0CD5">
      <w:pPr>
        <w:pStyle w:val="Main"/>
        <w:ind w:firstLine="0"/>
        <w:jc w:val="center"/>
      </w:pPr>
    </w:p>
    <w:p w:rsidR="008B0CD5" w:rsidRDefault="008B0CD5" w:rsidP="008B0CD5">
      <w:pPr>
        <w:pStyle w:val="Main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095500" cy="1876425"/>
            <wp:effectExtent l="19050" t="0" r="0" b="0"/>
            <wp:docPr id="128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CD5" w:rsidRPr="00C7556F" w:rsidRDefault="008B0CD5" w:rsidP="008B0CD5">
      <w:pPr>
        <w:pStyle w:val="Main"/>
        <w:ind w:firstLine="0"/>
        <w:jc w:val="center"/>
      </w:pPr>
    </w:p>
    <w:p w:rsidR="008B0CD5" w:rsidRPr="00A977A8" w:rsidRDefault="008B0CD5" w:rsidP="008B0CD5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И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все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же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итерационные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решения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предпочтительны.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Спрашивается,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когда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же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таком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случае,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следует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пользоваться</w:t>
      </w:r>
      <w:r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рекурсией?</w:t>
      </w:r>
    </w:p>
    <w:p w:rsidR="008B0CD5" w:rsidRPr="008B0CD5" w:rsidRDefault="008B0CD5" w:rsidP="008B0CD5">
      <w:pPr>
        <w:pStyle w:val="Main"/>
        <w:ind w:firstLine="567"/>
        <w:rPr>
          <w:b/>
          <w:lang w:val="ru-RU"/>
        </w:rPr>
      </w:pPr>
      <w:r w:rsidRPr="008B0CD5">
        <w:rPr>
          <w:b/>
          <w:highlight w:val="green"/>
          <w:lang w:val="ru-RU"/>
        </w:rPr>
        <w:t xml:space="preserve">Любые рекурсивные процедуры и функции, содержащие всего один рекурсивный вызов самих себя, легко заменяются итерационными циклами. Чтобы получить что-то, не имеющее простого </w:t>
      </w:r>
      <w:proofErr w:type="spellStart"/>
      <w:r w:rsidRPr="008B0CD5">
        <w:rPr>
          <w:b/>
          <w:highlight w:val="green"/>
          <w:lang w:val="ru-RU"/>
        </w:rPr>
        <w:t>нерекурсивного</w:t>
      </w:r>
      <w:proofErr w:type="spellEnd"/>
      <w:r w:rsidRPr="008B0CD5">
        <w:rPr>
          <w:b/>
          <w:highlight w:val="green"/>
          <w:lang w:val="ru-RU"/>
        </w:rPr>
        <w:t xml:space="preserve"> аналога, следует обратиться к процедурам и функциям, вызывающим себя два и более раз. В этом случае множество вызываемых процедур образует уже не цепочку, а целое дерево. Существуют широкие классы задач, когда вычислительный процесс должен быть организован именно таким образом. Как раз для них рекурсия будет наиболее простым и естественным способом решения.</w:t>
      </w:r>
    </w:p>
    <w:p w:rsidR="008B0CD5" w:rsidRDefault="008B0CD5" w:rsidP="008B0CD5">
      <w:pPr>
        <w:pStyle w:val="Main"/>
        <w:ind w:firstLine="567"/>
        <w:rPr>
          <w:lang w:val="ru-RU"/>
        </w:rPr>
      </w:pPr>
    </w:p>
    <w:p w:rsidR="005D45E4" w:rsidRPr="00A977A8" w:rsidRDefault="005D45E4" w:rsidP="00A041FA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6" w:name="_Toc480062932"/>
      <w:bookmarkStart w:id="7" w:name="AP0792001"/>
      <w:bookmarkStart w:id="8" w:name="_Toc5051331"/>
      <w:r w:rsidRPr="00A977A8">
        <w:rPr>
          <w:i w:val="0"/>
          <w:sz w:val="20"/>
          <w:szCs w:val="20"/>
        </w:rPr>
        <w:t>Сущность</w:t>
      </w:r>
      <w:r w:rsidR="00613C01">
        <w:rPr>
          <w:i w:val="0"/>
          <w:sz w:val="20"/>
          <w:szCs w:val="20"/>
        </w:rPr>
        <w:t xml:space="preserve"> </w:t>
      </w:r>
      <w:r w:rsidRPr="00A977A8">
        <w:rPr>
          <w:i w:val="0"/>
          <w:sz w:val="20"/>
          <w:szCs w:val="20"/>
        </w:rPr>
        <w:t>рекурсии</w:t>
      </w:r>
      <w:bookmarkEnd w:id="6"/>
      <w:bookmarkEnd w:id="8"/>
    </w:p>
    <w:bookmarkEnd w:id="7"/>
    <w:p w:rsidR="005D45E4" w:rsidRPr="00A977A8" w:rsidRDefault="005D45E4" w:rsidP="005D45E4">
      <w:pPr>
        <w:pStyle w:val="Main"/>
        <w:ind w:firstLine="567"/>
        <w:rPr>
          <w:lang w:val="ru-RU"/>
        </w:rPr>
      </w:pPr>
      <w:r w:rsidRPr="00DB63A7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содержать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вызов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других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функций.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том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числе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вызвать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саму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себя.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Никакого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парадокса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здесь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нет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компьютер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лишь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последовательно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выполняет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встретившиеся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ему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программе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команды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встречается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вызов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процедуры,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просто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начинает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выполнять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эту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процедуру.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Без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разницы,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какая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дала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команду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делать.</w:t>
      </w:r>
    </w:p>
    <w:p w:rsidR="005D45E4" w:rsidRPr="00A977A8" w:rsidRDefault="005D45E4" w:rsidP="005D45E4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Пример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рекурсивной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процедуры:</w:t>
      </w:r>
    </w:p>
    <w:p w:rsidR="005D45E4" w:rsidRPr="00A977A8" w:rsidRDefault="005D45E4" w:rsidP="003F50D3">
      <w:pPr>
        <w:pStyle w:val="Main"/>
        <w:ind w:firstLine="567"/>
        <w:rPr>
          <w:lang w:val="ru-RU"/>
        </w:rPr>
      </w:pPr>
    </w:p>
    <w:p w:rsidR="000464B7" w:rsidRPr="00055000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0464B7" w:rsidRPr="00055000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0464B7" w:rsidRPr="00055000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0464B7" w:rsidRPr="00055000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0464B7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B02BF0" w:rsidRPr="00055000" w:rsidRDefault="00B02BF0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0464B7" w:rsidRPr="00055000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Rec(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0464B7" w:rsidRPr="00055000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//FONT: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Lucida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Console</w:t>
      </w:r>
    </w:p>
    <w:p w:rsidR="00613C01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SetConsoleCP</w:t>
      </w:r>
      <w:r w:rsidRPr="00880249">
        <w:rPr>
          <w:rFonts w:ascii="Courier New" w:hAnsi="Courier New" w:cs="Courier New"/>
          <w:noProof/>
          <w:sz w:val="20"/>
          <w:szCs w:val="20"/>
          <w:lang w:val="en-US" w:eastAsia="en-US"/>
        </w:rPr>
        <w:t>(1251);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880249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</w:t>
      </w:r>
      <w:r w:rsidRPr="00880249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-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880249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ввода</w:t>
      </w:r>
    </w:p>
    <w:p w:rsidR="00613C01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SetConsoleOutputCP(1251);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win-cp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613C01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Rec(3);</w:t>
      </w:r>
    </w:p>
    <w:p w:rsidR="000464B7" w:rsidRPr="00055000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0464B7" w:rsidRPr="00055000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0464B7" w:rsidRPr="00055000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Rec(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a)</w:t>
      </w:r>
    </w:p>
    <w:p w:rsidR="00613C01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(a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0)</w:t>
      </w:r>
    </w:p>
    <w:p w:rsidR="00613C01" w:rsidRDefault="00613C01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464B7"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Rec(a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464B7"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-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464B7"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1);</w:t>
      </w:r>
    </w:p>
    <w:p w:rsidR="000464B7" w:rsidRPr="00055000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"%d\n"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a);</w:t>
      </w:r>
    </w:p>
    <w:p w:rsidR="000464B7" w:rsidRPr="00A977A8" w:rsidRDefault="000464B7" w:rsidP="000464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0464B7" w:rsidRPr="00A977A8" w:rsidRDefault="000464B7" w:rsidP="000464B7">
      <w:pPr>
        <w:pStyle w:val="Main"/>
        <w:ind w:firstLine="0"/>
        <w:jc w:val="center"/>
        <w:rPr>
          <w:lang w:val="ru-RU"/>
        </w:rPr>
      </w:pPr>
    </w:p>
    <w:p w:rsidR="000464B7" w:rsidRPr="00A977A8" w:rsidRDefault="000464B7" w:rsidP="000464B7">
      <w:pPr>
        <w:pStyle w:val="Main"/>
        <w:ind w:firstLine="0"/>
        <w:jc w:val="center"/>
        <w:rPr>
          <w:lang w:val="ru-RU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2105025" cy="619125"/>
            <wp:effectExtent l="19050" t="0" r="9525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4B7" w:rsidRPr="00A977A8" w:rsidRDefault="000464B7" w:rsidP="000464B7">
      <w:pPr>
        <w:pStyle w:val="Main"/>
        <w:ind w:firstLine="0"/>
        <w:jc w:val="center"/>
        <w:rPr>
          <w:lang w:val="ru-RU"/>
        </w:rPr>
      </w:pPr>
    </w:p>
    <w:p w:rsidR="000464B7" w:rsidRPr="00A977A8" w:rsidRDefault="000464B7" w:rsidP="000464B7">
      <w:pPr>
        <w:pStyle w:val="Main"/>
        <w:ind w:firstLine="567"/>
        <w:rPr>
          <w:lang w:val="ru-RU"/>
        </w:rPr>
      </w:pPr>
      <w:bookmarkStart w:id="9" w:name="AP02038"/>
      <w:bookmarkStart w:id="10" w:name="_GoBack"/>
      <w:r w:rsidRPr="00A977A8">
        <w:rPr>
          <w:lang w:val="ru-RU"/>
        </w:rPr>
        <w:t>Рассмотрим</w:t>
      </w:r>
      <w:bookmarkEnd w:id="9"/>
      <w:bookmarkEnd w:id="10"/>
      <w:r w:rsidRPr="00A977A8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произойдет,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основной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программе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поставить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вызов,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например,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вида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Rec</w:t>
      </w:r>
      <w:proofErr w:type="spellEnd"/>
      <w:r w:rsidRPr="00A977A8">
        <w:rPr>
          <w:lang w:val="ru-RU"/>
        </w:rPr>
        <w:t>(3).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Ниже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представлена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блок-схема,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показывающая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последовательность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выполнения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операторов.</w:t>
      </w:r>
    </w:p>
    <w:p w:rsidR="000464B7" w:rsidRPr="00A977A8" w:rsidRDefault="000464B7" w:rsidP="000464B7">
      <w:pPr>
        <w:pStyle w:val="Main"/>
        <w:ind w:firstLine="0"/>
        <w:jc w:val="center"/>
        <w:rPr>
          <w:noProof/>
          <w:lang w:val="ru-RU" w:eastAsia="en-US"/>
        </w:rPr>
      </w:pPr>
    </w:p>
    <w:p w:rsidR="000464B7" w:rsidRPr="00A977A8" w:rsidRDefault="000464B7" w:rsidP="000464B7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lastRenderedPageBreak/>
        <w:drawing>
          <wp:inline distT="0" distB="0" distL="0" distR="0">
            <wp:extent cx="6619875" cy="1876425"/>
            <wp:effectExtent l="19050" t="0" r="9525" b="0"/>
            <wp:docPr id="45" name="Рисунок 2" descr="Блок-схема работы рекурсивной процед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лок-схема работы рекурсивной процедуры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4B7" w:rsidRPr="00A977A8" w:rsidRDefault="000464B7" w:rsidP="000464B7">
      <w:pPr>
        <w:pStyle w:val="Main"/>
        <w:ind w:firstLine="0"/>
        <w:jc w:val="center"/>
        <w:rPr>
          <w:noProof/>
          <w:lang w:val="ru-RU" w:eastAsia="en-US"/>
        </w:rPr>
      </w:pPr>
    </w:p>
    <w:p w:rsidR="000464B7" w:rsidRPr="00A977A8" w:rsidRDefault="000464B7" w:rsidP="000464B7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en-US"/>
        </w:rPr>
        <w:t>Рис.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1.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Блок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схема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работы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рекурсивной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процедуры.</w:t>
      </w:r>
    </w:p>
    <w:p w:rsidR="000464B7" w:rsidRPr="00A977A8" w:rsidRDefault="000464B7" w:rsidP="000464B7">
      <w:pPr>
        <w:pStyle w:val="Main"/>
        <w:ind w:firstLine="0"/>
        <w:jc w:val="center"/>
        <w:rPr>
          <w:noProof/>
          <w:lang w:val="ru-RU" w:eastAsia="en-US"/>
        </w:rPr>
      </w:pPr>
    </w:p>
    <w:p w:rsidR="000464B7" w:rsidRPr="00A977A8" w:rsidRDefault="000464B7" w:rsidP="000464B7">
      <w:pPr>
        <w:pStyle w:val="Main"/>
        <w:ind w:firstLine="567"/>
        <w:rPr>
          <w:lang w:val="ru-RU"/>
        </w:rPr>
      </w:pPr>
      <w:bookmarkStart w:id="11" w:name="AP02002"/>
      <w:r w:rsidRPr="00A977A8">
        <w:rPr>
          <w:lang w:val="ru-RU"/>
        </w:rPr>
        <w:t>Процедура</w:t>
      </w:r>
      <w:r w:rsidR="00613C01">
        <w:rPr>
          <w:lang w:val="ru-RU"/>
        </w:rPr>
        <w:t xml:space="preserve"> </w:t>
      </w:r>
      <w:bookmarkEnd w:id="11"/>
      <w:proofErr w:type="spellStart"/>
      <w:r w:rsidRPr="00A977A8">
        <w:rPr>
          <w:lang w:val="ru-RU"/>
        </w:rPr>
        <w:t>Rec</w:t>
      </w:r>
      <w:proofErr w:type="spellEnd"/>
      <w:r w:rsidR="00613C01">
        <w:rPr>
          <w:lang w:val="ru-RU"/>
        </w:rPr>
        <w:t xml:space="preserve"> </w:t>
      </w:r>
      <w:r w:rsidRPr="00A977A8">
        <w:rPr>
          <w:lang w:val="ru-RU"/>
        </w:rPr>
        <w:t>вызывается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параметром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a</w:t>
      </w:r>
      <w:proofErr w:type="spellEnd"/>
      <w:r w:rsidR="00613C01">
        <w:rPr>
          <w:lang w:val="ru-RU"/>
        </w:rPr>
        <w:t xml:space="preserve"> </w:t>
      </w:r>
      <w:r w:rsidRPr="00A977A8">
        <w:rPr>
          <w:lang w:val="ru-RU"/>
        </w:rPr>
        <w:t>=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3.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ней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содержится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вызов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процедуры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Rec</w:t>
      </w:r>
      <w:proofErr w:type="spellEnd"/>
      <w:r w:rsidR="00613C01">
        <w:rPr>
          <w:lang w:val="ru-RU"/>
        </w:rPr>
        <w:t xml:space="preserve"> </w:t>
      </w:r>
      <w:r w:rsidRPr="00A977A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параметром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a</w:t>
      </w:r>
      <w:proofErr w:type="spellEnd"/>
      <w:r w:rsidR="00613C01">
        <w:rPr>
          <w:lang w:val="ru-RU"/>
        </w:rPr>
        <w:t xml:space="preserve"> </w:t>
      </w:r>
      <w:r w:rsidRPr="00A977A8">
        <w:rPr>
          <w:lang w:val="ru-RU"/>
        </w:rPr>
        <w:t>=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2.</w:t>
      </w:r>
      <w:r w:rsidR="00613C01">
        <w:rPr>
          <w:lang w:val="ru-RU"/>
        </w:rPr>
        <w:t xml:space="preserve"> </w:t>
      </w:r>
      <w:r w:rsidRPr="00DB63A7">
        <w:rPr>
          <w:highlight w:val="yellow"/>
          <w:lang w:val="ru-RU"/>
        </w:rPr>
        <w:t>Предыдущий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вызов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еще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завершился,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поэтому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можете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представить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себе,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создается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еще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одна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до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окончания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работы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первая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свою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работу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заканчивает.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Процесс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вызова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заканчивается,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параметр</w:t>
      </w:r>
      <w:r w:rsidR="00613C01">
        <w:rPr>
          <w:highlight w:val="yellow"/>
          <w:lang w:val="ru-RU"/>
        </w:rPr>
        <w:t xml:space="preserve"> </w:t>
      </w:r>
      <w:proofErr w:type="spellStart"/>
      <w:r w:rsidRPr="00DB63A7">
        <w:rPr>
          <w:highlight w:val="yellow"/>
          <w:lang w:val="ru-RU"/>
        </w:rPr>
        <w:t>a</w:t>
      </w:r>
      <w:proofErr w:type="spellEnd"/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=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0.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этот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момент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одновременно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выполняются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4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экземпляра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процедуры.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green"/>
          <w:lang w:val="ru-RU"/>
        </w:rPr>
        <w:t>Количество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одновременно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выполняемых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процедур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называют</w:t>
      </w:r>
      <w:r w:rsidR="00613C01">
        <w:rPr>
          <w:highlight w:val="green"/>
          <w:lang w:val="ru-RU"/>
        </w:rPr>
        <w:t xml:space="preserve"> </w:t>
      </w:r>
      <w:r w:rsidRPr="00DB63A7">
        <w:rPr>
          <w:b/>
          <w:i/>
          <w:iCs/>
          <w:highlight w:val="green"/>
          <w:lang w:val="ru-RU"/>
        </w:rPr>
        <w:t>глубиной</w:t>
      </w:r>
      <w:r w:rsidR="00613C01">
        <w:rPr>
          <w:b/>
          <w:i/>
          <w:iCs/>
          <w:highlight w:val="green"/>
          <w:lang w:val="ru-RU"/>
        </w:rPr>
        <w:t xml:space="preserve"> </w:t>
      </w:r>
      <w:r w:rsidRPr="00DB63A7">
        <w:rPr>
          <w:b/>
          <w:i/>
          <w:iCs/>
          <w:highlight w:val="green"/>
          <w:lang w:val="ru-RU"/>
        </w:rPr>
        <w:t>рекурсии</w:t>
      </w:r>
      <w:r w:rsidRPr="00DB63A7">
        <w:rPr>
          <w:highlight w:val="green"/>
          <w:lang w:val="ru-RU"/>
        </w:rPr>
        <w:t>.</w:t>
      </w:r>
    </w:p>
    <w:p w:rsidR="000464B7" w:rsidRPr="00A977A8" w:rsidRDefault="000464B7" w:rsidP="000464B7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Четвертая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вызванная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(</w:t>
      </w:r>
      <w:proofErr w:type="spellStart"/>
      <w:r w:rsidRPr="00A977A8">
        <w:rPr>
          <w:lang w:val="ru-RU"/>
        </w:rPr>
        <w:t>Rec</w:t>
      </w:r>
      <w:proofErr w:type="spellEnd"/>
      <w:r w:rsidRPr="00A977A8">
        <w:rPr>
          <w:lang w:val="ru-RU"/>
        </w:rPr>
        <w:t>(0))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напечатает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число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0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закончит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свою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работу.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После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этого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управление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возвращается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к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процедуре,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которая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ее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вызвала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(</w:t>
      </w:r>
      <w:proofErr w:type="spellStart"/>
      <w:r w:rsidRPr="00A977A8">
        <w:rPr>
          <w:lang w:val="ru-RU"/>
        </w:rPr>
        <w:t>Rec</w:t>
      </w:r>
      <w:proofErr w:type="spellEnd"/>
      <w:r w:rsidRPr="00A977A8">
        <w:rPr>
          <w:lang w:val="ru-RU"/>
        </w:rPr>
        <w:t>(1))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печатается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число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1.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так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далее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пока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завершатся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все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процедуры.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Результатом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исходного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вызова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печать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четырех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чисел: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0,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1,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2,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3.</w:t>
      </w:r>
    </w:p>
    <w:p w:rsidR="000464B7" w:rsidRPr="00A977A8" w:rsidRDefault="000464B7" w:rsidP="000464B7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Еще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один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визуальный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образ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происходящего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представлен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рис.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2.</w:t>
      </w:r>
    </w:p>
    <w:p w:rsidR="000464B7" w:rsidRPr="00A977A8" w:rsidRDefault="000464B7" w:rsidP="000464B7">
      <w:pPr>
        <w:pStyle w:val="Main"/>
        <w:ind w:firstLine="0"/>
        <w:jc w:val="center"/>
        <w:rPr>
          <w:noProof/>
          <w:lang w:val="ru-RU" w:eastAsia="en-US"/>
        </w:rPr>
      </w:pPr>
    </w:p>
    <w:p w:rsidR="000464B7" w:rsidRPr="00A977A8" w:rsidRDefault="000464B7" w:rsidP="000464B7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3000375" cy="2933700"/>
            <wp:effectExtent l="19050" t="0" r="9525" b="0"/>
            <wp:docPr id="46" name="Рисунок 4" descr="Схема работы рекурсивной процед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хема работы рекурсивной процедуры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4B7" w:rsidRPr="00A977A8" w:rsidRDefault="000464B7" w:rsidP="000464B7">
      <w:pPr>
        <w:pStyle w:val="Main"/>
        <w:ind w:firstLine="0"/>
        <w:jc w:val="center"/>
        <w:rPr>
          <w:noProof/>
          <w:lang w:val="ru-RU" w:eastAsia="en-US"/>
        </w:rPr>
      </w:pPr>
    </w:p>
    <w:p w:rsidR="000464B7" w:rsidRPr="00A977A8" w:rsidRDefault="000464B7" w:rsidP="000464B7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Рис.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2.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Выполнение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процедуры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Rec</w:t>
      </w:r>
      <w:proofErr w:type="spellEnd"/>
      <w:r w:rsidR="00613C01">
        <w:rPr>
          <w:lang w:val="ru-RU"/>
        </w:rPr>
        <w:t xml:space="preserve"> </w:t>
      </w:r>
      <w:r w:rsidRPr="00A977A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параметром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3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состоит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выполнения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процедуры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Rec</w:t>
      </w:r>
      <w:proofErr w:type="spellEnd"/>
      <w:r w:rsidR="00613C01">
        <w:rPr>
          <w:lang w:val="ru-RU"/>
        </w:rPr>
        <w:t xml:space="preserve"> </w:t>
      </w:r>
      <w:r w:rsidRPr="00A977A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параметром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2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печати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числа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3.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свою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очередь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выполнение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процедуры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Rec</w:t>
      </w:r>
      <w:proofErr w:type="spellEnd"/>
      <w:r w:rsidR="00613C01">
        <w:rPr>
          <w:lang w:val="ru-RU"/>
        </w:rPr>
        <w:t xml:space="preserve"> </w:t>
      </w:r>
      <w:r w:rsidRPr="00A977A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параметром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2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состоит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выполнения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процедуры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Rec</w:t>
      </w:r>
      <w:proofErr w:type="spellEnd"/>
      <w:r w:rsidR="00613C01">
        <w:rPr>
          <w:lang w:val="ru-RU"/>
        </w:rPr>
        <w:t xml:space="preserve"> </w:t>
      </w:r>
      <w:r w:rsidRPr="00A977A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параметром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1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печати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числа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2.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т.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д.</w:t>
      </w:r>
    </w:p>
    <w:p w:rsidR="00D87593" w:rsidRPr="00A977A8" w:rsidRDefault="000464B7" w:rsidP="003F50D3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качестве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самостоятельного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упражнения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подумайте,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получится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вызове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Rec</w:t>
      </w:r>
      <w:proofErr w:type="spellEnd"/>
      <w:r w:rsidR="00D87593" w:rsidRPr="00A977A8">
        <w:rPr>
          <w:lang w:val="ru-RU"/>
        </w:rPr>
        <w:t>(4).</w:t>
      </w:r>
    </w:p>
    <w:p w:rsidR="00D87593" w:rsidRPr="00A977A8" w:rsidRDefault="00D87593" w:rsidP="00384FB3">
      <w:pPr>
        <w:pStyle w:val="Main"/>
        <w:ind w:firstLine="0"/>
        <w:jc w:val="center"/>
        <w:rPr>
          <w:noProof/>
          <w:lang w:val="ru-RU" w:eastAsia="en-US"/>
        </w:rPr>
      </w:pPr>
    </w:p>
    <w:p w:rsidR="00384FB3" w:rsidRPr="00A977A8" w:rsidRDefault="00384FB3" w:rsidP="00384FB3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2124075" cy="714375"/>
            <wp:effectExtent l="19050" t="0" r="9525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93" w:rsidRPr="00A977A8" w:rsidRDefault="00D87593" w:rsidP="00384FB3">
      <w:pPr>
        <w:pStyle w:val="Main"/>
        <w:ind w:firstLine="0"/>
        <w:jc w:val="center"/>
        <w:rPr>
          <w:noProof/>
          <w:lang w:val="ru-RU" w:eastAsia="en-US"/>
        </w:rPr>
      </w:pPr>
    </w:p>
    <w:p w:rsidR="000464B7" w:rsidRPr="00A977A8" w:rsidRDefault="000464B7" w:rsidP="003F50D3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Также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подумайте,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получится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вызове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описанной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ниже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процедуры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Rec2(4),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где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операторы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поменялись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местами.</w:t>
      </w:r>
    </w:p>
    <w:p w:rsidR="000464B7" w:rsidRPr="00A977A8" w:rsidRDefault="000464B7" w:rsidP="003F50D3">
      <w:pPr>
        <w:pStyle w:val="Main"/>
        <w:ind w:firstLine="567"/>
        <w:rPr>
          <w:lang w:val="ru-RU"/>
        </w:rPr>
      </w:pPr>
    </w:p>
    <w:p w:rsidR="00DA5524" w:rsidRPr="00055000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DA5524" w:rsidRPr="00055000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DA5524" w:rsidRPr="00055000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DA5524" w:rsidRPr="00055000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DA5524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B02BF0" w:rsidRPr="00055000" w:rsidRDefault="00B02BF0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DA5524" w:rsidRPr="00055000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Rec2(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DA5524" w:rsidRPr="00055000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//FONT: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Lucida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Console</w:t>
      </w:r>
    </w:p>
    <w:p w:rsidR="00613C01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SetConsoleCP(1251);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win-cp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ввода</w:t>
      </w:r>
    </w:p>
    <w:p w:rsidR="00613C01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SetConsoleOutputCP(1251);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win-cp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613C01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Rec2(</w:t>
      </w:r>
      <w:r w:rsidR="00DB63A7">
        <w:rPr>
          <w:rFonts w:ascii="Courier New" w:hAnsi="Courier New" w:cs="Courier New"/>
          <w:noProof/>
          <w:sz w:val="20"/>
          <w:szCs w:val="20"/>
          <w:lang w:val="en-US" w:eastAsia="en-US"/>
        </w:rPr>
        <w:t>4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DA5524" w:rsidRPr="00055000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DA5524" w:rsidRPr="00055000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DA5524" w:rsidRPr="00055000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Rec2(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a)</w:t>
      </w:r>
    </w:p>
    <w:p w:rsidR="00613C01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"%d\n"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a);</w:t>
      </w:r>
    </w:p>
    <w:p w:rsidR="00613C01" w:rsidRDefault="00DA5524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(a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0)</w:t>
      </w:r>
    </w:p>
    <w:p w:rsidR="00DA5524" w:rsidRPr="00A977A8" w:rsidRDefault="00613C01" w:rsidP="00DA552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A5524" w:rsidRPr="00A977A8">
        <w:rPr>
          <w:rFonts w:ascii="Courier New" w:hAnsi="Courier New" w:cs="Courier New"/>
          <w:noProof/>
          <w:sz w:val="20"/>
          <w:szCs w:val="20"/>
          <w:lang w:eastAsia="en-US"/>
        </w:rPr>
        <w:t>Rec2(a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DA5524" w:rsidRPr="00A977A8">
        <w:rPr>
          <w:rFonts w:ascii="Courier New" w:hAnsi="Courier New" w:cs="Courier New"/>
          <w:noProof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DA5524" w:rsidRPr="00A977A8">
        <w:rPr>
          <w:rFonts w:ascii="Courier New" w:hAnsi="Courier New" w:cs="Courier New"/>
          <w:noProof/>
          <w:sz w:val="20"/>
          <w:szCs w:val="20"/>
          <w:lang w:eastAsia="en-US"/>
        </w:rPr>
        <w:t>1);</w:t>
      </w:r>
    </w:p>
    <w:p w:rsidR="00DA5524" w:rsidRPr="00A977A8" w:rsidRDefault="00DA5524" w:rsidP="00DA5524">
      <w:pPr>
        <w:pStyle w:val="Main"/>
        <w:ind w:firstLine="0"/>
        <w:rPr>
          <w:rFonts w:ascii="Courier New" w:hAnsi="Courier New" w:cs="Courier New"/>
          <w:noProof/>
          <w:lang w:val="ru-RU" w:eastAsia="en-US"/>
        </w:rPr>
      </w:pPr>
      <w:r w:rsidRPr="00A977A8">
        <w:rPr>
          <w:rFonts w:ascii="Courier New" w:hAnsi="Courier New" w:cs="Courier New"/>
          <w:noProof/>
          <w:lang w:val="ru-RU" w:eastAsia="en-US"/>
        </w:rPr>
        <w:t>}</w:t>
      </w:r>
    </w:p>
    <w:p w:rsidR="000464B7" w:rsidRPr="00A977A8" w:rsidRDefault="000464B7" w:rsidP="00DA5524">
      <w:pPr>
        <w:pStyle w:val="Main"/>
        <w:ind w:firstLine="0"/>
        <w:jc w:val="center"/>
        <w:rPr>
          <w:noProof/>
          <w:lang w:val="ru-RU" w:eastAsia="en-US"/>
        </w:rPr>
      </w:pPr>
    </w:p>
    <w:p w:rsidR="000464B7" w:rsidRPr="00A977A8" w:rsidRDefault="006A42F9" w:rsidP="00DA5524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2114550" cy="695325"/>
            <wp:effectExtent l="19050" t="0" r="0" b="0"/>
            <wp:docPr id="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4B7" w:rsidRPr="00A977A8" w:rsidRDefault="000464B7" w:rsidP="00DA5524">
      <w:pPr>
        <w:pStyle w:val="Main"/>
        <w:ind w:firstLine="0"/>
        <w:jc w:val="center"/>
        <w:rPr>
          <w:noProof/>
          <w:lang w:val="ru-RU" w:eastAsia="en-US"/>
        </w:rPr>
      </w:pPr>
    </w:p>
    <w:p w:rsidR="000464B7" w:rsidRPr="00A977A8" w:rsidRDefault="00384FB3" w:rsidP="003F50D3">
      <w:pPr>
        <w:pStyle w:val="Main"/>
        <w:ind w:firstLine="567"/>
        <w:rPr>
          <w:lang w:val="ru-RU"/>
        </w:rPr>
      </w:pPr>
      <w:r w:rsidRPr="00DB63A7">
        <w:rPr>
          <w:highlight w:val="green"/>
          <w:lang w:val="ru-RU"/>
        </w:rPr>
        <w:t>Обратите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внимание,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что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приведенных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примерах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рекурсивный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вызов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стоит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внутри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условного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оператора.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Это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необходимое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условие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для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того,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чтобы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рекурсия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когда-нибудь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закончилась.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Также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обратите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внимание,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что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сама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себя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процедура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вызывает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с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другим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параметром,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не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таким,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с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каким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была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вызвана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она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сама.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Если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процедуре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не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используются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глобальные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переменные,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то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это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также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необходимо,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чтобы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рекурсия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не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продолжалась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до</w:t>
      </w:r>
      <w:r w:rsidR="00613C01">
        <w:rPr>
          <w:highlight w:val="green"/>
          <w:lang w:val="ru-RU"/>
        </w:rPr>
        <w:t xml:space="preserve"> </w:t>
      </w:r>
      <w:r w:rsidRPr="00DB63A7">
        <w:rPr>
          <w:highlight w:val="green"/>
          <w:lang w:val="ru-RU"/>
        </w:rPr>
        <w:t>бесконечности.</w:t>
      </w:r>
    </w:p>
    <w:p w:rsidR="000464B7" w:rsidRDefault="000464B7" w:rsidP="003F50D3">
      <w:pPr>
        <w:pStyle w:val="Main"/>
        <w:ind w:firstLine="567"/>
        <w:rPr>
          <w:lang w:val="ru-RU"/>
        </w:rPr>
      </w:pPr>
    </w:p>
    <w:p w:rsidR="009451D3" w:rsidRPr="009451D3" w:rsidRDefault="009451D3" w:rsidP="009451D3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12" w:name="_Toc5051332"/>
      <w:r w:rsidRPr="009451D3">
        <w:rPr>
          <w:i w:val="0"/>
          <w:sz w:val="20"/>
          <w:szCs w:val="20"/>
        </w:rPr>
        <w:t>Виды</w:t>
      </w:r>
      <w:r w:rsidR="00613C01">
        <w:rPr>
          <w:i w:val="0"/>
          <w:sz w:val="20"/>
          <w:szCs w:val="20"/>
        </w:rPr>
        <w:t xml:space="preserve"> </w:t>
      </w:r>
      <w:r w:rsidRPr="009451D3">
        <w:rPr>
          <w:i w:val="0"/>
          <w:sz w:val="20"/>
          <w:szCs w:val="20"/>
        </w:rPr>
        <w:t>рекурсии</w:t>
      </w:r>
      <w:bookmarkEnd w:id="12"/>
    </w:p>
    <w:p w:rsidR="009451D3" w:rsidRPr="009451D3" w:rsidRDefault="009451D3" w:rsidP="009451D3">
      <w:pPr>
        <w:pStyle w:val="Main"/>
        <w:ind w:firstLine="567"/>
        <w:rPr>
          <w:lang w:val="ru-RU"/>
        </w:rPr>
      </w:pPr>
      <w:bookmarkStart w:id="13" w:name="AP02003"/>
      <w:r w:rsidRPr="00A847AA">
        <w:rPr>
          <w:b/>
          <w:highlight w:val="yellow"/>
          <w:lang w:val="ru-RU"/>
        </w:rPr>
        <w:t>Рекурсия</w:t>
      </w:r>
      <w:r w:rsidR="00613C01">
        <w:rPr>
          <w:highlight w:val="yellow"/>
          <w:lang w:val="ru-RU"/>
        </w:rPr>
        <w:t xml:space="preserve"> </w:t>
      </w:r>
      <w:bookmarkEnd w:id="13"/>
      <w:r w:rsidRPr="009451D3">
        <w:rPr>
          <w:highlight w:val="yellow"/>
          <w:lang w:val="ru-RU"/>
        </w:rPr>
        <w:t>-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метод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определения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класса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объектов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методов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предварительным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заданием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одного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нескольких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(обычно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простых)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базовых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случаев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методов,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затем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заданием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основе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правила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построения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определяемого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класса,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ссылающегося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прямо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косвенно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эти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базовые</w:t>
      </w:r>
      <w:r w:rsidR="00613C01">
        <w:rPr>
          <w:highlight w:val="yellow"/>
          <w:lang w:val="ru-RU"/>
        </w:rPr>
        <w:t xml:space="preserve"> </w:t>
      </w:r>
      <w:r w:rsidRPr="009451D3">
        <w:rPr>
          <w:highlight w:val="yellow"/>
          <w:lang w:val="ru-RU"/>
        </w:rPr>
        <w:t>случаи.</w:t>
      </w:r>
    </w:p>
    <w:p w:rsidR="009451D3" w:rsidRPr="009451D3" w:rsidRDefault="009451D3" w:rsidP="009451D3">
      <w:pPr>
        <w:pStyle w:val="Main"/>
        <w:ind w:firstLine="567"/>
        <w:rPr>
          <w:lang w:val="ru-RU"/>
        </w:rPr>
      </w:pPr>
      <w:bookmarkStart w:id="14" w:name="AP02004"/>
      <w:r w:rsidRPr="009451D3">
        <w:rPr>
          <w:lang w:val="ru-RU"/>
        </w:rPr>
        <w:t>Другими</w:t>
      </w:r>
      <w:r w:rsidR="00613C01">
        <w:rPr>
          <w:lang w:val="ru-RU"/>
        </w:rPr>
        <w:t xml:space="preserve"> </w:t>
      </w:r>
      <w:bookmarkEnd w:id="14"/>
      <w:r w:rsidRPr="009451D3">
        <w:rPr>
          <w:lang w:val="ru-RU"/>
        </w:rPr>
        <w:t>словами,</w:t>
      </w:r>
      <w:r w:rsidR="00613C01">
        <w:rPr>
          <w:lang w:val="ru-RU"/>
        </w:rPr>
        <w:t xml:space="preserve"> </w:t>
      </w:r>
      <w:r w:rsidRPr="00A847AA">
        <w:rPr>
          <w:b/>
          <w:highlight w:val="green"/>
          <w:lang w:val="ru-RU"/>
        </w:rPr>
        <w:t>рекурсия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-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способ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общего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определения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объекта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или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действия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через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себя,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с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использованием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ранее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заданных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частных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определений.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Рекурсия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используется,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когда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можно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выделить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само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подобие</w:t>
      </w:r>
      <w:r w:rsidR="00613C01">
        <w:rPr>
          <w:highlight w:val="green"/>
          <w:lang w:val="ru-RU"/>
        </w:rPr>
        <w:t xml:space="preserve"> </w:t>
      </w:r>
      <w:r w:rsidRPr="009451D3">
        <w:rPr>
          <w:highlight w:val="green"/>
          <w:lang w:val="ru-RU"/>
        </w:rPr>
        <w:t>задачи.</w:t>
      </w:r>
    </w:p>
    <w:p w:rsidR="009451D3" w:rsidRPr="00A847AA" w:rsidRDefault="009451D3" w:rsidP="009451D3">
      <w:pPr>
        <w:pStyle w:val="Main"/>
        <w:ind w:firstLine="567"/>
        <w:rPr>
          <w:b/>
          <w:lang w:val="ru-RU"/>
        </w:rPr>
      </w:pPr>
      <w:r w:rsidRPr="00A847AA">
        <w:rPr>
          <w:b/>
          <w:lang w:val="ru-RU"/>
        </w:rPr>
        <w:t>Рекурсивный</w:t>
      </w:r>
      <w:r w:rsidR="00613C01">
        <w:rPr>
          <w:b/>
          <w:lang w:val="ru-RU"/>
        </w:rPr>
        <w:t xml:space="preserve"> </w:t>
      </w:r>
      <w:r w:rsidRPr="00A847AA">
        <w:rPr>
          <w:b/>
          <w:lang w:val="ru-RU"/>
        </w:rPr>
        <w:t>алгоритм</w:t>
      </w:r>
      <w:r w:rsidR="00613C01">
        <w:rPr>
          <w:b/>
          <w:lang w:val="ru-RU"/>
        </w:rPr>
        <w:t xml:space="preserve"> </w:t>
      </w:r>
      <w:r w:rsidRPr="00A847AA">
        <w:rPr>
          <w:b/>
          <w:lang w:val="ru-RU"/>
        </w:rPr>
        <w:t>(процедура,</w:t>
      </w:r>
      <w:r w:rsidR="00613C01">
        <w:rPr>
          <w:b/>
          <w:lang w:val="ru-RU"/>
        </w:rPr>
        <w:t xml:space="preserve"> </w:t>
      </w:r>
      <w:r w:rsidRPr="00A847AA">
        <w:rPr>
          <w:b/>
          <w:lang w:val="ru-RU"/>
        </w:rPr>
        <w:t>функция):</w:t>
      </w:r>
    </w:p>
    <w:p w:rsidR="009451D3" w:rsidRPr="009451D3" w:rsidRDefault="009451D3" w:rsidP="009451D3">
      <w:pPr>
        <w:pStyle w:val="Main"/>
        <w:numPr>
          <w:ilvl w:val="0"/>
          <w:numId w:val="17"/>
        </w:numPr>
        <w:ind w:left="426"/>
        <w:rPr>
          <w:lang w:val="ru-RU"/>
        </w:rPr>
      </w:pPr>
      <w:r w:rsidRPr="009451D3">
        <w:rPr>
          <w:lang w:val="ru-RU"/>
        </w:rPr>
        <w:t>алгоритм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называется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рекурсивным,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определении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содержится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прямой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или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косвенный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вызов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этого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же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алгоритма;</w:t>
      </w:r>
    </w:p>
    <w:p w:rsidR="009451D3" w:rsidRPr="009451D3" w:rsidRDefault="009451D3" w:rsidP="009451D3">
      <w:pPr>
        <w:pStyle w:val="Main"/>
        <w:numPr>
          <w:ilvl w:val="0"/>
          <w:numId w:val="17"/>
        </w:numPr>
        <w:ind w:left="426"/>
        <w:rPr>
          <w:lang w:val="ru-RU"/>
        </w:rPr>
      </w:pPr>
      <w:r w:rsidRPr="009451D3">
        <w:rPr>
          <w:lang w:val="ru-RU"/>
        </w:rPr>
        <w:t>рекурсивная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функция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-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одно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математических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уточнений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интуитивного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понятия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вычислимой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функции.</w:t>
      </w:r>
    </w:p>
    <w:p w:rsidR="009451D3" w:rsidRDefault="009451D3" w:rsidP="009451D3">
      <w:pPr>
        <w:pStyle w:val="Main"/>
        <w:ind w:firstLine="567"/>
        <w:rPr>
          <w:lang w:val="ru-RU"/>
        </w:rPr>
      </w:pPr>
    </w:p>
    <w:p w:rsidR="009451D3" w:rsidRPr="009451D3" w:rsidRDefault="009451D3" w:rsidP="009451D3">
      <w:pPr>
        <w:pStyle w:val="Main"/>
        <w:ind w:firstLine="567"/>
        <w:rPr>
          <w:lang w:val="ru-RU"/>
        </w:rPr>
      </w:pPr>
      <w:bookmarkStart w:id="15" w:name="AP02005"/>
      <w:r w:rsidRPr="009451D3">
        <w:rPr>
          <w:lang w:val="ru-RU"/>
        </w:rPr>
        <w:t>Адаптивный</w:t>
      </w:r>
      <w:r w:rsidR="00613C01">
        <w:rPr>
          <w:lang w:val="ru-RU"/>
        </w:rPr>
        <w:t xml:space="preserve"> </w:t>
      </w:r>
      <w:bookmarkEnd w:id="15"/>
      <w:r w:rsidRPr="009451D3">
        <w:rPr>
          <w:lang w:val="ru-RU"/>
        </w:rPr>
        <w:t>рекурсивный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алгоритм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-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алгоритм,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который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благодаря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рекурсивности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учитывает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те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или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иные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индивидуальные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характеристики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решаемой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задачи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области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своего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определения.</w:t>
      </w:r>
    </w:p>
    <w:p w:rsidR="009451D3" w:rsidRPr="00B02BF0" w:rsidRDefault="009451D3" w:rsidP="009451D3">
      <w:pPr>
        <w:pStyle w:val="Main"/>
        <w:ind w:firstLine="567"/>
        <w:rPr>
          <w:highlight w:val="yellow"/>
          <w:lang w:val="ru-RU"/>
        </w:rPr>
      </w:pPr>
      <w:bookmarkStart w:id="16" w:name="AP02006"/>
      <w:r w:rsidRPr="00B02BF0">
        <w:rPr>
          <w:b/>
          <w:highlight w:val="yellow"/>
          <w:lang w:val="ru-RU"/>
        </w:rPr>
        <w:t>Базис</w:t>
      </w:r>
      <w:r w:rsidR="00613C01">
        <w:rPr>
          <w:b/>
          <w:highlight w:val="yellow"/>
          <w:lang w:val="ru-RU"/>
        </w:rPr>
        <w:t xml:space="preserve"> </w:t>
      </w:r>
      <w:bookmarkEnd w:id="16"/>
      <w:r w:rsidRPr="00B02BF0">
        <w:rPr>
          <w:b/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-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предложение,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определяющее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некую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начальную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ситуацию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ситуацию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момент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прекращения.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правило,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предложении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записывается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некий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простейший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случай,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котором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ответ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получается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сразу,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даже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без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использования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рекурсии.</w:t>
      </w:r>
    </w:p>
    <w:p w:rsidR="009451D3" w:rsidRPr="00422FC7" w:rsidRDefault="009451D3" w:rsidP="009451D3">
      <w:pPr>
        <w:pStyle w:val="Main"/>
        <w:ind w:firstLine="567"/>
        <w:rPr>
          <w:highlight w:val="yellow"/>
          <w:lang w:val="ru-RU"/>
        </w:rPr>
      </w:pPr>
      <w:bookmarkStart w:id="17" w:name="AP02007"/>
      <w:r w:rsidRPr="00B02BF0">
        <w:rPr>
          <w:b/>
          <w:highlight w:val="yellow"/>
          <w:lang w:val="ru-RU"/>
        </w:rPr>
        <w:t>Шаг</w:t>
      </w:r>
      <w:r w:rsidR="00613C01">
        <w:rPr>
          <w:b/>
          <w:highlight w:val="yellow"/>
          <w:lang w:val="ru-RU"/>
        </w:rPr>
        <w:t xml:space="preserve"> </w:t>
      </w:r>
      <w:bookmarkEnd w:id="17"/>
      <w:r w:rsidRPr="00B02BF0">
        <w:rPr>
          <w:b/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-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правило,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теле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которого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обязательно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содержится,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качестве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подцели,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вызов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определяемого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предиката</w:t>
      </w:r>
      <w:proofErr w:type="gramStart"/>
      <w:r w:rsidRPr="00B02BF0">
        <w:rPr>
          <w:highlight w:val="yellow"/>
          <w:lang w:val="ru-RU"/>
        </w:rPr>
        <w:t>.</w:t>
      </w:r>
      <w:r w:rsidR="00422FC7" w:rsidRPr="00422FC7">
        <w:rPr>
          <w:highlight w:val="yellow"/>
          <w:lang w:val="ru-RU"/>
        </w:rPr>
        <w:t xml:space="preserve"> </w:t>
      </w:r>
      <w:proofErr w:type="gramEnd"/>
      <w:r w:rsidR="00422FC7" w:rsidRPr="00422FC7">
        <w:rPr>
          <w:lang w:val="ru-RU"/>
        </w:rPr>
        <w:t>(Предикат (</w:t>
      </w:r>
      <w:hyperlink r:id="rId28" w:tooltip="Латинский язык" w:history="1">
        <w:r w:rsidR="00422FC7" w:rsidRPr="00422FC7">
          <w:rPr>
            <w:lang w:val="ru-RU"/>
          </w:rPr>
          <w:t>лат.</w:t>
        </w:r>
      </w:hyperlink>
      <w:r w:rsidR="00422FC7" w:rsidRPr="00422FC7">
        <w:rPr>
          <w:lang w:val="ru-RU"/>
        </w:rPr>
        <w:t xml:space="preserve"> </w:t>
      </w:r>
      <w:proofErr w:type="spellStart"/>
      <w:proofErr w:type="gramStart"/>
      <w:r w:rsidR="00422FC7" w:rsidRPr="00422FC7">
        <w:rPr>
          <w:lang w:val="ru-RU"/>
        </w:rPr>
        <w:t>Praedicatum</w:t>
      </w:r>
      <w:proofErr w:type="spellEnd"/>
      <w:r w:rsidR="00422FC7" w:rsidRPr="00422FC7">
        <w:rPr>
          <w:lang w:val="ru-RU"/>
        </w:rPr>
        <w:t xml:space="preserve"> — сказанное) в </w:t>
      </w:r>
      <w:hyperlink r:id="rId29" w:tooltip="Логика" w:history="1">
        <w:r w:rsidR="00422FC7" w:rsidRPr="00422FC7">
          <w:rPr>
            <w:lang w:val="ru-RU"/>
          </w:rPr>
          <w:t>логике</w:t>
        </w:r>
      </w:hyperlink>
      <w:r w:rsidR="00422FC7" w:rsidRPr="00422FC7">
        <w:rPr>
          <w:lang w:val="ru-RU"/>
        </w:rPr>
        <w:t xml:space="preserve"> и </w:t>
      </w:r>
      <w:hyperlink r:id="rId30" w:tooltip="Лингвистика" w:history="1">
        <w:r w:rsidR="00422FC7" w:rsidRPr="00422FC7">
          <w:rPr>
            <w:lang w:val="ru-RU"/>
          </w:rPr>
          <w:t>лингвистике</w:t>
        </w:r>
      </w:hyperlink>
      <w:r w:rsidR="00422FC7" w:rsidRPr="00422FC7">
        <w:rPr>
          <w:lang w:val="ru-RU"/>
        </w:rPr>
        <w:t xml:space="preserve"> — </w:t>
      </w:r>
      <w:hyperlink r:id="rId31" w:tooltip="Сказуемое" w:history="1">
        <w:r w:rsidR="00422FC7" w:rsidRPr="00422FC7">
          <w:rPr>
            <w:lang w:val="ru-RU"/>
          </w:rPr>
          <w:t>сказуемое</w:t>
        </w:r>
      </w:hyperlink>
      <w:r w:rsidR="00422FC7" w:rsidRPr="00422FC7">
        <w:rPr>
          <w:lang w:val="ru-RU"/>
        </w:rPr>
        <w:t xml:space="preserve"> </w:t>
      </w:r>
      <w:hyperlink r:id="rId32" w:tooltip="Суждение" w:history="1">
        <w:r w:rsidR="00422FC7" w:rsidRPr="00422FC7">
          <w:rPr>
            <w:lang w:val="ru-RU"/>
          </w:rPr>
          <w:t>суждения</w:t>
        </w:r>
      </w:hyperlink>
      <w:r w:rsidR="00422FC7" w:rsidRPr="00422FC7">
        <w:rPr>
          <w:lang w:val="ru-RU"/>
        </w:rPr>
        <w:t xml:space="preserve">, то, что высказывается (утверждается или отрицается) о </w:t>
      </w:r>
      <w:hyperlink r:id="rId33" w:tooltip="Субъект (грамматика)" w:history="1">
        <w:r w:rsidR="00422FC7" w:rsidRPr="00422FC7">
          <w:rPr>
            <w:lang w:val="ru-RU"/>
          </w:rPr>
          <w:t>субъекте</w:t>
        </w:r>
      </w:hyperlink>
      <w:r w:rsidR="00422FC7" w:rsidRPr="00422FC7">
        <w:rPr>
          <w:lang w:val="ru-RU"/>
        </w:rPr>
        <w:t xml:space="preserve">. Предикат находится с субъектом в </w:t>
      </w:r>
      <w:hyperlink r:id="rId34" w:tooltip="Предикация" w:history="1">
        <w:r w:rsidR="00422FC7" w:rsidRPr="00422FC7">
          <w:rPr>
            <w:lang w:val="ru-RU"/>
          </w:rPr>
          <w:t>предикативном отношении</w:t>
        </w:r>
      </w:hyperlink>
      <w:r w:rsidR="00422FC7" w:rsidRPr="00422FC7">
        <w:rPr>
          <w:lang w:val="ru-RU"/>
        </w:rPr>
        <w:t xml:space="preserve"> и показывает наличие (отсутствие) у предмета некоторого признака)</w:t>
      </w:r>
      <w:r w:rsidR="00422FC7">
        <w:rPr>
          <w:lang w:val="ru-RU"/>
        </w:rPr>
        <w:t>.</w:t>
      </w:r>
      <w:proofErr w:type="gramEnd"/>
      <w:r w:rsidR="00422FC7">
        <w:rPr>
          <w:lang w:val="ru-RU"/>
        </w:rPr>
        <w:t xml:space="preserve"> </w:t>
      </w:r>
      <w:proofErr w:type="spellStart"/>
      <w:r w:rsidR="00422FC7">
        <w:rPr>
          <w:lang w:val="ru-RU"/>
        </w:rPr>
        <w:t>Прмер</w:t>
      </w:r>
      <w:proofErr w:type="spellEnd"/>
      <w:r w:rsidR="00422FC7">
        <w:rPr>
          <w:lang w:val="ru-RU"/>
        </w:rPr>
        <w:t xml:space="preserve">: </w:t>
      </w:r>
      <w:r w:rsidR="00422FC7" w:rsidRPr="00422FC7">
        <w:rPr>
          <w:lang w:val="ru-RU"/>
        </w:rPr>
        <w:t>«Это животное</w:t>
      </w:r>
      <w:r w:rsidR="00422FC7">
        <w:rPr>
          <w:lang w:val="ru-RU"/>
        </w:rPr>
        <w:t xml:space="preserve"> </w:t>
      </w:r>
      <w:r w:rsidR="00422FC7" w:rsidRPr="00422FC7">
        <w:rPr>
          <w:lang w:val="ru-RU"/>
        </w:rPr>
        <w:t>— кошка»</w:t>
      </w:r>
      <w:r w:rsidR="00422FC7">
        <w:rPr>
          <w:lang w:val="ru-RU"/>
        </w:rPr>
        <w:t xml:space="preserve">, </w:t>
      </w:r>
      <w:r w:rsidR="00422FC7" w:rsidRPr="00422FC7">
        <w:rPr>
          <w:lang w:val="ru-RU"/>
        </w:rPr>
        <w:t>«Авраам</w:t>
      </w:r>
      <w:r w:rsidR="00422FC7">
        <w:rPr>
          <w:lang w:val="ru-RU"/>
        </w:rPr>
        <w:t xml:space="preserve"> </w:t>
      </w:r>
      <w:r w:rsidR="00422FC7" w:rsidRPr="00422FC7">
        <w:rPr>
          <w:lang w:val="ru-RU"/>
        </w:rPr>
        <w:t>— отец Исаака»</w:t>
      </w:r>
      <w:r w:rsidR="00422FC7">
        <w:rPr>
          <w:lang w:val="ru-RU"/>
        </w:rPr>
        <w:t xml:space="preserve">, </w:t>
      </w:r>
      <w:r w:rsidR="00422FC7" w:rsidRPr="00422FC7">
        <w:rPr>
          <w:lang w:val="ru-RU"/>
        </w:rPr>
        <w:t>«Климат на севере суровый»</w:t>
      </w:r>
    </w:p>
    <w:p w:rsidR="009451D3" w:rsidRPr="009451D3" w:rsidRDefault="009451D3" w:rsidP="009451D3">
      <w:pPr>
        <w:pStyle w:val="Main"/>
        <w:ind w:firstLine="567"/>
        <w:rPr>
          <w:lang w:val="ru-RU"/>
        </w:rPr>
      </w:pPr>
      <w:bookmarkStart w:id="18" w:name="AP02008"/>
      <w:r w:rsidRPr="00B02BF0">
        <w:rPr>
          <w:b/>
          <w:highlight w:val="yellow"/>
          <w:lang w:val="ru-RU"/>
        </w:rPr>
        <w:t>Подпрограмма</w:t>
      </w:r>
      <w:r w:rsidR="00613C01">
        <w:rPr>
          <w:highlight w:val="yellow"/>
          <w:lang w:val="ru-RU"/>
        </w:rPr>
        <w:t xml:space="preserve"> </w:t>
      </w:r>
      <w:bookmarkEnd w:id="18"/>
      <w:r w:rsidRPr="00B02BF0">
        <w:rPr>
          <w:highlight w:val="yellow"/>
          <w:lang w:val="ru-RU"/>
        </w:rPr>
        <w:t>-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все,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находится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внутри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рекурсивной</w:t>
      </w:r>
      <w:r w:rsidR="00613C01">
        <w:rPr>
          <w:highlight w:val="yellow"/>
          <w:lang w:val="ru-RU"/>
        </w:rPr>
        <w:t xml:space="preserve"> </w:t>
      </w:r>
      <w:r w:rsidRPr="00B02BF0">
        <w:rPr>
          <w:highlight w:val="yellow"/>
          <w:lang w:val="ru-RU"/>
        </w:rPr>
        <w:t>функции.</w:t>
      </w:r>
    </w:p>
    <w:p w:rsidR="00476151" w:rsidRPr="00476151" w:rsidRDefault="00476151" w:rsidP="009451D3">
      <w:pPr>
        <w:pStyle w:val="Main"/>
        <w:ind w:firstLine="567"/>
        <w:rPr>
          <w:lang w:val="ru-RU"/>
        </w:rPr>
      </w:pPr>
      <w:r>
        <w:rPr>
          <w:b/>
          <w:highlight w:val="yellow"/>
          <w:lang w:val="ru-RU"/>
        </w:rPr>
        <w:t>Г</w:t>
      </w:r>
      <w:r w:rsidRPr="00476151">
        <w:rPr>
          <w:b/>
          <w:highlight w:val="yellow"/>
          <w:lang w:val="ru-RU"/>
        </w:rPr>
        <w:t>лубин</w:t>
      </w:r>
      <w:r>
        <w:rPr>
          <w:b/>
          <w:highlight w:val="yellow"/>
          <w:lang w:val="ru-RU"/>
        </w:rPr>
        <w:t>а</w:t>
      </w:r>
      <w:r w:rsidR="00613C01">
        <w:rPr>
          <w:b/>
          <w:highlight w:val="yellow"/>
          <w:lang w:val="ru-RU"/>
        </w:rPr>
        <w:t xml:space="preserve"> </w:t>
      </w:r>
      <w:r w:rsidRPr="00476151">
        <w:rPr>
          <w:b/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>
        <w:rPr>
          <w:highlight w:val="yellow"/>
          <w:lang w:val="ru-RU"/>
        </w:rPr>
        <w:t>-</w:t>
      </w:r>
      <w:r w:rsidR="00613C01">
        <w:rPr>
          <w:highlight w:val="yellow"/>
          <w:lang w:val="ru-RU"/>
        </w:rPr>
        <w:t xml:space="preserve"> </w:t>
      </w:r>
      <w:r>
        <w:rPr>
          <w:highlight w:val="yellow"/>
          <w:lang w:val="ru-RU"/>
        </w:rPr>
        <w:t>к</w:t>
      </w:r>
      <w:r w:rsidRPr="00476151">
        <w:rPr>
          <w:highlight w:val="yellow"/>
          <w:lang w:val="ru-RU"/>
        </w:rPr>
        <w:t>оличество</w:t>
      </w:r>
      <w:r w:rsidR="00613C01">
        <w:rPr>
          <w:highlight w:val="yellow"/>
          <w:lang w:val="ru-RU"/>
        </w:rPr>
        <w:t xml:space="preserve"> </w:t>
      </w:r>
      <w:r w:rsidRPr="00476151">
        <w:rPr>
          <w:highlight w:val="yellow"/>
          <w:lang w:val="ru-RU"/>
        </w:rPr>
        <w:t>одновремен</w:t>
      </w:r>
      <w:r>
        <w:rPr>
          <w:highlight w:val="yellow"/>
          <w:lang w:val="ru-RU"/>
        </w:rPr>
        <w:t>но</w:t>
      </w:r>
      <w:r w:rsidR="00613C01">
        <w:rPr>
          <w:highlight w:val="yellow"/>
          <w:lang w:val="ru-RU"/>
        </w:rPr>
        <w:t xml:space="preserve"> </w:t>
      </w:r>
      <w:r>
        <w:rPr>
          <w:highlight w:val="yellow"/>
          <w:lang w:val="ru-RU"/>
        </w:rPr>
        <w:t>выполняемых</w:t>
      </w:r>
      <w:r w:rsidR="00613C01">
        <w:rPr>
          <w:highlight w:val="yellow"/>
          <w:lang w:val="ru-RU"/>
        </w:rPr>
        <w:t xml:space="preserve"> </w:t>
      </w:r>
      <w:r>
        <w:rPr>
          <w:highlight w:val="yellow"/>
          <w:lang w:val="ru-RU"/>
        </w:rPr>
        <w:t>процедур</w:t>
      </w:r>
      <w:r w:rsidRPr="00476151">
        <w:rPr>
          <w:b/>
          <w:highlight w:val="yellow"/>
          <w:lang w:val="ru-RU"/>
        </w:rPr>
        <w:t>.</w:t>
      </w:r>
    </w:p>
    <w:p w:rsidR="009451D3" w:rsidRPr="009451D3" w:rsidRDefault="009451D3" w:rsidP="009451D3">
      <w:pPr>
        <w:pStyle w:val="Main"/>
        <w:ind w:firstLine="567"/>
        <w:rPr>
          <w:b/>
          <w:lang w:val="ru-RU"/>
        </w:rPr>
      </w:pPr>
      <w:r w:rsidRPr="009451D3">
        <w:rPr>
          <w:lang w:val="ru-RU"/>
        </w:rPr>
        <w:t>Основное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правило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рекурсии: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до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рекурсивного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вызова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должна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стоять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проверка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возврат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рекурсии.</w:t>
      </w:r>
      <w:r w:rsidR="00613C01">
        <w:rPr>
          <w:lang w:val="ru-RU"/>
        </w:rPr>
        <w:t xml:space="preserve"> </w:t>
      </w:r>
      <w:bookmarkStart w:id="19" w:name="AP02009"/>
      <w:r w:rsidRPr="009451D3">
        <w:rPr>
          <w:b/>
          <w:highlight w:val="green"/>
          <w:lang w:val="ru-RU"/>
        </w:rPr>
        <w:t>Существуют</w:t>
      </w:r>
      <w:r w:rsidR="00613C01">
        <w:rPr>
          <w:b/>
          <w:highlight w:val="green"/>
          <w:lang w:val="ru-RU"/>
        </w:rPr>
        <w:t xml:space="preserve"> </w:t>
      </w:r>
      <w:bookmarkEnd w:id="19"/>
      <w:r w:rsidRPr="009451D3">
        <w:rPr>
          <w:b/>
          <w:highlight w:val="green"/>
          <w:lang w:val="ru-RU"/>
        </w:rPr>
        <w:t>следующие</w:t>
      </w:r>
      <w:r w:rsidR="00613C01">
        <w:rPr>
          <w:b/>
          <w:highlight w:val="green"/>
          <w:lang w:val="ru-RU"/>
        </w:rPr>
        <w:t xml:space="preserve"> </w:t>
      </w:r>
      <w:r w:rsidRPr="009451D3">
        <w:rPr>
          <w:b/>
          <w:highlight w:val="green"/>
          <w:lang w:val="ru-RU"/>
        </w:rPr>
        <w:t>виды</w:t>
      </w:r>
      <w:r w:rsidR="00613C01">
        <w:rPr>
          <w:b/>
          <w:highlight w:val="green"/>
          <w:lang w:val="ru-RU"/>
        </w:rPr>
        <w:t xml:space="preserve"> </w:t>
      </w:r>
      <w:r w:rsidRPr="009451D3">
        <w:rPr>
          <w:b/>
          <w:highlight w:val="green"/>
          <w:lang w:val="ru-RU"/>
        </w:rPr>
        <w:t>рекурсии:</w:t>
      </w:r>
    </w:p>
    <w:p w:rsidR="008F4DAE" w:rsidRDefault="008F4DAE" w:rsidP="009451D3">
      <w:pPr>
        <w:pStyle w:val="Main"/>
        <w:ind w:firstLine="567"/>
        <w:rPr>
          <w:lang w:val="ru-RU"/>
        </w:rPr>
      </w:pPr>
    </w:p>
    <w:p w:rsidR="008F4DAE" w:rsidRPr="008F4DAE" w:rsidRDefault="008F4DAE" w:rsidP="008F4DAE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20" w:name="_Toc5051333"/>
      <w:r>
        <w:rPr>
          <w:sz w:val="20"/>
          <w:szCs w:val="20"/>
        </w:rPr>
        <w:t>П</w:t>
      </w:r>
      <w:r w:rsidRPr="008F4DAE">
        <w:rPr>
          <w:sz w:val="20"/>
          <w:szCs w:val="20"/>
        </w:rPr>
        <w:t>рямая</w:t>
      </w:r>
      <w:r w:rsidR="00613C01">
        <w:rPr>
          <w:sz w:val="20"/>
          <w:szCs w:val="20"/>
        </w:rPr>
        <w:t xml:space="preserve"> </w:t>
      </w:r>
      <w:r w:rsidRPr="008F4DAE">
        <w:rPr>
          <w:sz w:val="20"/>
          <w:szCs w:val="20"/>
        </w:rPr>
        <w:t>рекурсия</w:t>
      </w:r>
      <w:bookmarkEnd w:id="20"/>
    </w:p>
    <w:p w:rsidR="009451D3" w:rsidRPr="009451D3" w:rsidRDefault="008F4DAE" w:rsidP="009451D3">
      <w:pPr>
        <w:pStyle w:val="Main"/>
        <w:ind w:firstLine="567"/>
        <w:rPr>
          <w:lang w:val="ru-RU"/>
        </w:rPr>
      </w:pPr>
      <w:bookmarkStart w:id="21" w:name="AP02010"/>
      <w:r>
        <w:rPr>
          <w:b/>
          <w:lang w:val="ru-RU"/>
        </w:rPr>
        <w:t>П</w:t>
      </w:r>
      <w:r w:rsidR="009451D3" w:rsidRPr="009451D3">
        <w:rPr>
          <w:b/>
          <w:lang w:val="ru-RU"/>
        </w:rPr>
        <w:t>рямая</w:t>
      </w:r>
      <w:r w:rsidR="00613C01">
        <w:rPr>
          <w:b/>
          <w:lang w:val="ru-RU"/>
        </w:rPr>
        <w:t xml:space="preserve"> </w:t>
      </w:r>
      <w:bookmarkEnd w:id="21"/>
      <w:r w:rsidR="009451D3" w:rsidRPr="009451D3">
        <w:rPr>
          <w:b/>
          <w:lang w:val="ru-RU"/>
        </w:rPr>
        <w:t>рекурсия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-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непосредственный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вызов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алгоритма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(функции,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процедуры,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метода)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из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текста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самого</w:t>
      </w:r>
      <w:r w:rsidR="00613C01">
        <w:rPr>
          <w:lang w:val="ru-RU"/>
        </w:rPr>
        <w:t xml:space="preserve"> </w:t>
      </w:r>
      <w:r w:rsidR="009451D3" w:rsidRPr="009451D3">
        <w:rPr>
          <w:lang w:val="ru-RU"/>
        </w:rPr>
        <w:t>метода.</w:t>
      </w:r>
    </w:p>
    <w:p w:rsidR="009451D3" w:rsidRPr="009451D3" w:rsidRDefault="009451D3" w:rsidP="009451D3">
      <w:pPr>
        <w:pStyle w:val="Main"/>
        <w:ind w:firstLine="567"/>
        <w:rPr>
          <w:lang w:val="ru-RU"/>
        </w:rPr>
      </w:pPr>
      <w:r w:rsidRPr="009451D3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данном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случае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функция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r1(</w:t>
      </w:r>
      <w:proofErr w:type="gramStart"/>
      <w:r w:rsidR="00613C01">
        <w:rPr>
          <w:lang w:val="ru-RU"/>
        </w:rPr>
        <w:t xml:space="preserve"> </w:t>
      </w:r>
      <w:r w:rsidRPr="009451D3">
        <w:rPr>
          <w:lang w:val="ru-RU"/>
        </w:rPr>
        <w:t>)</w:t>
      </w:r>
      <w:proofErr w:type="gramEnd"/>
      <w:r w:rsidR="00613C01">
        <w:rPr>
          <w:lang w:val="ru-RU"/>
        </w:rPr>
        <w:t xml:space="preserve"> </w:t>
      </w:r>
      <w:r w:rsidRPr="009451D3">
        <w:rPr>
          <w:lang w:val="ru-RU"/>
        </w:rPr>
        <w:t>вызывает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саму</w:t>
      </w:r>
      <w:r w:rsidR="00613C01">
        <w:rPr>
          <w:lang w:val="ru-RU"/>
        </w:rPr>
        <w:t xml:space="preserve"> </w:t>
      </w:r>
      <w:r w:rsidRPr="009451D3">
        <w:rPr>
          <w:lang w:val="ru-RU"/>
        </w:rPr>
        <w:t>себя.</w:t>
      </w:r>
    </w:p>
    <w:p w:rsidR="009451D3" w:rsidRDefault="009451D3" w:rsidP="003F50D3">
      <w:pPr>
        <w:pStyle w:val="Main"/>
        <w:ind w:firstLine="567"/>
        <w:rPr>
          <w:lang w:val="ru-RU"/>
        </w:rPr>
      </w:pP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std;</w:t>
      </w: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r1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a);</w:t>
      </w: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r2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a);</w:t>
      </w: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r3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a);</w:t>
      </w: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r1(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</w:t>
      </w:r>
    </w:p>
    <w:p w:rsidR="00613C01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"#"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function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r1"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endl;</w:t>
      </w:r>
    </w:p>
    <w:p w:rsidR="00613C01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6)</w:t>
      </w:r>
    </w:p>
    <w:p w:rsidR="009451D3" w:rsidRDefault="00613C01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451D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r1(a+1);</w:t>
      </w: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main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)</w:t>
      </w:r>
    </w:p>
    <w:p w:rsidR="00613C01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r1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(0);</w:t>
      </w:r>
    </w:p>
    <w:p w:rsidR="00613C01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NULL;</w:t>
      </w:r>
    </w:p>
    <w:p w:rsidR="009451D3" w:rsidRDefault="009451D3" w:rsidP="009451D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451D3" w:rsidRDefault="009451D3" w:rsidP="009451D3">
      <w:pPr>
        <w:pStyle w:val="Main"/>
        <w:ind w:firstLine="0"/>
        <w:jc w:val="center"/>
        <w:rPr>
          <w:lang w:val="ru-RU"/>
        </w:rPr>
      </w:pPr>
    </w:p>
    <w:p w:rsidR="009451D3" w:rsidRDefault="009451D3" w:rsidP="009451D3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400300" cy="962025"/>
            <wp:effectExtent l="19050" t="0" r="0" b="0"/>
            <wp:docPr id="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D3" w:rsidRDefault="009451D3" w:rsidP="009451D3">
      <w:pPr>
        <w:pStyle w:val="Main"/>
        <w:ind w:firstLine="0"/>
        <w:jc w:val="center"/>
        <w:rPr>
          <w:lang w:val="ru-RU"/>
        </w:rPr>
      </w:pPr>
    </w:p>
    <w:p w:rsidR="009451D3" w:rsidRPr="008F4DAE" w:rsidRDefault="008F4DAE" w:rsidP="008F4DAE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22" w:name="_Toc5051334"/>
      <w:r w:rsidRPr="008F4DAE">
        <w:rPr>
          <w:sz w:val="20"/>
          <w:szCs w:val="20"/>
        </w:rPr>
        <w:t>К</w:t>
      </w:r>
      <w:r w:rsidR="009451D3" w:rsidRPr="008F4DAE">
        <w:rPr>
          <w:sz w:val="20"/>
          <w:szCs w:val="20"/>
        </w:rPr>
        <w:t>освенная</w:t>
      </w:r>
      <w:r w:rsidR="00613C01">
        <w:rPr>
          <w:sz w:val="20"/>
          <w:szCs w:val="20"/>
        </w:rPr>
        <w:t xml:space="preserve"> </w:t>
      </w:r>
      <w:r w:rsidR="009451D3" w:rsidRPr="008F4DAE">
        <w:rPr>
          <w:sz w:val="20"/>
          <w:szCs w:val="20"/>
        </w:rPr>
        <w:t>рекурсия.</w:t>
      </w:r>
      <w:bookmarkEnd w:id="22"/>
    </w:p>
    <w:p w:rsidR="009451D3" w:rsidRPr="003B4648" w:rsidRDefault="009451D3" w:rsidP="009451D3">
      <w:pPr>
        <w:pStyle w:val="Main"/>
        <w:ind w:firstLine="567"/>
        <w:rPr>
          <w:highlight w:val="yellow"/>
          <w:lang w:val="ru-RU"/>
        </w:rPr>
      </w:pPr>
      <w:bookmarkStart w:id="23" w:name="AP02011"/>
      <w:r w:rsidRPr="003B4648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bookmarkEnd w:id="23"/>
      <w:r w:rsidRPr="003B4648">
        <w:rPr>
          <w:highlight w:val="yellow"/>
          <w:lang w:val="ru-RU"/>
        </w:rPr>
        <w:t>косвенной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имеется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циклическая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последовательность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вызовов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нескольких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алгоритмов.</w:t>
      </w:r>
    </w:p>
    <w:p w:rsidR="009451D3" w:rsidRPr="003B4648" w:rsidRDefault="009451D3" w:rsidP="009451D3">
      <w:pPr>
        <w:pStyle w:val="Main"/>
        <w:ind w:firstLine="567"/>
        <w:rPr>
          <w:highlight w:val="yellow"/>
          <w:lang w:val="ru-RU"/>
        </w:rPr>
      </w:pPr>
      <w:r w:rsidRPr="003B4648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данном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случае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r1(</w:t>
      </w:r>
      <w:proofErr w:type="gramStart"/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)</w:t>
      </w:r>
      <w:proofErr w:type="gramEnd"/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функцию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r2(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),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которая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r3(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).</w:t>
      </w:r>
    </w:p>
    <w:p w:rsidR="009451D3" w:rsidRPr="009451D3" w:rsidRDefault="009451D3" w:rsidP="009451D3">
      <w:pPr>
        <w:pStyle w:val="Main"/>
        <w:ind w:firstLine="567"/>
        <w:rPr>
          <w:lang w:val="ru-RU"/>
        </w:rPr>
      </w:pPr>
      <w:r w:rsidRPr="003B4648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r3(</w:t>
      </w:r>
      <w:proofErr w:type="gramStart"/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)</w:t>
      </w:r>
      <w:proofErr w:type="gramEnd"/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свою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очередь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снова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r1(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).</w:t>
      </w:r>
    </w:p>
    <w:p w:rsidR="009451D3" w:rsidRDefault="009451D3" w:rsidP="003F50D3">
      <w:pPr>
        <w:pStyle w:val="Main"/>
        <w:ind w:firstLine="567"/>
        <w:rPr>
          <w:lang w:val="ru-RU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std;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r1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r2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r3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r1(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"#"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function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r1"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endl;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6)</w:t>
      </w:r>
    </w:p>
    <w:p w:rsidR="009523CA" w:rsidRDefault="00613C01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r2(a+1);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r2(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"#"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function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r2"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endl;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6)</w:t>
      </w:r>
    </w:p>
    <w:p w:rsidR="009523CA" w:rsidRDefault="00613C01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r3(a+1);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r3(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"#"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function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r3"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endl;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6)</w:t>
      </w:r>
    </w:p>
    <w:p w:rsidR="009523CA" w:rsidRDefault="00613C01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r1(a+1);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main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)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r1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(0);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451D3" w:rsidRPr="009523CA" w:rsidRDefault="009451D3" w:rsidP="009523CA">
      <w:pPr>
        <w:pStyle w:val="Main"/>
        <w:ind w:firstLine="0"/>
        <w:jc w:val="center"/>
        <w:rPr>
          <w:noProof/>
          <w:lang w:eastAsia="en-US"/>
        </w:rPr>
      </w:pPr>
    </w:p>
    <w:p w:rsidR="009451D3" w:rsidRPr="009523CA" w:rsidRDefault="009523CA" w:rsidP="009523CA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381250" cy="962025"/>
            <wp:effectExtent l="19050" t="0" r="0" b="0"/>
            <wp:docPr id="1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D3" w:rsidRDefault="009451D3" w:rsidP="009523CA">
      <w:pPr>
        <w:pStyle w:val="Main"/>
        <w:ind w:firstLine="0"/>
        <w:jc w:val="center"/>
        <w:rPr>
          <w:noProof/>
          <w:lang w:val="ru-RU" w:eastAsia="en-US"/>
        </w:rPr>
      </w:pPr>
    </w:p>
    <w:p w:rsidR="008F4DAE" w:rsidRPr="008F4DAE" w:rsidRDefault="008F4DAE" w:rsidP="008F4DAE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24" w:name="_Toc5051335"/>
      <w:r w:rsidRPr="008F4DAE">
        <w:rPr>
          <w:sz w:val="20"/>
          <w:szCs w:val="20"/>
        </w:rPr>
        <w:t>Линейная</w:t>
      </w:r>
      <w:r w:rsidR="00613C01">
        <w:rPr>
          <w:sz w:val="20"/>
          <w:szCs w:val="20"/>
        </w:rPr>
        <w:t xml:space="preserve"> </w:t>
      </w:r>
      <w:r w:rsidRPr="008F4DAE">
        <w:rPr>
          <w:sz w:val="20"/>
          <w:szCs w:val="20"/>
        </w:rPr>
        <w:t>рекурсия</w:t>
      </w:r>
      <w:bookmarkEnd w:id="24"/>
    </w:p>
    <w:p w:rsidR="009523CA" w:rsidRPr="009523CA" w:rsidRDefault="008F4DAE" w:rsidP="009523CA">
      <w:pPr>
        <w:pStyle w:val="Main"/>
        <w:ind w:firstLine="567"/>
        <w:rPr>
          <w:lang w:val="ru-RU"/>
        </w:rPr>
      </w:pPr>
      <w:bookmarkStart w:id="25" w:name="AP02012"/>
      <w:r w:rsidRPr="00A847AA">
        <w:rPr>
          <w:b/>
          <w:highlight w:val="yellow"/>
          <w:lang w:val="ru-RU"/>
        </w:rPr>
        <w:t>Л</w:t>
      </w:r>
      <w:r w:rsidR="009523CA" w:rsidRPr="00A847AA">
        <w:rPr>
          <w:b/>
          <w:highlight w:val="yellow"/>
          <w:lang w:val="ru-RU"/>
        </w:rPr>
        <w:t>инейная</w:t>
      </w:r>
      <w:r w:rsidR="00613C01">
        <w:rPr>
          <w:b/>
          <w:highlight w:val="yellow"/>
          <w:lang w:val="ru-RU"/>
        </w:rPr>
        <w:t xml:space="preserve"> </w:t>
      </w:r>
      <w:bookmarkEnd w:id="25"/>
      <w:r w:rsidR="009523CA" w:rsidRPr="00A847AA">
        <w:rPr>
          <w:b/>
          <w:highlight w:val="yellow"/>
          <w:lang w:val="ru-RU"/>
        </w:rPr>
        <w:t>рекурсия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-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исполнение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подпрограммы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приводит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одному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вызову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этой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самой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подпрограммы,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такая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рекурсия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="009523CA" w:rsidRPr="00A847AA">
        <w:rPr>
          <w:highlight w:val="yellow"/>
          <w:lang w:val="ru-RU"/>
        </w:rPr>
        <w:t>линейной.</w:t>
      </w:r>
    </w:p>
    <w:p w:rsidR="009451D3" w:rsidRDefault="009451D3" w:rsidP="003F50D3">
      <w:pPr>
        <w:pStyle w:val="Main"/>
        <w:ind w:firstLine="567"/>
        <w:rPr>
          <w:lang w:val="ru-RU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std;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input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a=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endl;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0)</w:t>
      </w:r>
    </w:p>
    <w:p w:rsidR="00613C01" w:rsidRDefault="00613C01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function(a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-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"output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a=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endl;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main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)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function(3);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451D3" w:rsidRPr="009523CA" w:rsidRDefault="009451D3" w:rsidP="009523CA">
      <w:pPr>
        <w:pStyle w:val="Main"/>
        <w:ind w:firstLine="0"/>
        <w:jc w:val="center"/>
        <w:rPr>
          <w:noProof/>
          <w:lang w:eastAsia="en-US"/>
        </w:rPr>
      </w:pPr>
    </w:p>
    <w:p w:rsidR="009523CA" w:rsidRPr="009523CA" w:rsidRDefault="009523CA" w:rsidP="009523CA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409825" cy="1085850"/>
            <wp:effectExtent l="19050" t="0" r="9525" b="0"/>
            <wp:docPr id="1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CA" w:rsidRPr="009523CA" w:rsidRDefault="009523CA" w:rsidP="009523CA">
      <w:pPr>
        <w:pStyle w:val="Main"/>
        <w:ind w:firstLine="0"/>
        <w:jc w:val="center"/>
        <w:rPr>
          <w:noProof/>
          <w:lang w:eastAsia="en-US"/>
        </w:rPr>
      </w:pPr>
    </w:p>
    <w:p w:rsidR="008F4DAE" w:rsidRPr="008F4DAE" w:rsidRDefault="008F4DAE" w:rsidP="008F4DAE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26" w:name="_Toc5051336"/>
      <w:r w:rsidRPr="008F4DAE">
        <w:rPr>
          <w:sz w:val="20"/>
          <w:szCs w:val="20"/>
        </w:rPr>
        <w:t>Ветвящаяся</w:t>
      </w:r>
      <w:r w:rsidR="00613C01">
        <w:rPr>
          <w:sz w:val="20"/>
          <w:szCs w:val="20"/>
        </w:rPr>
        <w:t xml:space="preserve"> </w:t>
      </w:r>
      <w:r w:rsidRPr="008F4DAE">
        <w:rPr>
          <w:sz w:val="20"/>
          <w:szCs w:val="20"/>
        </w:rPr>
        <w:t>рекурсия</w:t>
      </w:r>
      <w:bookmarkEnd w:id="26"/>
    </w:p>
    <w:p w:rsidR="009523CA" w:rsidRPr="009523CA" w:rsidRDefault="008F4DAE" w:rsidP="003F50D3">
      <w:pPr>
        <w:pStyle w:val="Main"/>
        <w:ind w:firstLine="567"/>
        <w:rPr>
          <w:lang w:val="ru-RU"/>
        </w:rPr>
      </w:pPr>
      <w:bookmarkStart w:id="27" w:name="AP02013"/>
      <w:r w:rsidRPr="003B4648">
        <w:rPr>
          <w:b/>
          <w:highlight w:val="yellow"/>
          <w:lang w:val="ru-RU"/>
        </w:rPr>
        <w:t>В</w:t>
      </w:r>
      <w:r w:rsidR="009523CA" w:rsidRPr="003B4648">
        <w:rPr>
          <w:b/>
          <w:highlight w:val="yellow"/>
          <w:lang w:val="ru-RU"/>
        </w:rPr>
        <w:t>етвящаяся</w:t>
      </w:r>
      <w:r w:rsidR="00613C01">
        <w:rPr>
          <w:b/>
          <w:highlight w:val="yellow"/>
          <w:lang w:val="ru-RU"/>
        </w:rPr>
        <w:t xml:space="preserve"> </w:t>
      </w:r>
      <w:bookmarkEnd w:id="27"/>
      <w:r w:rsidR="009523CA" w:rsidRPr="003B4648">
        <w:rPr>
          <w:b/>
          <w:highlight w:val="yellow"/>
          <w:lang w:val="ru-RU"/>
        </w:rPr>
        <w:t>рекурсия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-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каждый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экземпляр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подпрограммы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вызвать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себя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несколько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раз,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рекурсия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нелинейной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"ветвящейся".</w:t>
      </w:r>
    </w:p>
    <w:p w:rsidR="009523CA" w:rsidRDefault="009523CA" w:rsidP="003F50D3">
      <w:pPr>
        <w:pStyle w:val="Main"/>
        <w:ind w:firstLine="567"/>
        <w:rPr>
          <w:lang w:val="ru-RU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std;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a)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(a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3)</w:t>
      </w:r>
    </w:p>
    <w:p w:rsidR="00613C01" w:rsidRDefault="00613C01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(a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-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1)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function(a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-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9523CA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2);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main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()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function(6)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endl;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NULL;</w:t>
      </w:r>
    </w:p>
    <w:p w:rsidR="009523CA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523CA" w:rsidRPr="009523CA" w:rsidRDefault="009523CA" w:rsidP="009523CA">
      <w:pPr>
        <w:pStyle w:val="Main"/>
        <w:ind w:firstLine="0"/>
        <w:jc w:val="center"/>
        <w:rPr>
          <w:noProof/>
          <w:lang w:eastAsia="en-US"/>
        </w:rPr>
      </w:pPr>
    </w:p>
    <w:p w:rsidR="009523CA" w:rsidRPr="009523CA" w:rsidRDefault="009523CA" w:rsidP="009523CA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390775" cy="285750"/>
            <wp:effectExtent l="19050" t="0" r="9525" b="0"/>
            <wp:docPr id="1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3CA" w:rsidRPr="009523CA" w:rsidRDefault="009523CA" w:rsidP="009523CA">
      <w:pPr>
        <w:pStyle w:val="Main"/>
        <w:ind w:firstLine="0"/>
        <w:jc w:val="center"/>
        <w:rPr>
          <w:noProof/>
          <w:lang w:eastAsia="en-US"/>
        </w:rPr>
      </w:pPr>
    </w:p>
    <w:p w:rsidR="008F4DAE" w:rsidRPr="008F4DAE" w:rsidRDefault="008F4DAE" w:rsidP="008F4DAE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28" w:name="_Toc5051337"/>
      <w:r w:rsidRPr="008F4DAE">
        <w:rPr>
          <w:sz w:val="20"/>
          <w:szCs w:val="20"/>
        </w:rPr>
        <w:t>Бесконечная</w:t>
      </w:r>
      <w:r w:rsidR="00613C01">
        <w:rPr>
          <w:sz w:val="20"/>
          <w:szCs w:val="20"/>
        </w:rPr>
        <w:t xml:space="preserve"> </w:t>
      </w:r>
      <w:r w:rsidRPr="008F4DAE">
        <w:rPr>
          <w:sz w:val="20"/>
          <w:szCs w:val="20"/>
        </w:rPr>
        <w:t>рекурсия</w:t>
      </w:r>
      <w:bookmarkEnd w:id="28"/>
    </w:p>
    <w:p w:rsidR="009523CA" w:rsidRPr="003B4648" w:rsidRDefault="008F4DAE" w:rsidP="009523CA">
      <w:pPr>
        <w:pStyle w:val="Main"/>
        <w:ind w:firstLine="567"/>
        <w:rPr>
          <w:highlight w:val="yellow"/>
          <w:lang w:val="ru-RU"/>
        </w:rPr>
      </w:pPr>
      <w:r w:rsidRPr="003B4648">
        <w:rPr>
          <w:b/>
          <w:highlight w:val="yellow"/>
          <w:lang w:val="ru-RU"/>
        </w:rPr>
        <w:t>Б</w:t>
      </w:r>
      <w:r w:rsidR="009523CA" w:rsidRPr="003B4648">
        <w:rPr>
          <w:b/>
          <w:highlight w:val="yellow"/>
          <w:lang w:val="ru-RU"/>
        </w:rPr>
        <w:t>есконечная</w:t>
      </w:r>
      <w:r w:rsidR="00613C01">
        <w:rPr>
          <w:b/>
          <w:highlight w:val="yellow"/>
          <w:lang w:val="ru-RU"/>
        </w:rPr>
        <w:t xml:space="preserve"> </w:t>
      </w:r>
      <w:r w:rsidR="009523CA" w:rsidRPr="003B4648">
        <w:rPr>
          <w:b/>
          <w:highlight w:val="yellow"/>
          <w:lang w:val="ru-RU"/>
        </w:rPr>
        <w:t>рекурсия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(на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самом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деле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условное</w:t>
      </w:r>
      <w:r w:rsidR="00613C01">
        <w:rPr>
          <w:highlight w:val="yellow"/>
          <w:lang w:val="ru-RU"/>
        </w:rPr>
        <w:t xml:space="preserve"> </w:t>
      </w:r>
      <w:proofErr w:type="gramStart"/>
      <w:r w:rsidR="009523CA" w:rsidRPr="003B4648">
        <w:rPr>
          <w:highlight w:val="yellow"/>
          <w:lang w:val="ru-RU"/>
        </w:rPr>
        <w:t>обозначение</w:t>
      </w:r>
      <w:proofErr w:type="gramEnd"/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переполнении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памяти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компьютера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программа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выдаст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ошибку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и/или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завершит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аварийном</w:t>
      </w:r>
      <w:r w:rsidR="00613C01">
        <w:rPr>
          <w:highlight w:val="yellow"/>
          <w:lang w:val="ru-RU"/>
        </w:rPr>
        <w:t xml:space="preserve"> </w:t>
      </w:r>
      <w:r w:rsidR="009523CA" w:rsidRPr="003B4648">
        <w:rPr>
          <w:highlight w:val="yellow"/>
          <w:lang w:val="ru-RU"/>
        </w:rPr>
        <w:t>режиме).</w:t>
      </w:r>
    </w:p>
    <w:p w:rsidR="009523CA" w:rsidRPr="009523CA" w:rsidRDefault="009523CA" w:rsidP="009523CA">
      <w:pPr>
        <w:pStyle w:val="Main"/>
        <w:ind w:firstLine="567"/>
        <w:rPr>
          <w:lang w:val="ru-RU"/>
        </w:rPr>
      </w:pPr>
      <w:r w:rsidRPr="003B4648">
        <w:rPr>
          <w:highlight w:val="yellow"/>
          <w:lang w:val="ru-RU"/>
        </w:rPr>
        <w:t>Одна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самых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больших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опасностей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-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бесконечный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вызов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функцией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самой</w:t>
      </w:r>
      <w:r w:rsidR="00613C01">
        <w:rPr>
          <w:highlight w:val="yellow"/>
          <w:lang w:val="ru-RU"/>
        </w:rPr>
        <w:t xml:space="preserve"> </w:t>
      </w:r>
      <w:r w:rsidRPr="003B4648">
        <w:rPr>
          <w:highlight w:val="yellow"/>
          <w:lang w:val="ru-RU"/>
        </w:rPr>
        <w:t>себя.</w:t>
      </w:r>
    </w:p>
    <w:p w:rsidR="009523CA" w:rsidRPr="0021506F" w:rsidRDefault="009523CA" w:rsidP="009523CA">
      <w:pPr>
        <w:pStyle w:val="Main"/>
        <w:ind w:firstLine="567"/>
        <w:rPr>
          <w:lang w:val="ru-RU"/>
        </w:rPr>
      </w:pPr>
      <w:r w:rsidRPr="009523CA">
        <w:rPr>
          <w:lang w:val="ru-RU"/>
        </w:rPr>
        <w:t>Например</w:t>
      </w:r>
      <w:r w:rsidRPr="0021506F">
        <w:rPr>
          <w:lang w:val="ru-RU"/>
        </w:rPr>
        <w:t>:</w:t>
      </w:r>
    </w:p>
    <w:p w:rsidR="009523CA" w:rsidRPr="0021506F" w:rsidRDefault="009523CA" w:rsidP="003F50D3">
      <w:pPr>
        <w:pStyle w:val="Main"/>
        <w:ind w:firstLine="567"/>
        <w:rPr>
          <w:lang w:val="ru-RU"/>
        </w:rPr>
      </w:pPr>
    </w:p>
    <w:p w:rsidR="009523CA" w:rsidRPr="0021506F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</w:t>
      </w:r>
      <w:r w:rsidRPr="0021506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()</w:t>
      </w:r>
    </w:p>
    <w:p w:rsidR="00613C01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1506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9523CA" w:rsidRPr="0021506F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</w:t>
      </w:r>
      <w:r w:rsidRPr="0021506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();</w:t>
      </w:r>
    </w:p>
    <w:p w:rsidR="009523CA" w:rsidRPr="0021506F" w:rsidRDefault="009523CA" w:rsidP="009523CA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1506F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523CA" w:rsidRPr="0021506F" w:rsidRDefault="009523CA" w:rsidP="003F50D3">
      <w:pPr>
        <w:pStyle w:val="Main"/>
        <w:ind w:firstLine="567"/>
        <w:rPr>
          <w:lang w:val="ru-RU"/>
        </w:rPr>
      </w:pPr>
    </w:p>
    <w:p w:rsidR="009523CA" w:rsidRPr="0021506F" w:rsidRDefault="00562493" w:rsidP="003F50D3">
      <w:pPr>
        <w:pStyle w:val="Main"/>
        <w:ind w:firstLine="567"/>
        <w:rPr>
          <w:lang w:val="ru-RU"/>
        </w:rPr>
      </w:pPr>
      <w:bookmarkStart w:id="29" w:name="AP02014"/>
      <w:r w:rsidRPr="00562493">
        <w:rPr>
          <w:lang w:val="ru-RU"/>
        </w:rPr>
        <w:t>Другой</w:t>
      </w:r>
      <w:r w:rsidR="00613C01">
        <w:rPr>
          <w:lang w:val="ru-RU"/>
        </w:rPr>
        <w:t xml:space="preserve"> </w:t>
      </w:r>
      <w:bookmarkEnd w:id="29"/>
      <w:r w:rsidRPr="00562493">
        <w:rPr>
          <w:lang w:val="ru-RU"/>
        </w:rPr>
        <w:t>пример</w:t>
      </w:r>
      <w:r w:rsidRPr="0021506F">
        <w:rPr>
          <w:lang w:val="ru-RU"/>
        </w:rPr>
        <w:t>:</w:t>
      </w:r>
    </w:p>
    <w:p w:rsidR="009523CA" w:rsidRPr="0021506F" w:rsidRDefault="009523CA" w:rsidP="003F50D3">
      <w:pPr>
        <w:pStyle w:val="Main"/>
        <w:ind w:firstLine="567"/>
        <w:rPr>
          <w:lang w:val="ru-RU"/>
        </w:rPr>
      </w:pPr>
    </w:p>
    <w:p w:rsidR="00562493" w:rsidRDefault="00562493" w:rsidP="005624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unsigned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n)</w:t>
      </w:r>
    </w:p>
    <w:p w:rsidR="00562493" w:rsidRPr="00562493" w:rsidRDefault="00562493" w:rsidP="0056249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56249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Unsigned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56249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56249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тип,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56249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содержащий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56249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неотрицательные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56249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значения</w:t>
      </w:r>
    </w:p>
    <w:p w:rsidR="00613C01" w:rsidRDefault="00562493" w:rsidP="005624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562493" w:rsidP="005624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0)</w:t>
      </w:r>
    </w:p>
    <w:p w:rsidR="00613C01" w:rsidRDefault="00562493" w:rsidP="005624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5624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56249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Function(n++);</w:t>
      </w:r>
    </w:p>
    <w:p w:rsidR="00613C01" w:rsidRDefault="00613C01" w:rsidP="005624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56249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56249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n;</w:t>
      </w:r>
    </w:p>
    <w:p w:rsidR="00613C01" w:rsidRDefault="00562493" w:rsidP="005624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1506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613C01" w:rsidRDefault="00562493" w:rsidP="00562493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562493" w:rsidRPr="0021506F" w:rsidRDefault="00613C01" w:rsidP="0056249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56249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562493" w:rsidRPr="0021506F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0;</w:t>
      </w:r>
    </w:p>
    <w:p w:rsidR="009523CA" w:rsidRDefault="00562493" w:rsidP="00562493">
      <w:pPr>
        <w:pStyle w:val="Main"/>
        <w:ind w:firstLine="0"/>
        <w:jc w:val="left"/>
        <w:rPr>
          <w:rFonts w:ascii="Courier New" w:hAnsi="Courier New" w:cs="Courier New"/>
          <w:noProof/>
          <w:lang w:val="ru-RU" w:eastAsia="en-US"/>
        </w:rPr>
      </w:pPr>
      <w:r w:rsidRPr="0021506F">
        <w:rPr>
          <w:rFonts w:ascii="Courier New" w:hAnsi="Courier New" w:cs="Courier New"/>
          <w:noProof/>
          <w:lang w:val="ru-RU" w:eastAsia="en-US"/>
        </w:rPr>
        <w:t>}</w:t>
      </w:r>
    </w:p>
    <w:p w:rsidR="00562493" w:rsidRPr="00562493" w:rsidRDefault="00562493" w:rsidP="00562493">
      <w:pPr>
        <w:pStyle w:val="Main"/>
        <w:ind w:firstLine="567"/>
        <w:rPr>
          <w:lang w:val="ru-RU"/>
        </w:rPr>
      </w:pPr>
    </w:p>
    <w:p w:rsidR="009523CA" w:rsidRPr="00562493" w:rsidRDefault="00562493" w:rsidP="003F50D3">
      <w:pPr>
        <w:pStyle w:val="Main"/>
        <w:ind w:firstLine="567"/>
        <w:rPr>
          <w:lang w:val="ru-RU"/>
        </w:rPr>
      </w:pPr>
      <w:r w:rsidRPr="00880249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использовании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подобных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алгоритмов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появляется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ошибка,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предупреждающая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о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переполнении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стека.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Причиной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такой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проблемы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чаще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всего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отсутствие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базиса,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либо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других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точек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останова,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неправильно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заданные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точки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прерывания</w:t>
      </w:r>
      <w:r w:rsidR="00613C01">
        <w:rPr>
          <w:highlight w:val="yellow"/>
          <w:lang w:val="ru-RU"/>
        </w:rPr>
        <w:t xml:space="preserve"> </w:t>
      </w:r>
      <w:r w:rsidRPr="00880249">
        <w:rPr>
          <w:highlight w:val="yellow"/>
          <w:lang w:val="ru-RU"/>
        </w:rPr>
        <w:t>рекурсии</w:t>
      </w:r>
    </w:p>
    <w:p w:rsidR="009451D3" w:rsidRDefault="009451D3" w:rsidP="003F50D3">
      <w:pPr>
        <w:pStyle w:val="Main"/>
        <w:ind w:firstLine="567"/>
        <w:rPr>
          <w:lang w:val="ru-RU"/>
        </w:rPr>
      </w:pPr>
    </w:p>
    <w:p w:rsidR="00384FB3" w:rsidRPr="008F4DAE" w:rsidRDefault="00384FB3" w:rsidP="008F4DAE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30" w:name="_Toc480062933"/>
      <w:bookmarkStart w:id="31" w:name="AP0792002"/>
      <w:bookmarkStart w:id="32" w:name="_Toc5051338"/>
      <w:r w:rsidRPr="008F4DAE">
        <w:rPr>
          <w:sz w:val="20"/>
          <w:szCs w:val="20"/>
        </w:rPr>
        <w:t>Сложная</w:t>
      </w:r>
      <w:r w:rsidR="00613C01">
        <w:rPr>
          <w:sz w:val="20"/>
          <w:szCs w:val="20"/>
        </w:rPr>
        <w:t xml:space="preserve"> </w:t>
      </w:r>
      <w:r w:rsidRPr="008F4DAE">
        <w:rPr>
          <w:sz w:val="20"/>
          <w:szCs w:val="20"/>
        </w:rPr>
        <w:t>рекурсия</w:t>
      </w:r>
      <w:bookmarkEnd w:id="30"/>
      <w:bookmarkEnd w:id="32"/>
    </w:p>
    <w:p w:rsidR="00384FB3" w:rsidRPr="00A977A8" w:rsidRDefault="00384FB3" w:rsidP="00384FB3">
      <w:pPr>
        <w:pStyle w:val="Main"/>
        <w:ind w:firstLine="567"/>
        <w:rPr>
          <w:lang w:val="ru-RU"/>
        </w:rPr>
      </w:pPr>
      <w:bookmarkStart w:id="33" w:name="AP02015"/>
      <w:bookmarkEnd w:id="31"/>
      <w:r w:rsidRPr="00DB63A7">
        <w:rPr>
          <w:highlight w:val="yellow"/>
          <w:lang w:val="ru-RU"/>
        </w:rPr>
        <w:t>Возможна</w:t>
      </w:r>
      <w:r w:rsidR="00613C01">
        <w:rPr>
          <w:highlight w:val="yellow"/>
          <w:lang w:val="ru-RU"/>
        </w:rPr>
        <w:t xml:space="preserve"> </w:t>
      </w:r>
      <w:bookmarkEnd w:id="33"/>
      <w:r w:rsidRPr="00DB63A7">
        <w:rPr>
          <w:highlight w:val="yellow"/>
          <w:lang w:val="ru-RU"/>
        </w:rPr>
        <w:t>чуть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более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сложная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схема: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A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функцию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B,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та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свою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очередь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A.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DB63A7">
        <w:rPr>
          <w:i/>
          <w:iCs/>
          <w:highlight w:val="yellow"/>
          <w:lang w:val="ru-RU"/>
        </w:rPr>
        <w:t>сложной</w:t>
      </w:r>
      <w:r w:rsidR="00613C01">
        <w:rPr>
          <w:i/>
          <w:iCs/>
          <w:highlight w:val="yellow"/>
          <w:lang w:val="ru-RU"/>
        </w:rPr>
        <w:t xml:space="preserve"> </w:t>
      </w:r>
      <w:r w:rsidRPr="00DB63A7">
        <w:rPr>
          <w:i/>
          <w:iCs/>
          <w:highlight w:val="yellow"/>
          <w:lang w:val="ru-RU"/>
        </w:rPr>
        <w:t>рекурсией</w:t>
      </w:r>
      <w:r w:rsidRPr="00DB63A7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оказывается,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описываемая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первой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должна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вызывать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еще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proofErr w:type="gramStart"/>
      <w:r w:rsidRPr="00DB63A7">
        <w:rPr>
          <w:highlight w:val="yellow"/>
          <w:lang w:val="ru-RU"/>
        </w:rPr>
        <w:t>описанную</w:t>
      </w:r>
      <w:proofErr w:type="gramEnd"/>
      <w:r w:rsidRPr="00DB63A7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Чтобы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было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возможно,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требуется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использовать</w:t>
      </w:r>
      <w:r w:rsidR="00613C01">
        <w:rPr>
          <w:highlight w:val="yellow"/>
          <w:lang w:val="ru-RU"/>
        </w:rPr>
        <w:t xml:space="preserve"> </w:t>
      </w:r>
      <w:hyperlink r:id="rId39" w:history="1">
        <w:r w:rsidRPr="00DB63A7">
          <w:rPr>
            <w:highlight w:val="yellow"/>
            <w:lang w:val="ru-RU"/>
          </w:rPr>
          <w:t>опережающее</w:t>
        </w:r>
        <w:r w:rsidR="00613C01">
          <w:rPr>
            <w:highlight w:val="yellow"/>
            <w:lang w:val="ru-RU"/>
          </w:rPr>
          <w:t xml:space="preserve"> </w:t>
        </w:r>
        <w:r w:rsidRPr="00DB63A7">
          <w:rPr>
            <w:highlight w:val="yellow"/>
            <w:lang w:val="ru-RU"/>
          </w:rPr>
          <w:t>описание</w:t>
        </w:r>
      </w:hyperlink>
      <w:r w:rsidRPr="00DB63A7">
        <w:rPr>
          <w:highlight w:val="yellow"/>
          <w:lang w:val="ru-RU"/>
        </w:rPr>
        <w:t>.</w:t>
      </w:r>
    </w:p>
    <w:p w:rsidR="000464B7" w:rsidRPr="00A977A8" w:rsidRDefault="000464B7" w:rsidP="003F50D3">
      <w:pPr>
        <w:pStyle w:val="Main"/>
        <w:ind w:firstLine="567"/>
        <w:rPr>
          <w:lang w:val="ru-RU"/>
        </w:rPr>
      </w:pPr>
    </w:p>
    <w:p w:rsidR="00384FB3" w:rsidRPr="00A977A8" w:rsidRDefault="00384FB3" w:rsidP="008F4DAE">
      <w:pPr>
        <w:pStyle w:val="41"/>
        <w:spacing w:before="0" w:after="0"/>
        <w:ind w:left="993" w:firstLine="0"/>
        <w:contextualSpacing/>
      </w:pPr>
      <w:bookmarkStart w:id="34" w:name="_Toc480062934"/>
      <w:bookmarkStart w:id="35" w:name="_Toc5051339"/>
      <w:r w:rsidRPr="00A977A8">
        <w:t>Опережающее</w:t>
      </w:r>
      <w:r w:rsidR="00613C01">
        <w:t xml:space="preserve"> </w:t>
      </w:r>
      <w:r w:rsidRPr="00A977A8">
        <w:t>описание</w:t>
      </w:r>
      <w:bookmarkEnd w:id="34"/>
      <w:bookmarkEnd w:id="35"/>
    </w:p>
    <w:p w:rsidR="00384FB3" w:rsidRPr="00A977A8" w:rsidRDefault="00384FB3" w:rsidP="00384FB3">
      <w:pPr>
        <w:pStyle w:val="Main"/>
        <w:ind w:firstLine="567"/>
        <w:rPr>
          <w:lang w:val="ru-RU"/>
        </w:rPr>
      </w:pPr>
      <w:r w:rsidRPr="00DB63A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теле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каждой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процедуры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содержаться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вызов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других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функций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условии,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они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описаны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раньше,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чем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вызывающая.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Однако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возможность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вызывать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те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процедуры,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которые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описаны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вызывающей.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надо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скопировать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заголовок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вызываемой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подпрограммы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разместить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выше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всех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описаний.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Например:</w:t>
      </w:r>
    </w:p>
    <w:p w:rsidR="00384FB3" w:rsidRPr="00A977A8" w:rsidRDefault="00384FB3" w:rsidP="00384FB3">
      <w:pPr>
        <w:pStyle w:val="Main"/>
        <w:ind w:firstLine="567"/>
        <w:rPr>
          <w:lang w:val="ru-RU"/>
        </w:rPr>
      </w:pPr>
    </w:p>
    <w:p w:rsidR="00384FB3" w:rsidRPr="00A977A8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//Опережающее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описание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F1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заголовок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без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тела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</w:p>
    <w:p w:rsidR="00384FB3" w:rsidRPr="00E45C20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5116E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5116ED">
        <w:rPr>
          <w:rFonts w:ascii="Courier New" w:hAnsi="Courier New" w:cs="Courier New"/>
          <w:noProof/>
          <w:sz w:val="20"/>
          <w:szCs w:val="20"/>
          <w:lang w:val="en-US" w:eastAsia="en-US"/>
        </w:rPr>
        <w:t>F</w:t>
      </w:r>
      <w:r w:rsidRPr="00E45C20">
        <w:rPr>
          <w:rFonts w:ascii="Courier New" w:hAnsi="Courier New" w:cs="Courier New"/>
          <w:noProof/>
          <w:sz w:val="20"/>
          <w:szCs w:val="20"/>
          <w:lang w:eastAsia="en-US"/>
        </w:rPr>
        <w:t>1(</w:t>
      </w:r>
      <w:r w:rsidRPr="005116E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5116ED" w:rsidRPr="005116ED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="005116ED" w:rsidRPr="00E45C20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</w:p>
    <w:p w:rsidR="00384FB3" w:rsidRPr="00E45C20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5116E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5116ED">
        <w:rPr>
          <w:rFonts w:ascii="Courier New" w:hAnsi="Courier New" w:cs="Courier New"/>
          <w:noProof/>
          <w:sz w:val="20"/>
          <w:szCs w:val="20"/>
          <w:lang w:val="en-US" w:eastAsia="en-US"/>
        </w:rPr>
        <w:t>F</w:t>
      </w:r>
      <w:r w:rsidRPr="00E45C20">
        <w:rPr>
          <w:rFonts w:ascii="Courier New" w:hAnsi="Courier New" w:cs="Courier New"/>
          <w:noProof/>
          <w:sz w:val="20"/>
          <w:szCs w:val="20"/>
          <w:lang w:eastAsia="en-US"/>
        </w:rPr>
        <w:t>6()</w:t>
      </w:r>
    </w:p>
    <w:p w:rsidR="00613C01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84FB3" w:rsidRPr="00A977A8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float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sz w:val="20"/>
          <w:szCs w:val="20"/>
          <w:lang w:eastAsia="en-US"/>
        </w:rPr>
        <w:t>x;</w:t>
      </w:r>
    </w:p>
    <w:p w:rsidR="00613C01" w:rsidRDefault="00613C01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//Какие-то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действия...</w:t>
      </w:r>
    </w:p>
    <w:p w:rsidR="00613C01" w:rsidRDefault="00613C01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//Вызов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F1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возможен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благодаря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опережающему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описанию</w:t>
      </w:r>
    </w:p>
    <w:p w:rsidR="00613C01" w:rsidRDefault="00613C01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84FB3" w:rsidRPr="00A977A8">
        <w:rPr>
          <w:rFonts w:ascii="Courier New" w:hAnsi="Courier New" w:cs="Courier New"/>
          <w:noProof/>
          <w:sz w:val="20"/>
          <w:szCs w:val="20"/>
          <w:lang w:eastAsia="en-US"/>
        </w:rPr>
        <w:t>x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sz w:val="20"/>
          <w:szCs w:val="20"/>
          <w:lang w:eastAsia="en-US"/>
        </w:rPr>
        <w:t>F1(x);</w:t>
      </w:r>
    </w:p>
    <w:p w:rsidR="00384FB3" w:rsidRPr="00A977A8" w:rsidRDefault="00613C01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//Какие-то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84FB3"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действия...</w:t>
      </w:r>
    </w:p>
    <w:p w:rsidR="00384FB3" w:rsidRPr="00A977A8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84FB3" w:rsidRPr="00A977A8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384FB3" w:rsidRPr="00A977A8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//Описание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F1,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теперь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тело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присутствует</w:t>
      </w:r>
    </w:p>
    <w:p w:rsidR="00384FB3" w:rsidRPr="00A977A8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float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F1(</w:t>
      </w:r>
      <w:r w:rsidRPr="00A977A8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float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x)</w:t>
      </w:r>
    </w:p>
    <w:p w:rsidR="00613C01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//Какие-то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действия...</w:t>
      </w:r>
    </w:p>
    <w:p w:rsidR="00384FB3" w:rsidRPr="00A977A8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return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(F1);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//Что-то</w:t>
      </w:r>
    </w:p>
    <w:p w:rsidR="00384FB3" w:rsidRPr="00A977A8" w:rsidRDefault="00384FB3" w:rsidP="00384FB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84FB3" w:rsidRPr="00A977A8" w:rsidRDefault="00384FB3" w:rsidP="00384FB3">
      <w:pPr>
        <w:pStyle w:val="Main"/>
        <w:ind w:firstLine="567"/>
        <w:rPr>
          <w:lang w:val="ru-RU"/>
        </w:rPr>
      </w:pPr>
    </w:p>
    <w:p w:rsidR="00384FB3" w:rsidRPr="00A977A8" w:rsidRDefault="00384FB3" w:rsidP="00B655B2">
      <w:pPr>
        <w:pStyle w:val="Main"/>
        <w:ind w:firstLine="567"/>
        <w:rPr>
          <w:lang w:val="ru-RU"/>
        </w:rPr>
      </w:pPr>
      <w:r w:rsidRPr="00DB63A7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понадобиться,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две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процедуры,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вызывающие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другу</w:t>
      </w:r>
      <w:r w:rsidR="00613C01">
        <w:rPr>
          <w:highlight w:val="yellow"/>
          <w:lang w:val="ru-RU"/>
        </w:rPr>
        <w:t xml:space="preserve"> </w:t>
      </w:r>
      <w:r w:rsidRPr="00DB63A7">
        <w:rPr>
          <w:highlight w:val="yellow"/>
          <w:lang w:val="ru-RU"/>
        </w:rPr>
        <w:t>друга,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например:</w:t>
      </w:r>
    </w:p>
    <w:p w:rsidR="00B655B2" w:rsidRPr="00A977A8" w:rsidRDefault="00B655B2" w:rsidP="00B655B2">
      <w:pPr>
        <w:pStyle w:val="Main"/>
        <w:ind w:firstLine="567"/>
        <w:rPr>
          <w:lang w:val="ru-RU"/>
        </w:rPr>
      </w:pP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033954" w:rsidRP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std</w:t>
      </w:r>
      <w:r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033954" w:rsidRP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</w:t>
      </w:r>
      <w:r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//Опережающее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описание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процедуры</w:t>
      </w:r>
    </w:p>
    <w:p w:rsidR="00033954" w:rsidRP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B</w:t>
      </w:r>
      <w:r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</w:t>
      </w:r>
      <w:r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//Опережающее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описание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процедуры</w:t>
      </w:r>
    </w:p>
    <w:p w:rsidR="00033954" w:rsidRP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main</w:t>
      </w:r>
      <w:r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()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033954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03395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FONT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: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Lucida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Console</w:t>
      </w:r>
    </w:p>
    <w:p w:rsidR="00613C01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SetConsoleCP</w:t>
      </w:r>
      <w:r w:rsidR="00033954"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(1251);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установка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03395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cp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ввода</w:t>
      </w:r>
    </w:p>
    <w:p w:rsidR="00613C01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SetConsoleOutputCP</w:t>
      </w:r>
      <w:r w:rsidR="00033954"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(1251);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03395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cp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33954"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613C01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setlocale(LC_ALL,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33954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="00033954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A(3);</w:t>
      </w:r>
    </w:p>
    <w:p w:rsidR="00033954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system(</w:t>
      </w:r>
      <w:r w:rsidR="00033954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="00033954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n){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//Полное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описание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процедуры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</w:t>
      </w:r>
    </w:p>
    <w:p w:rsidR="00613C01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printf(</w:t>
      </w:r>
      <w:r w:rsidR="00033954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"A&gt;&gt;&gt;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033954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%2d\n"</w:t>
      </w:r>
      <w:r w:rsidR="00033954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33954">
        <w:rPr>
          <w:rFonts w:ascii="Courier New" w:hAnsi="Courier New" w:cs="Courier New"/>
          <w:noProof/>
          <w:sz w:val="20"/>
          <w:szCs w:val="20"/>
          <w:lang w:val="en-US" w:eastAsia="en-US"/>
        </w:rPr>
        <w:t>n);</w:t>
      </w:r>
    </w:p>
    <w:p w:rsidR="00033954" w:rsidRPr="00033954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B</w:t>
      </w:r>
      <w:r w:rsidR="00033954"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</w:t>
      </w:r>
      <w:r w:rsidR="00033954"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-1);</w:t>
      </w:r>
    </w:p>
    <w:p w:rsidR="00033954" w:rsidRP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033954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033954" w:rsidRP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033954" w:rsidRP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B</w:t>
      </w:r>
      <w:r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</w:t>
      </w:r>
      <w:r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//Полное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описание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процедуры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B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printf(</w:t>
      </w:r>
      <w:r w:rsidR="00033954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"B&gt;&gt;&gt;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033954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%2d\n"</w:t>
      </w:r>
      <w:r w:rsidR="00033954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33954">
        <w:rPr>
          <w:rFonts w:ascii="Courier New" w:hAnsi="Courier New" w:cs="Courier New"/>
          <w:noProof/>
          <w:sz w:val="20"/>
          <w:szCs w:val="20"/>
          <w:lang w:val="en-US" w:eastAsia="en-US"/>
        </w:rPr>
        <w:t>n);</w:t>
      </w:r>
    </w:p>
    <w:p w:rsidR="00613C01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33954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033954" w:rsidRPr="00880249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033954"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33954" w:rsidRPr="00880249">
        <w:rPr>
          <w:rFonts w:ascii="Courier New" w:hAnsi="Courier New" w:cs="Courier New"/>
          <w:noProof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33954" w:rsidRPr="00880249">
        <w:rPr>
          <w:rFonts w:ascii="Courier New" w:hAnsi="Courier New" w:cs="Courier New"/>
          <w:noProof/>
          <w:sz w:val="20"/>
          <w:szCs w:val="20"/>
          <w:lang w:eastAsia="en-US"/>
        </w:rPr>
        <w:t>10)</w:t>
      </w:r>
    </w:p>
    <w:p w:rsidR="00033954" w:rsidRPr="00880249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033954" w:rsidRPr="00880249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</w:t>
      </w:r>
      <w:r w:rsidR="00033954" w:rsidRPr="00880249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+2);</w:t>
      </w:r>
    </w:p>
    <w:p w:rsidR="00033954" w:rsidRPr="00880249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880249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B655B2" w:rsidRPr="00A977A8" w:rsidRDefault="00B655B2" w:rsidP="00B655B2">
      <w:pPr>
        <w:pStyle w:val="Main"/>
        <w:ind w:firstLine="567"/>
        <w:rPr>
          <w:lang w:val="ru-RU"/>
        </w:rPr>
      </w:pPr>
    </w:p>
    <w:p w:rsidR="00384FB3" w:rsidRPr="00A977A8" w:rsidRDefault="00384FB3" w:rsidP="00B655B2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Процедура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A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вызывает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процедуру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B,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та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свою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очередь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вызывает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A,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та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снова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B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т.д.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Данная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цепочка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вызовов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закончится,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поскольку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B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вызывается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каждый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раз</w:t>
      </w:r>
      <w:r w:rsidR="00613C01">
        <w:rPr>
          <w:lang w:val="ru-RU"/>
        </w:rPr>
        <w:t xml:space="preserve"> </w:t>
      </w:r>
      <w:proofErr w:type="gramStart"/>
      <w:r w:rsidRPr="00A977A8">
        <w:rPr>
          <w:lang w:val="ru-RU"/>
        </w:rPr>
        <w:t>с</w:t>
      </w:r>
      <w:proofErr w:type="gramEnd"/>
      <w:r w:rsidR="00613C01">
        <w:rPr>
          <w:lang w:val="ru-RU"/>
        </w:rPr>
        <w:t xml:space="preserve"> </w:t>
      </w:r>
      <w:proofErr w:type="gramStart"/>
      <w:r w:rsidRPr="00A977A8">
        <w:rPr>
          <w:lang w:val="ru-RU"/>
        </w:rPr>
        <w:t>на</w:t>
      </w:r>
      <w:proofErr w:type="gramEnd"/>
      <w:r w:rsidR="00613C01">
        <w:rPr>
          <w:lang w:val="ru-RU"/>
        </w:rPr>
        <w:t xml:space="preserve"> </w:t>
      </w:r>
      <w:r w:rsidRPr="00A977A8">
        <w:rPr>
          <w:lang w:val="ru-RU"/>
        </w:rPr>
        <w:t>единицу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большим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значением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параметра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n</w:t>
      </w:r>
      <w:proofErr w:type="spellEnd"/>
      <w:r w:rsidRPr="00A977A8">
        <w:rPr>
          <w:lang w:val="ru-RU"/>
        </w:rPr>
        <w:t>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Когда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n</w:t>
      </w:r>
      <w:proofErr w:type="spellEnd"/>
      <w:r w:rsidR="00613C01">
        <w:rPr>
          <w:lang w:val="ru-RU"/>
        </w:rPr>
        <w:t xml:space="preserve"> </w:t>
      </w:r>
      <w:r w:rsidRPr="00A977A8">
        <w:rPr>
          <w:lang w:val="ru-RU"/>
        </w:rPr>
        <w:t>перестанет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быть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меньше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10,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B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завершится,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вызвав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A,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позволит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завершиться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прочим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процедурам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цепочке.</w:t>
      </w:r>
    </w:p>
    <w:p w:rsidR="000464B7" w:rsidRPr="00A977A8" w:rsidRDefault="000464B7" w:rsidP="00B655B2">
      <w:pPr>
        <w:pStyle w:val="Main"/>
        <w:ind w:firstLine="0"/>
        <w:jc w:val="center"/>
        <w:rPr>
          <w:noProof/>
          <w:lang w:val="ru-RU" w:eastAsia="en-US"/>
        </w:rPr>
      </w:pPr>
    </w:p>
    <w:p w:rsidR="000464B7" w:rsidRPr="00A977A8" w:rsidRDefault="00DB63A7" w:rsidP="00B655B2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409825" cy="2228850"/>
            <wp:effectExtent l="19050" t="0" r="952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4B7" w:rsidRPr="00A977A8" w:rsidRDefault="000464B7" w:rsidP="00B655B2">
      <w:pPr>
        <w:pStyle w:val="Main"/>
        <w:ind w:firstLine="0"/>
        <w:jc w:val="center"/>
        <w:rPr>
          <w:noProof/>
          <w:lang w:val="ru-RU" w:eastAsia="en-US"/>
        </w:rPr>
      </w:pPr>
    </w:p>
    <w:p w:rsidR="00B655B2" w:rsidRPr="00A977A8" w:rsidRDefault="00B655B2" w:rsidP="00B655B2">
      <w:pPr>
        <w:pStyle w:val="Main"/>
        <w:ind w:firstLine="567"/>
        <w:rPr>
          <w:lang w:val="ru-RU"/>
        </w:rPr>
      </w:pPr>
      <w:r w:rsidRPr="00033954">
        <w:rPr>
          <w:highlight w:val="yellow"/>
          <w:lang w:val="ru-RU"/>
        </w:rPr>
        <w:t>Опережающее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описание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процедуры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B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позволяет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вызывать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процедуры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A.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Опережающее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описание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процедуры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A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данном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примере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требуется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добавлено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эстетических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соображений.</w:t>
      </w:r>
    </w:p>
    <w:p w:rsidR="00B655B2" w:rsidRPr="00A977A8" w:rsidRDefault="00B655B2" w:rsidP="00B655B2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обычную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рекурсию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уподобить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уроборосу</w:t>
      </w:r>
      <w:proofErr w:type="spellEnd"/>
      <w:r w:rsidR="00613C01">
        <w:rPr>
          <w:lang w:val="ru-RU"/>
        </w:rPr>
        <w:t xml:space="preserve"> </w:t>
      </w:r>
      <w:r w:rsidRPr="00A977A8">
        <w:rPr>
          <w:lang w:val="ru-RU"/>
        </w:rPr>
        <w:t>(рис.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3),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образ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сложной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рекурсии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почерпнуть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известного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детского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стихотворения,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где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«Волки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перепуга,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скушали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друг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друга».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Представьте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себе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двух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съевших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друг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друга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волков,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поймете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сложную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рекурсию.</w:t>
      </w:r>
    </w:p>
    <w:p w:rsidR="000464B7" w:rsidRPr="00A977A8" w:rsidRDefault="000464B7" w:rsidP="00B655B2">
      <w:pPr>
        <w:pStyle w:val="Main"/>
        <w:ind w:firstLine="0"/>
        <w:jc w:val="center"/>
        <w:rPr>
          <w:noProof/>
          <w:lang w:val="ru-RU" w:eastAsia="en-US"/>
        </w:rPr>
      </w:pPr>
    </w:p>
    <w:p w:rsidR="00B655B2" w:rsidRPr="00A977A8" w:rsidRDefault="00B655B2" w:rsidP="00B655B2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lastRenderedPageBreak/>
        <w:drawing>
          <wp:inline distT="0" distB="0" distL="0" distR="0">
            <wp:extent cx="2629045" cy="2762250"/>
            <wp:effectExtent l="19050" t="0" r="0" b="0"/>
            <wp:docPr id="54" name="Рисунок 23" descr="Уроборос - змей, пожирающий свой хво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Уроборос - змей, пожирающий свой хвост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4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B2" w:rsidRPr="00A977A8" w:rsidRDefault="00B655B2" w:rsidP="00B655B2">
      <w:pPr>
        <w:pStyle w:val="Main"/>
        <w:ind w:firstLine="0"/>
        <w:jc w:val="center"/>
        <w:rPr>
          <w:noProof/>
          <w:lang w:val="ru-RU" w:eastAsia="en-US"/>
        </w:rPr>
      </w:pPr>
    </w:p>
    <w:p w:rsidR="00B655B2" w:rsidRPr="00A977A8" w:rsidRDefault="00B655B2" w:rsidP="00B655B2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en-US"/>
        </w:rPr>
        <w:t>Рис.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3.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Уроборос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–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змей,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пожирающий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свой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хвост.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Рисунок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из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алхимического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трактата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«Synosius»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Теодора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Пелеканоса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(1478г).</w:t>
      </w:r>
    </w:p>
    <w:p w:rsidR="00B655B2" w:rsidRPr="00A977A8" w:rsidRDefault="00B655B2" w:rsidP="00B655B2">
      <w:pPr>
        <w:pStyle w:val="Main"/>
        <w:ind w:firstLine="0"/>
        <w:jc w:val="center"/>
        <w:rPr>
          <w:noProof/>
          <w:lang w:val="ru-RU" w:eastAsia="en-US"/>
        </w:rPr>
      </w:pPr>
    </w:p>
    <w:p w:rsidR="00B655B2" w:rsidRPr="00A977A8" w:rsidRDefault="00B655B2" w:rsidP="00B655B2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2876550" cy="2876550"/>
            <wp:effectExtent l="19050" t="0" r="0" b="0"/>
            <wp:docPr id="55" name="Рисунок 26" descr="Сложная рекурс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ложная рекурсия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5B2" w:rsidRPr="00A977A8" w:rsidRDefault="00B655B2" w:rsidP="00B655B2">
      <w:pPr>
        <w:pStyle w:val="Main"/>
        <w:ind w:firstLine="0"/>
        <w:jc w:val="center"/>
        <w:rPr>
          <w:noProof/>
          <w:lang w:val="ru-RU" w:eastAsia="en-US"/>
        </w:rPr>
      </w:pPr>
    </w:p>
    <w:p w:rsidR="00B655B2" w:rsidRPr="00A977A8" w:rsidRDefault="00B655B2" w:rsidP="00B655B2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en-US"/>
        </w:rPr>
        <w:t>Рис.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4.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Сложная</w:t>
      </w:r>
      <w:r w:rsidR="00613C01">
        <w:rPr>
          <w:noProof/>
          <w:lang w:val="ru-RU" w:eastAsia="en-US"/>
        </w:rPr>
        <w:t xml:space="preserve"> </w:t>
      </w:r>
      <w:r w:rsidRPr="00A977A8">
        <w:rPr>
          <w:noProof/>
          <w:lang w:val="ru-RU" w:eastAsia="en-US"/>
        </w:rPr>
        <w:t>рекурсия.</w:t>
      </w:r>
    </w:p>
    <w:p w:rsidR="00B655B2" w:rsidRDefault="00B655B2" w:rsidP="00B655B2">
      <w:pPr>
        <w:pStyle w:val="Main"/>
        <w:ind w:firstLine="0"/>
        <w:jc w:val="center"/>
        <w:rPr>
          <w:noProof/>
          <w:lang w:eastAsia="en-US"/>
        </w:rPr>
      </w:pPr>
    </w:p>
    <w:p w:rsidR="003B4648" w:rsidRPr="003B4648" w:rsidRDefault="003B4648" w:rsidP="003B4648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36" w:name="_Toc5051340"/>
      <w:r w:rsidRPr="003B4648">
        <w:rPr>
          <w:sz w:val="20"/>
          <w:szCs w:val="20"/>
        </w:rPr>
        <w:t>Типовой</w:t>
      </w:r>
      <w:r w:rsidR="00613C01">
        <w:rPr>
          <w:sz w:val="20"/>
          <w:szCs w:val="20"/>
        </w:rPr>
        <w:t xml:space="preserve"> </w:t>
      </w:r>
      <w:r w:rsidRPr="003B4648">
        <w:rPr>
          <w:sz w:val="20"/>
          <w:szCs w:val="20"/>
        </w:rPr>
        <w:t>пример.</w:t>
      </w:r>
      <w:bookmarkEnd w:id="36"/>
    </w:p>
    <w:p w:rsidR="003B4648" w:rsidRPr="00D91AF7" w:rsidRDefault="003B4648" w:rsidP="003B4648">
      <w:pPr>
        <w:pStyle w:val="Main"/>
        <w:ind w:firstLine="567"/>
        <w:rPr>
          <w:lang w:val="ru-RU"/>
        </w:rPr>
      </w:pPr>
      <w:r w:rsidRPr="00D91AF7">
        <w:rPr>
          <w:lang w:val="ru-RU"/>
        </w:rPr>
        <w:t>Одной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наиболее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востребованной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операцией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экономической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сфере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является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расчет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процентов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по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вкладу</w:t>
      </w:r>
      <w:r w:rsidRPr="00880249">
        <w:rPr>
          <w:b/>
          <w:lang w:val="ru-RU"/>
        </w:rPr>
        <w:t>.</w:t>
      </w:r>
      <w:r w:rsidR="00613C01">
        <w:rPr>
          <w:b/>
          <w:lang w:val="ru-RU"/>
        </w:rPr>
        <w:t xml:space="preserve"> </w:t>
      </w:r>
      <w:r w:rsidRPr="00880249">
        <w:rPr>
          <w:b/>
          <w:lang w:val="ru-RU"/>
        </w:rPr>
        <w:t>Пример</w:t>
      </w:r>
      <w:r w:rsidR="00613C01">
        <w:rPr>
          <w:b/>
          <w:lang w:val="ru-RU"/>
        </w:rPr>
        <w:t xml:space="preserve"> </w:t>
      </w:r>
      <w:r w:rsidRPr="00880249">
        <w:rPr>
          <w:b/>
          <w:lang w:val="ru-RU"/>
        </w:rPr>
        <w:t>задачи</w:t>
      </w:r>
      <w:r w:rsidRPr="00D91AF7">
        <w:rPr>
          <w:lang w:val="ru-RU"/>
        </w:rPr>
        <w:t>: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вкладчик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положил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банк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сумму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</w:t>
      </w:r>
      <w:r w:rsidR="00613C01">
        <w:rPr>
          <w:lang w:val="ru-RU"/>
        </w:rPr>
        <w:t xml:space="preserve"> </w:t>
      </w:r>
      <w:proofErr w:type="spellStart"/>
      <w:r w:rsidRPr="00880249">
        <w:rPr>
          <w:b/>
          <w:lang w:val="ru-RU"/>
        </w:rPr>
        <w:t>sum</w:t>
      </w:r>
      <w:proofErr w:type="spellEnd"/>
      <w:r w:rsidR="00613C01">
        <w:rPr>
          <w:lang w:val="ru-RU"/>
        </w:rPr>
        <w:t xml:space="preserve"> </w:t>
      </w:r>
      <w:r w:rsidRPr="00D91AF7">
        <w:rPr>
          <w:lang w:val="ru-RU"/>
        </w:rPr>
        <w:t>денежных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единиц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под</w:t>
      </w:r>
      <w:r w:rsidR="00613C01">
        <w:rPr>
          <w:lang w:val="ru-RU"/>
        </w:rPr>
        <w:t xml:space="preserve"> </w:t>
      </w:r>
      <w:proofErr w:type="spellStart"/>
      <w:r w:rsidRPr="00880249">
        <w:rPr>
          <w:b/>
          <w:lang w:val="ru-RU"/>
        </w:rPr>
        <w:t>pr</w:t>
      </w:r>
      <w:proofErr w:type="spellEnd"/>
      <w:r w:rsidR="00613C01">
        <w:rPr>
          <w:lang w:val="ru-RU"/>
        </w:rPr>
        <w:t xml:space="preserve"> </w:t>
      </w:r>
      <w:r w:rsidRPr="00D91AF7">
        <w:rPr>
          <w:lang w:val="ru-RU"/>
        </w:rPr>
        <w:t>процентов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за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один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период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времени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(год,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месяц,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неделя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т.д.).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Составить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программу,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возвращающую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величину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вклада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по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истечении</w:t>
      </w:r>
      <w:r w:rsidR="00613C01">
        <w:rPr>
          <w:lang w:val="ru-RU"/>
        </w:rPr>
        <w:t xml:space="preserve"> </w:t>
      </w:r>
      <w:proofErr w:type="spellStart"/>
      <w:r w:rsidRPr="00880249">
        <w:rPr>
          <w:b/>
          <w:lang w:val="ru-RU"/>
        </w:rPr>
        <w:t>m</w:t>
      </w:r>
      <w:proofErr w:type="spellEnd"/>
      <w:r w:rsidR="00613C01">
        <w:rPr>
          <w:lang w:val="ru-RU"/>
        </w:rPr>
        <w:t xml:space="preserve"> </w:t>
      </w:r>
      <w:r w:rsidRPr="00D91AF7">
        <w:rPr>
          <w:lang w:val="ru-RU"/>
        </w:rPr>
        <w:t>периодов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времени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(</w:t>
      </w:r>
      <w:proofErr w:type="spellStart"/>
      <w:r w:rsidRPr="00880249">
        <w:rPr>
          <w:b/>
          <w:lang w:val="ru-RU"/>
        </w:rPr>
        <w:t>m</w:t>
      </w:r>
      <w:proofErr w:type="spellEnd"/>
      <w:r w:rsidR="00613C01">
        <w:rPr>
          <w:lang w:val="ru-RU"/>
        </w:rPr>
        <w:t xml:space="preserve"> </w:t>
      </w:r>
      <w:r w:rsidRPr="00D91AF7">
        <w:rPr>
          <w:lang w:val="ru-RU"/>
        </w:rPr>
        <w:t>=</w:t>
      </w:r>
      <w:r w:rsidR="00613C01">
        <w:rPr>
          <w:lang w:val="ru-RU"/>
        </w:rPr>
        <w:t xml:space="preserve"> </w:t>
      </w:r>
      <w:r w:rsidRPr="00D91AF7">
        <w:rPr>
          <w:lang w:val="ru-RU"/>
        </w:rPr>
        <w:t>24)</w:t>
      </w:r>
    </w:p>
    <w:p w:rsidR="003B4648" w:rsidRDefault="003B4648" w:rsidP="003B4648">
      <w:pPr>
        <w:pStyle w:val="Main"/>
        <w:ind w:firstLine="567"/>
        <w:rPr>
          <w:lang w:val="ru-RU"/>
        </w:rPr>
      </w:pP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std;</w:t>
      </w: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rec_fun(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sum,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i)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(m==i)</w:t>
      </w:r>
    </w:p>
    <w:p w:rsidR="00613C01" w:rsidRDefault="00613C01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3B4648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3B4648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sum;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sum+=(sum*(pr/100));</w:t>
      </w: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rec_fun(sum,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i+1);</w:t>
      </w: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main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()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sum,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setlocale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LC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_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ALL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Rus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D91AF7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"Введите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начальную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сумму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вклада: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&gt;&gt;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sum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"Ежемесячный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процент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по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вкладу: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D91AF7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&gt;&gt;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"Количество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месяцев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вклада: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D91AF7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cin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&gt;&gt;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endl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"За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месяцев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сумма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вклада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составит: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rec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_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sum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0)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endl</w:t>
      </w:r>
      <w:r w:rsidRPr="00D91AF7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13C01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</w:p>
    <w:p w:rsidR="003B4648" w:rsidRDefault="003B4648" w:rsidP="003B464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3B4648" w:rsidRPr="00D91AF7" w:rsidRDefault="003B4648" w:rsidP="003B4648">
      <w:pPr>
        <w:pStyle w:val="Main"/>
        <w:ind w:firstLine="0"/>
        <w:jc w:val="center"/>
        <w:rPr>
          <w:noProof/>
          <w:lang w:val="ru-RU" w:eastAsia="en-US"/>
        </w:rPr>
      </w:pPr>
    </w:p>
    <w:p w:rsidR="003B4648" w:rsidRPr="00D91AF7" w:rsidRDefault="003B4648" w:rsidP="003B4648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381375" cy="752475"/>
            <wp:effectExtent l="19050" t="0" r="9525" b="0"/>
            <wp:docPr id="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648" w:rsidRPr="00D91AF7" w:rsidRDefault="003B4648" w:rsidP="003B4648">
      <w:pPr>
        <w:pStyle w:val="Main"/>
        <w:ind w:firstLine="0"/>
        <w:jc w:val="center"/>
        <w:rPr>
          <w:noProof/>
          <w:lang w:eastAsia="en-US"/>
        </w:rPr>
      </w:pPr>
    </w:p>
    <w:p w:rsidR="003B4648" w:rsidRPr="003B4648" w:rsidRDefault="003B4648" w:rsidP="00B655B2">
      <w:pPr>
        <w:pStyle w:val="Main"/>
        <w:ind w:firstLine="0"/>
        <w:jc w:val="center"/>
        <w:rPr>
          <w:noProof/>
          <w:lang w:eastAsia="en-US"/>
        </w:rPr>
      </w:pPr>
    </w:p>
    <w:p w:rsidR="00B655B2" w:rsidRPr="00A977A8" w:rsidRDefault="00B655B2" w:rsidP="00A041FA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37" w:name="_Toc480062935"/>
      <w:bookmarkStart w:id="38" w:name="AP0792003"/>
      <w:bookmarkStart w:id="39" w:name="_Toc5051341"/>
      <w:r w:rsidRPr="00A977A8">
        <w:rPr>
          <w:i w:val="0"/>
          <w:sz w:val="20"/>
          <w:szCs w:val="20"/>
        </w:rPr>
        <w:t>Имитация</w:t>
      </w:r>
      <w:r w:rsidR="00613C01">
        <w:rPr>
          <w:i w:val="0"/>
          <w:sz w:val="20"/>
          <w:szCs w:val="20"/>
        </w:rPr>
        <w:t xml:space="preserve"> </w:t>
      </w:r>
      <w:r w:rsidRPr="00A977A8">
        <w:rPr>
          <w:i w:val="0"/>
          <w:sz w:val="20"/>
          <w:szCs w:val="20"/>
        </w:rPr>
        <w:t>работы</w:t>
      </w:r>
      <w:r w:rsidR="00613C01">
        <w:rPr>
          <w:i w:val="0"/>
          <w:sz w:val="20"/>
          <w:szCs w:val="20"/>
        </w:rPr>
        <w:t xml:space="preserve"> </w:t>
      </w:r>
      <w:r w:rsidRPr="00A977A8">
        <w:rPr>
          <w:i w:val="0"/>
          <w:sz w:val="20"/>
          <w:szCs w:val="20"/>
        </w:rPr>
        <w:t>цикла</w:t>
      </w:r>
      <w:r w:rsidR="00613C01">
        <w:rPr>
          <w:i w:val="0"/>
          <w:sz w:val="20"/>
          <w:szCs w:val="20"/>
        </w:rPr>
        <w:t xml:space="preserve"> </w:t>
      </w:r>
      <w:r w:rsidRPr="00A977A8">
        <w:rPr>
          <w:i w:val="0"/>
          <w:sz w:val="20"/>
          <w:szCs w:val="20"/>
        </w:rPr>
        <w:t>с</w:t>
      </w:r>
      <w:r w:rsidR="00613C01">
        <w:rPr>
          <w:i w:val="0"/>
          <w:sz w:val="20"/>
          <w:szCs w:val="20"/>
        </w:rPr>
        <w:t xml:space="preserve"> </w:t>
      </w:r>
      <w:r w:rsidRPr="00A977A8">
        <w:rPr>
          <w:i w:val="0"/>
          <w:sz w:val="20"/>
          <w:szCs w:val="20"/>
        </w:rPr>
        <w:t>помощью</w:t>
      </w:r>
      <w:r w:rsidR="00613C01">
        <w:rPr>
          <w:i w:val="0"/>
          <w:sz w:val="20"/>
          <w:szCs w:val="20"/>
        </w:rPr>
        <w:t xml:space="preserve"> </w:t>
      </w:r>
      <w:r w:rsidRPr="00A977A8">
        <w:rPr>
          <w:i w:val="0"/>
          <w:sz w:val="20"/>
          <w:szCs w:val="20"/>
        </w:rPr>
        <w:t>рекурсии</w:t>
      </w:r>
      <w:bookmarkEnd w:id="37"/>
      <w:bookmarkEnd w:id="39"/>
    </w:p>
    <w:bookmarkEnd w:id="38"/>
    <w:p w:rsidR="00B655B2" w:rsidRPr="00A977A8" w:rsidRDefault="00B655B2" w:rsidP="004D42CB">
      <w:pPr>
        <w:pStyle w:val="Main"/>
        <w:ind w:firstLine="567"/>
        <w:rPr>
          <w:lang w:val="ru-RU"/>
        </w:rPr>
      </w:pPr>
      <w:r w:rsidRPr="00033954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сама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себя,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то,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сути,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приводит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повторному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выполнению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содержащихся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ней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инструкций,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аналогично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работе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цикла.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Некоторые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языки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программирования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содержат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циклических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конструкций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вовсе,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предоставляя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программистам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организовывать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повторения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помощью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(например,</w:t>
      </w:r>
      <w:r w:rsidR="00613C01">
        <w:rPr>
          <w:highlight w:val="yellow"/>
          <w:lang w:val="ru-RU"/>
        </w:rPr>
        <w:t xml:space="preserve"> </w:t>
      </w:r>
      <w:r w:rsidRPr="00880249">
        <w:rPr>
          <w:b/>
          <w:highlight w:val="green"/>
          <w:lang w:val="ru-RU"/>
        </w:rPr>
        <w:t>Пролог</w:t>
      </w:r>
      <w:r w:rsidRPr="00033954">
        <w:rPr>
          <w:highlight w:val="green"/>
          <w:lang w:val="ru-RU"/>
        </w:rPr>
        <w:t>,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где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рекурсия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-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основной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прием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программирования</w:t>
      </w:r>
      <w:r w:rsidRPr="00033954">
        <w:rPr>
          <w:highlight w:val="yellow"/>
          <w:lang w:val="ru-RU"/>
        </w:rPr>
        <w:t>).</w:t>
      </w:r>
    </w:p>
    <w:p w:rsidR="00B655B2" w:rsidRPr="00A977A8" w:rsidRDefault="00B655B2" w:rsidP="004D42CB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примера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сымитируем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работу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цикла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for</w:t>
      </w:r>
      <w:proofErr w:type="spellEnd"/>
      <w:r w:rsidRPr="00A977A8">
        <w:rPr>
          <w:lang w:val="ru-RU"/>
        </w:rPr>
        <w:t>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этого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нам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потребуется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переменная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счетчик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шагов,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которую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реализовать,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например,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как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параметр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процедуры.</w:t>
      </w:r>
    </w:p>
    <w:p w:rsidR="00A1583B" w:rsidRPr="00A977A8" w:rsidRDefault="00A1583B" w:rsidP="004D42CB">
      <w:pPr>
        <w:pStyle w:val="Main"/>
        <w:ind w:firstLine="567"/>
        <w:rPr>
          <w:lang w:val="ru-RU"/>
        </w:rPr>
      </w:pPr>
    </w:p>
    <w:p w:rsidR="00B655B2" w:rsidRPr="00E241DF" w:rsidRDefault="00B655B2" w:rsidP="00E241DF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40" w:name="_Toc5051342"/>
      <w:r w:rsidRPr="00E241DF">
        <w:rPr>
          <w:sz w:val="20"/>
          <w:szCs w:val="20"/>
        </w:rPr>
        <w:t>Пример</w:t>
      </w:r>
      <w:r w:rsidR="00613C01">
        <w:rPr>
          <w:sz w:val="20"/>
          <w:szCs w:val="20"/>
        </w:rPr>
        <w:t xml:space="preserve"> </w:t>
      </w:r>
      <w:r w:rsidRPr="00E241DF">
        <w:rPr>
          <w:sz w:val="20"/>
          <w:szCs w:val="20"/>
        </w:rPr>
        <w:t>1.</w:t>
      </w:r>
      <w:r w:rsidR="00613C01">
        <w:rPr>
          <w:sz w:val="20"/>
          <w:szCs w:val="20"/>
          <w:lang w:val="en-US"/>
        </w:rPr>
        <w:t xml:space="preserve"> </w:t>
      </w:r>
      <w:r w:rsidR="00E241DF">
        <w:rPr>
          <w:sz w:val="20"/>
          <w:szCs w:val="20"/>
        </w:rPr>
        <w:t>Инкремент</w:t>
      </w:r>
      <w:r w:rsidR="00613C01">
        <w:rPr>
          <w:sz w:val="20"/>
          <w:szCs w:val="20"/>
        </w:rPr>
        <w:t xml:space="preserve"> </w:t>
      </w:r>
      <w:proofErr w:type="spellStart"/>
      <w:r w:rsidR="00E241DF">
        <w:rPr>
          <w:sz w:val="20"/>
          <w:szCs w:val="20"/>
          <w:lang w:val="en-US"/>
        </w:rPr>
        <w:t>счетчика</w:t>
      </w:r>
      <w:proofErr w:type="spellEnd"/>
      <w:r w:rsidR="00613C01">
        <w:rPr>
          <w:sz w:val="20"/>
          <w:szCs w:val="20"/>
          <w:lang w:val="en-US"/>
        </w:rPr>
        <w:t xml:space="preserve"> </w:t>
      </w:r>
      <w:proofErr w:type="spellStart"/>
      <w:r w:rsidR="00E241DF">
        <w:rPr>
          <w:sz w:val="20"/>
          <w:szCs w:val="20"/>
          <w:lang w:val="en-US"/>
        </w:rPr>
        <w:t>итераций</w:t>
      </w:r>
      <w:bookmarkEnd w:id="40"/>
      <w:proofErr w:type="spellEnd"/>
    </w:p>
    <w:p w:rsidR="000464B7" w:rsidRPr="00055000" w:rsidRDefault="000464B7" w:rsidP="003F50D3">
      <w:pPr>
        <w:pStyle w:val="Main"/>
        <w:ind w:firstLine="567"/>
      </w:pP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LoopImitation(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//FONT: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Lucida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Console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SetConsoleCP</w:t>
      </w:r>
      <w:r w:rsidRPr="00291230">
        <w:rPr>
          <w:rFonts w:ascii="Courier New" w:hAnsi="Courier New" w:cs="Courier New"/>
          <w:noProof/>
          <w:sz w:val="20"/>
          <w:szCs w:val="20"/>
          <w:lang w:eastAsia="en-US"/>
        </w:rPr>
        <w:t>(1251);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</w:t>
      </w:r>
      <w:r w:rsidRPr="0029123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ввода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SetConsoleOutputCP(1251);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win-cp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LoopImitation(1,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10);</w:t>
      </w: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D42CB" w:rsidRPr="00055000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LoopImitation(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i,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n)</w:t>
      </w:r>
    </w:p>
    <w:p w:rsidR="004D42CB" w:rsidRPr="00A977A8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//Первый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параметр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–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счетчик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шагов,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параметр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–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общее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количество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шагов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//Здесь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любые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инструкции,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будут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повторятся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"Hello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%d\n"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i);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if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(i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n)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счетчик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цикла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станет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равным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максимальному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//значению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n,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повторяем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инструкции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путем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вызова</w:t>
      </w:r>
    </w:p>
    <w:p w:rsidR="00613C01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//нового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экземпляра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процедуры</w:t>
      </w:r>
    </w:p>
    <w:p w:rsidR="004D42CB" w:rsidRPr="00A977A8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LoopImitation(i+1,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n);</w:t>
      </w:r>
    </w:p>
    <w:p w:rsidR="004D42CB" w:rsidRPr="00A977A8" w:rsidRDefault="004D42CB" w:rsidP="004D42C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4D42CB" w:rsidRPr="00A977A8" w:rsidRDefault="004D42CB" w:rsidP="004D42CB">
      <w:pPr>
        <w:pStyle w:val="Main"/>
        <w:ind w:firstLine="567"/>
        <w:rPr>
          <w:lang w:val="ru-RU"/>
        </w:rPr>
      </w:pPr>
    </w:p>
    <w:p w:rsidR="004D42CB" w:rsidRPr="00A977A8" w:rsidRDefault="004D42CB" w:rsidP="004D42CB">
      <w:pPr>
        <w:pStyle w:val="Main"/>
        <w:ind w:firstLine="567"/>
        <w:rPr>
          <w:lang w:val="ru-RU"/>
        </w:rPr>
      </w:pPr>
      <w:r w:rsidRPr="00A977A8">
        <w:rPr>
          <w:lang w:val="ru-RU"/>
        </w:rPr>
        <w:t>Результатом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вызова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вида</w:t>
      </w:r>
      <w:r w:rsidR="00613C01">
        <w:rPr>
          <w:lang w:val="ru-RU"/>
        </w:rPr>
        <w:t xml:space="preserve"> </w:t>
      </w:r>
      <w:proofErr w:type="spellStart"/>
      <w:r w:rsidRPr="00A977A8">
        <w:rPr>
          <w:lang w:val="ru-RU"/>
        </w:rPr>
        <w:t>LoopImitation</w:t>
      </w:r>
      <w:proofErr w:type="spellEnd"/>
      <w:r w:rsidRPr="00A977A8">
        <w:rPr>
          <w:lang w:val="ru-RU"/>
        </w:rPr>
        <w:t>(1,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10)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станет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десятикратное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выполнение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инструкций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изменением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счетчика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1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до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10.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данном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случае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напечатано:</w:t>
      </w:r>
    </w:p>
    <w:p w:rsidR="004D42CB" w:rsidRPr="00A977A8" w:rsidRDefault="004D42CB" w:rsidP="004D42CB">
      <w:pPr>
        <w:pStyle w:val="Main"/>
        <w:ind w:firstLine="0"/>
        <w:jc w:val="center"/>
        <w:rPr>
          <w:noProof/>
          <w:lang w:val="ru-RU" w:eastAsia="en-US"/>
        </w:rPr>
      </w:pPr>
    </w:p>
    <w:p w:rsidR="004D42CB" w:rsidRPr="00A977A8" w:rsidRDefault="004D42CB" w:rsidP="004D42CB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lastRenderedPageBreak/>
        <w:drawing>
          <wp:inline distT="0" distB="0" distL="0" distR="0">
            <wp:extent cx="2085975" cy="1304925"/>
            <wp:effectExtent l="19050" t="0" r="9525" b="0"/>
            <wp:docPr id="5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2CB" w:rsidRPr="00A977A8" w:rsidRDefault="004D42CB" w:rsidP="004D42CB">
      <w:pPr>
        <w:pStyle w:val="Main"/>
        <w:ind w:firstLine="0"/>
        <w:jc w:val="center"/>
        <w:rPr>
          <w:noProof/>
          <w:lang w:val="ru-RU" w:eastAsia="en-US"/>
        </w:rPr>
      </w:pPr>
    </w:p>
    <w:p w:rsidR="004D42CB" w:rsidRPr="00A977A8" w:rsidRDefault="004D42CB" w:rsidP="004D42CB">
      <w:pPr>
        <w:pStyle w:val="Main"/>
        <w:ind w:firstLine="567"/>
        <w:rPr>
          <w:lang w:val="ru-RU"/>
        </w:rPr>
      </w:pPr>
      <w:r w:rsidRPr="00033954">
        <w:rPr>
          <w:highlight w:val="yellow"/>
          <w:lang w:val="ru-RU"/>
        </w:rPr>
        <w:t>Вообще,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трудно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видеть,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параметры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процедуры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пределы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изменения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значений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счетчика.</w:t>
      </w:r>
    </w:p>
    <w:p w:rsidR="004D42CB" w:rsidRPr="00A977A8" w:rsidRDefault="004D42CB" w:rsidP="004D42CB">
      <w:pPr>
        <w:pStyle w:val="Main"/>
        <w:ind w:firstLine="567"/>
        <w:rPr>
          <w:lang w:val="ru-RU"/>
        </w:rPr>
      </w:pPr>
      <w:r w:rsidRPr="00033954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поменять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местами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рекурсивный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вызов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подлежащие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повторению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инструкции,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следующем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примере.</w:t>
      </w:r>
    </w:p>
    <w:p w:rsidR="004D42CB" w:rsidRPr="00A977A8" w:rsidRDefault="004D42CB" w:rsidP="004D42CB">
      <w:pPr>
        <w:pStyle w:val="Main"/>
        <w:ind w:firstLine="567"/>
        <w:rPr>
          <w:lang w:val="ru-RU"/>
        </w:rPr>
      </w:pPr>
    </w:p>
    <w:p w:rsidR="00A1583B" w:rsidRPr="00E241DF" w:rsidRDefault="00A1583B" w:rsidP="00E241DF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41" w:name="_Toc5051343"/>
      <w:r w:rsidRPr="00E241DF">
        <w:rPr>
          <w:sz w:val="20"/>
          <w:szCs w:val="20"/>
        </w:rPr>
        <w:t>Пример</w:t>
      </w:r>
      <w:r w:rsidR="00613C01">
        <w:rPr>
          <w:sz w:val="20"/>
          <w:szCs w:val="20"/>
        </w:rPr>
        <w:t xml:space="preserve"> </w:t>
      </w:r>
      <w:r w:rsidRPr="00E241DF">
        <w:rPr>
          <w:sz w:val="20"/>
          <w:szCs w:val="20"/>
        </w:rPr>
        <w:t>2.</w:t>
      </w:r>
      <w:r w:rsidR="00613C01">
        <w:rPr>
          <w:sz w:val="20"/>
          <w:szCs w:val="20"/>
        </w:rPr>
        <w:t xml:space="preserve"> </w:t>
      </w:r>
      <w:r w:rsidR="00E241DF">
        <w:rPr>
          <w:sz w:val="20"/>
          <w:szCs w:val="20"/>
        </w:rPr>
        <w:t>Декремент</w:t>
      </w:r>
      <w:r w:rsidR="00613C01">
        <w:rPr>
          <w:sz w:val="20"/>
          <w:szCs w:val="20"/>
        </w:rPr>
        <w:t xml:space="preserve"> </w:t>
      </w:r>
      <w:r w:rsidR="00E241DF">
        <w:rPr>
          <w:sz w:val="20"/>
          <w:szCs w:val="20"/>
        </w:rPr>
        <w:t>счетчика</w:t>
      </w:r>
      <w:r w:rsidR="00613C01">
        <w:rPr>
          <w:sz w:val="20"/>
          <w:szCs w:val="20"/>
        </w:rPr>
        <w:t xml:space="preserve"> </w:t>
      </w:r>
      <w:r w:rsidR="00E241DF">
        <w:rPr>
          <w:sz w:val="20"/>
          <w:szCs w:val="20"/>
        </w:rPr>
        <w:t>итераций</w:t>
      </w:r>
      <w:bookmarkEnd w:id="41"/>
    </w:p>
    <w:p w:rsidR="00A1583B" w:rsidRPr="00E241DF" w:rsidRDefault="00A1583B" w:rsidP="00A1583B">
      <w:pPr>
        <w:pStyle w:val="Main"/>
        <w:ind w:firstLine="567"/>
        <w:rPr>
          <w:lang w:val="ru-RU"/>
        </w:rPr>
      </w:pP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LoopImitation2(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//FONT: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Lucida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Console</w:t>
      </w:r>
    </w:p>
    <w:p w:rsidR="00613C01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SetConsoleCP</w:t>
      </w:r>
      <w:r w:rsidRPr="00291230">
        <w:rPr>
          <w:rFonts w:ascii="Courier New" w:hAnsi="Courier New" w:cs="Courier New"/>
          <w:noProof/>
          <w:sz w:val="20"/>
          <w:szCs w:val="20"/>
          <w:lang w:eastAsia="en-US"/>
        </w:rPr>
        <w:t>(1251);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</w:t>
      </w:r>
      <w:r w:rsidRPr="0029123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ввода</w:t>
      </w:r>
    </w:p>
    <w:p w:rsidR="00613C01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SetConsoleOutputCP(1251);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win-cp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613C01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LoopImitation2(1,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10);</w:t>
      </w: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LoopImitation2(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i,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n)</w:t>
      </w:r>
    </w:p>
    <w:p w:rsidR="00613C01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(i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n)</w:t>
      </w:r>
    </w:p>
    <w:p w:rsidR="00613C01" w:rsidRDefault="00613C01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1583B"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LoopImitation2(i+1,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1583B"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n);</w:t>
      </w:r>
    </w:p>
    <w:p w:rsidR="00A1583B" w:rsidRPr="00055000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"Hello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%d\n"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i);</w:t>
      </w:r>
    </w:p>
    <w:p w:rsidR="00A1583B" w:rsidRPr="00A977A8" w:rsidRDefault="00A1583B" w:rsidP="00A1583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A1583B" w:rsidRPr="00A1583B" w:rsidRDefault="00A1583B" w:rsidP="00A1583B">
      <w:pPr>
        <w:pStyle w:val="Main"/>
        <w:ind w:firstLine="567"/>
        <w:rPr>
          <w:lang w:val="ru-RU"/>
        </w:rPr>
      </w:pPr>
    </w:p>
    <w:p w:rsidR="00A1583B" w:rsidRPr="00A977A8" w:rsidRDefault="00A1583B" w:rsidP="00A1583B">
      <w:pPr>
        <w:pStyle w:val="Main"/>
        <w:ind w:firstLine="567"/>
        <w:rPr>
          <w:lang w:val="ru-RU"/>
        </w:rPr>
      </w:pPr>
      <w:r w:rsidRPr="0003395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случае,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прежде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чем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начнут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выполняться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инструкции,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произойдет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рекурсивный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вызов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процедуры.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Новый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экземпляр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процедуры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также,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прежде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всего,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вызовет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еще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экземпляр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далее,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пока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дойдем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до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максимального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значения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счетчика.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последняя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вызванных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процедур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выполнит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свои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инструкции,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затем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выполнит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свои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инструкции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предпоследняя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т.д.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Результатом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вызова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LoopImitation2(1,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10)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печать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приветствий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обратном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порядке:</w:t>
      </w:r>
    </w:p>
    <w:p w:rsidR="00A1583B" w:rsidRPr="00A977A8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</w:p>
    <w:p w:rsidR="00A1583B" w:rsidRPr="00A977A8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2085975" cy="1304925"/>
            <wp:effectExtent l="19050" t="0" r="9525" b="0"/>
            <wp:docPr id="5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83B" w:rsidRPr="00A1583B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</w:p>
    <w:p w:rsidR="00E241DF" w:rsidRPr="00E241DF" w:rsidRDefault="00E241DF" w:rsidP="00E241DF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42" w:name="_Toc5051344"/>
      <w:r w:rsidRPr="00E241DF">
        <w:rPr>
          <w:sz w:val="20"/>
          <w:szCs w:val="20"/>
        </w:rPr>
        <w:t>Пример</w:t>
      </w:r>
      <w:r w:rsidR="00613C01">
        <w:rPr>
          <w:sz w:val="20"/>
          <w:szCs w:val="20"/>
        </w:rPr>
        <w:t xml:space="preserve"> </w:t>
      </w:r>
      <w:r>
        <w:rPr>
          <w:sz w:val="20"/>
          <w:szCs w:val="20"/>
        </w:rPr>
        <w:t>3</w:t>
      </w:r>
      <w:r w:rsidRPr="00E241DF">
        <w:rPr>
          <w:sz w:val="20"/>
          <w:szCs w:val="20"/>
        </w:rPr>
        <w:t>.</w:t>
      </w:r>
      <w:r w:rsidR="00613C01">
        <w:rPr>
          <w:sz w:val="20"/>
          <w:szCs w:val="20"/>
        </w:rPr>
        <w:t xml:space="preserve"> </w:t>
      </w:r>
      <w:r>
        <w:rPr>
          <w:sz w:val="20"/>
          <w:szCs w:val="20"/>
        </w:rPr>
        <w:t>Двойной</w:t>
      </w:r>
      <w:r w:rsidR="00613C01">
        <w:rPr>
          <w:sz w:val="20"/>
          <w:szCs w:val="20"/>
        </w:rPr>
        <w:t xml:space="preserve"> </w:t>
      </w:r>
      <w:r>
        <w:rPr>
          <w:sz w:val="20"/>
          <w:szCs w:val="20"/>
        </w:rPr>
        <w:t>цикл</w:t>
      </w:r>
      <w:bookmarkEnd w:id="42"/>
    </w:p>
    <w:p w:rsidR="00A1583B" w:rsidRPr="00A1583B" w:rsidRDefault="00A1583B" w:rsidP="00A1583B">
      <w:pPr>
        <w:pStyle w:val="Main"/>
        <w:ind w:firstLine="567"/>
        <w:rPr>
          <w:lang w:val="ru-RU"/>
        </w:rPr>
      </w:pPr>
      <w:r w:rsidRPr="00033954">
        <w:rPr>
          <w:highlight w:val="green"/>
          <w:lang w:val="ru-RU"/>
        </w:rPr>
        <w:t>Если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представить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себе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цепочку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из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рекурсивно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вызванных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процедур,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то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примере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1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мы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проходим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ее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от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раньше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вызванных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процедур</w:t>
      </w:r>
      <w:r w:rsidR="00613C01">
        <w:rPr>
          <w:highlight w:val="green"/>
          <w:lang w:val="ru-RU"/>
        </w:rPr>
        <w:t xml:space="preserve"> </w:t>
      </w:r>
      <w:proofErr w:type="gramStart"/>
      <w:r w:rsidRPr="00033954">
        <w:rPr>
          <w:highlight w:val="green"/>
          <w:lang w:val="ru-RU"/>
        </w:rPr>
        <w:t>к</w:t>
      </w:r>
      <w:proofErr w:type="gramEnd"/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более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поздним.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примере</w:t>
      </w:r>
      <w:r w:rsidR="00613C01">
        <w:rPr>
          <w:highlight w:val="green"/>
          <w:lang w:val="ru-RU"/>
        </w:rPr>
        <w:t xml:space="preserve"> </w:t>
      </w:r>
      <w:proofErr w:type="gramStart"/>
      <w:r w:rsidRPr="00033954">
        <w:rPr>
          <w:highlight w:val="green"/>
          <w:lang w:val="ru-RU"/>
        </w:rPr>
        <w:t>2</w:t>
      </w:r>
      <w:proofErr w:type="gramEnd"/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наоборот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от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более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поздних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к</w:t>
      </w:r>
      <w:r w:rsidR="00613C01">
        <w:rPr>
          <w:highlight w:val="green"/>
          <w:lang w:val="ru-RU"/>
        </w:rPr>
        <w:t xml:space="preserve"> </w:t>
      </w:r>
      <w:r w:rsidRPr="00033954">
        <w:rPr>
          <w:highlight w:val="green"/>
          <w:lang w:val="ru-RU"/>
        </w:rPr>
        <w:t>ранним.</w:t>
      </w:r>
    </w:p>
    <w:p w:rsidR="00A1583B" w:rsidRPr="00055000" w:rsidRDefault="00A1583B" w:rsidP="00A1583B">
      <w:pPr>
        <w:pStyle w:val="Main"/>
        <w:ind w:firstLine="567"/>
      </w:pPr>
      <w:r w:rsidRPr="00033954">
        <w:rPr>
          <w:highlight w:val="yellow"/>
          <w:lang w:val="ru-RU"/>
        </w:rPr>
        <w:t>Наконец,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рекурсивный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вызов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расположить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между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двумя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блоками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инструкций.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Например</w:t>
      </w:r>
      <w:r w:rsidRPr="00055000">
        <w:t>:</w:t>
      </w:r>
    </w:p>
    <w:p w:rsidR="00A1583B" w:rsidRPr="00055000" w:rsidRDefault="00A1583B" w:rsidP="00A1583B">
      <w:pPr>
        <w:pStyle w:val="Main"/>
        <w:ind w:firstLine="567"/>
      </w:pP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std;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LoopImitation3(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main()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>{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//FONT: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Lucida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Console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SetConsoleCP(1251);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win-cp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ввода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SetConsoleOutputCP</w:t>
      </w:r>
      <w:r w:rsidRPr="00033954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(1251);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LoopImitation3(1,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10);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LoopImitation3(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n)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033954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//Здесь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может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располагаться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блок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инструкций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"Hello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%2d\n"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i);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(i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n)</w:t>
      </w:r>
    </w:p>
    <w:p w:rsidR="00613C01" w:rsidRDefault="00613C01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LoopImitation3(i+1,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33954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n);</w:t>
      </w:r>
    </w:p>
    <w:p w:rsidR="00613C0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//Здесь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может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располагаться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блок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95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инструкций</w:t>
      </w:r>
    </w:p>
    <w:p w:rsidR="00033954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"Hello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#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%2d\n"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i);</w:t>
      </w:r>
    </w:p>
    <w:p w:rsidR="00033954" w:rsidRPr="008D28F1" w:rsidRDefault="00033954" w:rsidP="0003395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8D28F1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A1583B" w:rsidRPr="00A977A8" w:rsidRDefault="00A1583B" w:rsidP="00A1583B">
      <w:pPr>
        <w:pStyle w:val="Main"/>
        <w:ind w:firstLine="567"/>
        <w:rPr>
          <w:lang w:val="ru-RU"/>
        </w:rPr>
      </w:pPr>
    </w:p>
    <w:p w:rsidR="00A1583B" w:rsidRPr="00A977A8" w:rsidRDefault="00A1583B" w:rsidP="00A1583B">
      <w:pPr>
        <w:pStyle w:val="Main"/>
        <w:ind w:firstLine="567"/>
        <w:rPr>
          <w:lang w:val="ru-RU"/>
        </w:rPr>
      </w:pPr>
      <w:r w:rsidRPr="00A1583B">
        <w:rPr>
          <w:lang w:val="ru-RU"/>
        </w:rPr>
        <w:t>Здесь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сначала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последовательно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выполнятся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инструкции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первого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блока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затем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обратном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порядке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инструкции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второго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блока.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вызове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LoopImitation3(1,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10)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получим:</w:t>
      </w:r>
    </w:p>
    <w:p w:rsidR="00A1583B" w:rsidRPr="00A977A8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</w:p>
    <w:p w:rsidR="00A1583B" w:rsidRPr="00A977A8" w:rsidRDefault="00033954" w:rsidP="00A1583B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390775" cy="2495550"/>
            <wp:effectExtent l="19050" t="0" r="9525" b="0"/>
            <wp:docPr id="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83B" w:rsidRPr="00A1583B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</w:p>
    <w:p w:rsidR="00A1583B" w:rsidRPr="00A1583B" w:rsidRDefault="00A1583B" w:rsidP="00A1583B">
      <w:pPr>
        <w:pStyle w:val="Main"/>
        <w:ind w:firstLine="567"/>
        <w:rPr>
          <w:lang w:val="ru-RU"/>
        </w:rPr>
      </w:pPr>
      <w:r w:rsidRPr="00033954">
        <w:rPr>
          <w:highlight w:val="yellow"/>
          <w:lang w:val="ru-RU"/>
        </w:rPr>
        <w:t>Потребуется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сразу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два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цикла,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чтобы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сделать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самое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без</w:t>
      </w:r>
      <w:r w:rsidR="00613C01">
        <w:rPr>
          <w:highlight w:val="yellow"/>
          <w:lang w:val="ru-RU"/>
        </w:rPr>
        <w:t xml:space="preserve"> </w:t>
      </w:r>
      <w:r w:rsidRPr="00033954">
        <w:rPr>
          <w:highlight w:val="yellow"/>
          <w:lang w:val="ru-RU"/>
        </w:rPr>
        <w:t>рекурсии</w:t>
      </w:r>
      <w:r w:rsidRPr="00A1583B">
        <w:rPr>
          <w:lang w:val="ru-RU"/>
        </w:rPr>
        <w:t>.</w:t>
      </w:r>
    </w:p>
    <w:p w:rsidR="00A1583B" w:rsidRPr="00A1583B" w:rsidRDefault="00A1583B" w:rsidP="00A1583B">
      <w:pPr>
        <w:pStyle w:val="Main"/>
        <w:ind w:firstLine="567"/>
        <w:rPr>
          <w:lang w:val="ru-RU"/>
        </w:rPr>
      </w:pPr>
      <w:r w:rsidRPr="00A1583B">
        <w:rPr>
          <w:lang w:val="ru-RU"/>
        </w:rPr>
        <w:t>Тем,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выполнение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частей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одной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той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же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процедуры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разнесено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по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времени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воспользоваться.</w:t>
      </w:r>
      <w:r w:rsidR="00613C01">
        <w:rPr>
          <w:lang w:val="ru-RU"/>
        </w:rPr>
        <w:t xml:space="preserve"> </w:t>
      </w:r>
      <w:r w:rsidRPr="00A1583B">
        <w:rPr>
          <w:lang w:val="ru-RU"/>
        </w:rPr>
        <w:t>Например:</w:t>
      </w:r>
    </w:p>
    <w:p w:rsidR="004D42CB" w:rsidRPr="00A977A8" w:rsidRDefault="004D42CB" w:rsidP="004D42CB">
      <w:pPr>
        <w:pStyle w:val="Main"/>
        <w:ind w:firstLine="567"/>
        <w:rPr>
          <w:lang w:val="ru-RU"/>
        </w:rPr>
      </w:pPr>
    </w:p>
    <w:p w:rsidR="00A1583B" w:rsidRPr="00E241DF" w:rsidRDefault="00A1583B" w:rsidP="00E241DF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43" w:name="_Toc5051345"/>
      <w:r w:rsidRPr="00E241DF">
        <w:rPr>
          <w:sz w:val="20"/>
          <w:szCs w:val="20"/>
        </w:rPr>
        <w:t>Пример</w:t>
      </w:r>
      <w:r w:rsidR="00613C01">
        <w:rPr>
          <w:sz w:val="20"/>
          <w:szCs w:val="20"/>
        </w:rPr>
        <w:t xml:space="preserve"> </w:t>
      </w:r>
      <w:r w:rsidR="00E241DF" w:rsidRPr="00E241DF">
        <w:rPr>
          <w:sz w:val="20"/>
          <w:szCs w:val="20"/>
        </w:rPr>
        <w:t>4</w:t>
      </w:r>
      <w:r w:rsidRPr="00E241DF">
        <w:rPr>
          <w:sz w:val="20"/>
          <w:szCs w:val="20"/>
        </w:rPr>
        <w:t>:</w:t>
      </w:r>
      <w:r w:rsidR="00613C01">
        <w:rPr>
          <w:sz w:val="20"/>
          <w:szCs w:val="20"/>
        </w:rPr>
        <w:t xml:space="preserve"> </w:t>
      </w:r>
      <w:r w:rsidRPr="00E241DF">
        <w:rPr>
          <w:sz w:val="20"/>
          <w:szCs w:val="20"/>
        </w:rPr>
        <w:t>Перевод</w:t>
      </w:r>
      <w:r w:rsidR="00613C01">
        <w:rPr>
          <w:sz w:val="20"/>
          <w:szCs w:val="20"/>
        </w:rPr>
        <w:t xml:space="preserve"> </w:t>
      </w:r>
      <w:r w:rsidRPr="00E241DF">
        <w:rPr>
          <w:sz w:val="20"/>
          <w:szCs w:val="20"/>
        </w:rPr>
        <w:t>числа</w:t>
      </w:r>
      <w:r w:rsidR="00613C01">
        <w:rPr>
          <w:sz w:val="20"/>
          <w:szCs w:val="20"/>
        </w:rPr>
        <w:t xml:space="preserve"> </w:t>
      </w:r>
      <w:r w:rsidRPr="00E241DF">
        <w:rPr>
          <w:sz w:val="20"/>
          <w:szCs w:val="20"/>
        </w:rPr>
        <w:t>в</w:t>
      </w:r>
      <w:r w:rsidR="00613C01">
        <w:rPr>
          <w:sz w:val="20"/>
          <w:szCs w:val="20"/>
        </w:rPr>
        <w:t xml:space="preserve"> </w:t>
      </w:r>
      <w:r w:rsidRPr="00E241DF">
        <w:rPr>
          <w:sz w:val="20"/>
          <w:szCs w:val="20"/>
        </w:rPr>
        <w:t>двоичную</w:t>
      </w:r>
      <w:r w:rsidR="00613C01">
        <w:rPr>
          <w:sz w:val="20"/>
          <w:szCs w:val="20"/>
        </w:rPr>
        <w:t xml:space="preserve"> </w:t>
      </w:r>
      <w:r w:rsidRPr="00E241DF">
        <w:rPr>
          <w:sz w:val="20"/>
          <w:szCs w:val="20"/>
        </w:rPr>
        <w:t>систему.</w:t>
      </w:r>
      <w:bookmarkEnd w:id="43"/>
    </w:p>
    <w:p w:rsidR="00A1583B" w:rsidRPr="00A977A8" w:rsidRDefault="00A1583B" w:rsidP="00A1583B">
      <w:pPr>
        <w:pStyle w:val="Main"/>
        <w:ind w:firstLine="567"/>
        <w:rPr>
          <w:lang w:val="ru-RU"/>
        </w:rPr>
      </w:pPr>
      <w:r w:rsidRPr="00E241DF">
        <w:rPr>
          <w:highlight w:val="yellow"/>
          <w:lang w:val="ru-RU"/>
        </w:rPr>
        <w:t>Получение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цифр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двоичного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числа,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известно,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происходит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помощью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деления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остатком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основани</w:t>
      </w:r>
      <w:proofErr w:type="gramStart"/>
      <w:r w:rsidRPr="00E241DF">
        <w:rPr>
          <w:highlight w:val="yellow"/>
          <w:lang w:val="ru-RU"/>
        </w:rPr>
        <w:t>е</w:t>
      </w:r>
      <w:proofErr w:type="gramEnd"/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системы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счисления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2.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число</w:t>
      </w:r>
      <w:r w:rsidR="00613C01">
        <w:rPr>
          <w:highlight w:val="yellow"/>
          <w:lang w:val="ru-RU"/>
        </w:rPr>
        <w:t xml:space="preserve"> </w:t>
      </w:r>
      <w:r w:rsidRPr="00E241DF">
        <w:rPr>
          <w:noProof/>
          <w:highlight w:val="yellow"/>
          <w:lang w:val="ru-RU" w:eastAsia="ru-RU"/>
        </w:rPr>
        <w:drawing>
          <wp:inline distT="0" distB="0" distL="0" distR="0">
            <wp:extent cx="85725" cy="66675"/>
            <wp:effectExtent l="19050" t="0" r="9525" b="0"/>
            <wp:docPr id="63" name="Рисунок 35" descr="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x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41D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последняя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цифра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двоичном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представлении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равна</w:t>
      </w:r>
    </w:p>
    <w:p w:rsidR="00A1583B" w:rsidRPr="00A977A8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</w:p>
    <w:p w:rsidR="00A1583B" w:rsidRPr="00A977A8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904875" cy="161925"/>
            <wp:effectExtent l="19050" t="0" r="9525" b="0"/>
            <wp:docPr id="62" name="Рисунок 36" descr="c_1=x~\mathrm{mod}~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_1=x~\mathrm{mod}~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7A8">
        <w:rPr>
          <w:noProof/>
          <w:lang w:val="ru-RU" w:eastAsia="en-US"/>
        </w:rPr>
        <w:t>.</w:t>
      </w:r>
    </w:p>
    <w:p w:rsidR="00A1583B" w:rsidRPr="00A977A8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</w:p>
    <w:p w:rsidR="00A1583B" w:rsidRPr="00A977A8" w:rsidRDefault="00A1583B" w:rsidP="00A1583B">
      <w:pPr>
        <w:pStyle w:val="Main"/>
        <w:ind w:firstLine="567"/>
        <w:rPr>
          <w:lang w:val="ru-RU"/>
        </w:rPr>
      </w:pPr>
      <w:r w:rsidRPr="00E241DF">
        <w:rPr>
          <w:highlight w:val="yellow"/>
          <w:lang w:val="ru-RU"/>
        </w:rPr>
        <w:t>Взяв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целую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часть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от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деления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2:</w:t>
      </w:r>
    </w:p>
    <w:p w:rsidR="00A1583B" w:rsidRPr="00A977A8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</w:p>
    <w:p w:rsidR="00A1583B" w:rsidRPr="00A977A8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838200" cy="152400"/>
            <wp:effectExtent l="19050" t="0" r="0" b="0"/>
            <wp:docPr id="61" name="Рисунок 37" descr="x_2=x~\mathrm{div}~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x_2=x~\mathrm{div}~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7A8">
        <w:rPr>
          <w:noProof/>
          <w:lang w:val="ru-RU" w:eastAsia="en-US"/>
        </w:rPr>
        <w:t>,</w:t>
      </w:r>
    </w:p>
    <w:p w:rsidR="00A1583B" w:rsidRPr="00A977A8" w:rsidRDefault="00A1583B" w:rsidP="00A1583B">
      <w:pPr>
        <w:pStyle w:val="Main"/>
        <w:ind w:firstLine="0"/>
        <w:jc w:val="center"/>
        <w:rPr>
          <w:noProof/>
          <w:lang w:val="ru-RU" w:eastAsia="en-US"/>
        </w:rPr>
      </w:pPr>
    </w:p>
    <w:p w:rsidR="00A1583B" w:rsidRPr="00A977A8" w:rsidRDefault="00A1583B" w:rsidP="000C48D5">
      <w:pPr>
        <w:pStyle w:val="Main"/>
        <w:ind w:firstLine="567"/>
        <w:rPr>
          <w:lang w:val="ru-RU"/>
        </w:rPr>
      </w:pPr>
      <w:r w:rsidRPr="00E241DF">
        <w:rPr>
          <w:highlight w:val="yellow"/>
          <w:lang w:val="ru-RU"/>
        </w:rPr>
        <w:t>получим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число,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имеющее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двоичное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представление,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но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без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последней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цифры.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Таким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образом,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достаточно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повторять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приведенные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две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операции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пока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поле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очередного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деления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получим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целую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часть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равную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0</w:t>
      </w:r>
      <w:r w:rsidRPr="00E241DF">
        <w:rPr>
          <w:b/>
          <w:highlight w:val="yellow"/>
          <w:lang w:val="ru-RU"/>
        </w:rPr>
        <w:t>.</w:t>
      </w:r>
      <w:r w:rsidR="00613C01">
        <w:rPr>
          <w:b/>
          <w:lang w:val="ru-RU"/>
        </w:rPr>
        <w:t xml:space="preserve"> </w:t>
      </w:r>
      <w:r w:rsidRPr="00E241DF">
        <w:rPr>
          <w:b/>
          <w:lang w:val="ru-RU"/>
        </w:rPr>
        <w:t>Без</w:t>
      </w:r>
      <w:r w:rsidR="00613C01">
        <w:rPr>
          <w:b/>
          <w:lang w:val="ru-RU"/>
        </w:rPr>
        <w:t xml:space="preserve"> </w:t>
      </w:r>
      <w:r w:rsidRPr="00E241DF">
        <w:rPr>
          <w:b/>
          <w:lang w:val="ru-RU"/>
        </w:rPr>
        <w:t>рекурсии</w:t>
      </w:r>
      <w:r w:rsidR="00613C01">
        <w:rPr>
          <w:b/>
          <w:lang w:val="ru-RU"/>
        </w:rPr>
        <w:t xml:space="preserve"> </w:t>
      </w:r>
      <w:r w:rsidRPr="00E241DF">
        <w:rPr>
          <w:b/>
          <w:lang w:val="ru-RU"/>
        </w:rPr>
        <w:t>это</w:t>
      </w:r>
      <w:r w:rsidR="00613C01">
        <w:rPr>
          <w:b/>
          <w:lang w:val="ru-RU"/>
        </w:rPr>
        <w:t xml:space="preserve"> </w:t>
      </w:r>
      <w:r w:rsidRPr="00E241DF">
        <w:rPr>
          <w:b/>
          <w:lang w:val="ru-RU"/>
        </w:rPr>
        <w:t>будет</w:t>
      </w:r>
      <w:r w:rsidR="00613C01">
        <w:rPr>
          <w:b/>
          <w:lang w:val="ru-RU"/>
        </w:rPr>
        <w:t xml:space="preserve"> </w:t>
      </w:r>
      <w:r w:rsidRPr="00E241DF">
        <w:rPr>
          <w:b/>
          <w:lang w:val="ru-RU"/>
        </w:rPr>
        <w:t>выглядеть</w:t>
      </w:r>
      <w:r w:rsidR="00613C01">
        <w:rPr>
          <w:b/>
          <w:lang w:val="ru-RU"/>
        </w:rPr>
        <w:t xml:space="preserve"> </w:t>
      </w:r>
      <w:r w:rsidRPr="00E241DF">
        <w:rPr>
          <w:b/>
          <w:lang w:val="ru-RU"/>
        </w:rPr>
        <w:t>так:</w:t>
      </w:r>
    </w:p>
    <w:p w:rsidR="000C48D5" w:rsidRPr="00A977A8" w:rsidRDefault="000C48D5" w:rsidP="000C48D5">
      <w:pPr>
        <w:pStyle w:val="Main"/>
        <w:ind w:firstLine="567"/>
        <w:rPr>
          <w:lang w:val="ru-RU"/>
        </w:rPr>
      </w:pPr>
    </w:p>
    <w:p w:rsidR="002B3A28" w:rsidRPr="0029123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</w:pPr>
      <w:r w:rsidRPr="00E45C2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291230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Pr="00E45C20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sz w:val="20"/>
          <w:szCs w:val="20"/>
          <w:lang w:eastAsia="en-US"/>
        </w:rPr>
        <w:t>&gt;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sz w:val="20"/>
          <w:szCs w:val="20"/>
          <w:lang w:eastAsia="en-US"/>
        </w:rPr>
        <w:t>0)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E45C2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91230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E45C20">
        <w:rPr>
          <w:rFonts w:ascii="Courier New" w:hAnsi="Courier New" w:cs="Courier New"/>
          <w:noProof/>
          <w:sz w:val="20"/>
          <w:szCs w:val="20"/>
          <w:lang w:val="en-US" w:eastAsia="en-US"/>
        </w:rPr>
        <w:t>c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E45C20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sz w:val="20"/>
          <w:szCs w:val="20"/>
          <w:lang w:eastAsia="en-US"/>
        </w:rPr>
        <w:t>%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sz w:val="20"/>
          <w:szCs w:val="20"/>
          <w:lang w:eastAsia="en-US"/>
        </w:rPr>
        <w:t>2;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Pr="00E45C2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:=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E45C2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E45C2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mod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9123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2;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/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2;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//x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:=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div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2;</w:t>
      </w: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c);</w:t>
      </w:r>
    </w:p>
    <w:p w:rsidR="002B3A28" w:rsidRPr="00A977A8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0C48D5" w:rsidRPr="00A977A8" w:rsidRDefault="000C48D5" w:rsidP="000C48D5">
      <w:pPr>
        <w:pStyle w:val="Main"/>
        <w:ind w:firstLine="567"/>
        <w:rPr>
          <w:lang w:val="ru-RU"/>
        </w:rPr>
      </w:pPr>
    </w:p>
    <w:p w:rsidR="00A1583B" w:rsidRPr="00A977A8" w:rsidRDefault="00A1583B" w:rsidP="000C48D5">
      <w:pPr>
        <w:pStyle w:val="Main"/>
        <w:ind w:firstLine="567"/>
        <w:rPr>
          <w:lang w:val="ru-RU"/>
        </w:rPr>
      </w:pPr>
      <w:r w:rsidRPr="00E241DF">
        <w:rPr>
          <w:highlight w:val="green"/>
          <w:lang w:val="ru-RU"/>
        </w:rPr>
        <w:lastRenderedPageBreak/>
        <w:t>Проблема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здесь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том,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что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цифры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двоичного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представления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вычисляются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обратном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порядке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(сначала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последние).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Чтобы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напечатать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число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нормальном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виде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придется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запомнить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все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цифры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элементах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массива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и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выводить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отдельном</w:t>
      </w:r>
      <w:r w:rsidR="00613C01">
        <w:rPr>
          <w:highlight w:val="green"/>
          <w:lang w:val="ru-RU"/>
        </w:rPr>
        <w:t xml:space="preserve"> </w:t>
      </w:r>
      <w:r w:rsidRPr="00E241DF">
        <w:rPr>
          <w:highlight w:val="green"/>
          <w:lang w:val="ru-RU"/>
        </w:rPr>
        <w:t>цикле.</w:t>
      </w:r>
    </w:p>
    <w:p w:rsidR="00A1583B" w:rsidRPr="00055000" w:rsidRDefault="00A1583B" w:rsidP="000C48D5">
      <w:pPr>
        <w:pStyle w:val="Main"/>
        <w:ind w:firstLine="567"/>
      </w:pPr>
      <w:r w:rsidRPr="00E241DF">
        <w:rPr>
          <w:b/>
          <w:highlight w:val="green"/>
          <w:lang w:val="ru-RU"/>
        </w:rPr>
        <w:t>С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помощью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рекурсии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нетрудно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добиться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вывода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в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правильном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порядке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без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массива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и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второго</w:t>
      </w:r>
      <w:r w:rsidR="00613C01">
        <w:rPr>
          <w:b/>
          <w:highlight w:val="green"/>
          <w:lang w:val="ru-RU"/>
        </w:rPr>
        <w:t xml:space="preserve"> </w:t>
      </w:r>
      <w:r w:rsidRPr="00E241DF">
        <w:rPr>
          <w:b/>
          <w:highlight w:val="green"/>
          <w:lang w:val="ru-RU"/>
        </w:rPr>
        <w:t>цикла.</w:t>
      </w:r>
      <w:r w:rsidR="00613C01">
        <w:rPr>
          <w:lang w:val="ru-RU"/>
        </w:rPr>
        <w:t xml:space="preserve"> </w:t>
      </w:r>
      <w:r w:rsidRPr="00A977A8">
        <w:rPr>
          <w:lang w:val="ru-RU"/>
        </w:rPr>
        <w:t>А</w:t>
      </w:r>
      <w:r w:rsidR="00613C01">
        <w:t xml:space="preserve"> </w:t>
      </w:r>
      <w:r w:rsidRPr="00A977A8">
        <w:rPr>
          <w:lang w:val="ru-RU"/>
        </w:rPr>
        <w:t>именно</w:t>
      </w:r>
      <w:r w:rsidRPr="00055000">
        <w:t>:</w:t>
      </w:r>
    </w:p>
    <w:p w:rsidR="000C48D5" w:rsidRPr="00055000" w:rsidRDefault="000C48D5" w:rsidP="000C48D5">
      <w:pPr>
        <w:pStyle w:val="Main"/>
        <w:ind w:firstLine="567"/>
      </w:pP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BinaryRepresentation(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//FONT: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Lucida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Console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SetConsoleCP(1251);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win-cp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ввода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SetConsoleOutputCP(1251);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//установка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кодовой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страницы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win-cp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1251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"10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==&gt;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BinaryRepresentation(10);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 w:rsidRPr="00055000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B3A28" w:rsidRPr="00055000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BinaryRepresentation(</w:t>
      </w: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x)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c;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//Первый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блок.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Выполняется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порядке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вызова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процедур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%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2;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//c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:=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mod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2;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/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2;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//x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:=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div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2;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Рекурсивный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вызов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(x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0)</w:t>
      </w:r>
    </w:p>
    <w:p w:rsidR="00613C01" w:rsidRDefault="00613C01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B3A28" w:rsidRP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BinaryRepresentation(x);</w:t>
      </w:r>
    </w:p>
    <w:p w:rsidR="00613C01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//Второй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блок.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Выполняется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обратном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порядке</w:t>
      </w:r>
    </w:p>
    <w:p w:rsidR="002B3A28" w:rsidRPr="00A977A8" w:rsidRDefault="002B3A28" w:rsidP="002B3A2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printf(</w:t>
      </w:r>
      <w:r w:rsidRPr="00A977A8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"%d"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977A8">
        <w:rPr>
          <w:rFonts w:ascii="Courier New" w:hAnsi="Courier New" w:cs="Courier New"/>
          <w:noProof/>
          <w:sz w:val="20"/>
          <w:szCs w:val="20"/>
          <w:lang w:eastAsia="en-US"/>
        </w:rPr>
        <w:t>c);</w:t>
      </w:r>
    </w:p>
    <w:p w:rsidR="000C48D5" w:rsidRPr="00A977A8" w:rsidRDefault="002B3A28" w:rsidP="002B3A28">
      <w:pPr>
        <w:pStyle w:val="Main"/>
        <w:ind w:firstLine="0"/>
        <w:rPr>
          <w:rFonts w:ascii="Courier New" w:hAnsi="Courier New" w:cs="Courier New"/>
          <w:noProof/>
          <w:lang w:val="ru-RU" w:eastAsia="en-US"/>
        </w:rPr>
      </w:pPr>
      <w:r w:rsidRPr="00A977A8">
        <w:rPr>
          <w:rFonts w:ascii="Courier New" w:hAnsi="Courier New" w:cs="Courier New"/>
          <w:noProof/>
          <w:lang w:val="ru-RU" w:eastAsia="en-US"/>
        </w:rPr>
        <w:t>}</w:t>
      </w:r>
    </w:p>
    <w:p w:rsidR="002B3A28" w:rsidRPr="00A977A8" w:rsidRDefault="002B3A28" w:rsidP="002B3A28">
      <w:pPr>
        <w:pStyle w:val="Main"/>
        <w:ind w:firstLine="567"/>
        <w:rPr>
          <w:lang w:val="ru-RU"/>
        </w:rPr>
      </w:pPr>
    </w:p>
    <w:p w:rsidR="00A1583B" w:rsidRPr="00A977A8" w:rsidRDefault="00A1583B" w:rsidP="000C48D5">
      <w:pPr>
        <w:pStyle w:val="Main"/>
        <w:ind w:firstLine="567"/>
        <w:rPr>
          <w:lang w:val="ru-RU"/>
        </w:rPr>
      </w:pPr>
      <w:r w:rsidRPr="00E241DF">
        <w:rPr>
          <w:highlight w:val="yellow"/>
          <w:lang w:val="ru-RU"/>
        </w:rPr>
        <w:t>Вообще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говоря,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никакого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выигрыша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получили.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Цифры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двоичного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представления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хранятся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локальных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переменных,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которые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свои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каждого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работающего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экземпляра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рекурсивной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процедуры.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есть,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память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сэкономить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удалось.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Даже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наоборот,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тратим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лишнюю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память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хранение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многих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локальных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переменных</w:t>
      </w:r>
      <w:r w:rsidR="00613C01">
        <w:rPr>
          <w:highlight w:val="yellow"/>
          <w:lang w:val="ru-RU"/>
        </w:rPr>
        <w:t xml:space="preserve"> </w:t>
      </w:r>
      <w:proofErr w:type="spellStart"/>
      <w:r w:rsidRPr="00E241DF">
        <w:rPr>
          <w:highlight w:val="yellow"/>
          <w:lang w:val="ru-RU"/>
        </w:rPr>
        <w:t>x</w:t>
      </w:r>
      <w:proofErr w:type="spellEnd"/>
      <w:r w:rsidRPr="00E241DF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Тем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менее,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такое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решение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кажется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мне</w:t>
      </w:r>
      <w:r w:rsidR="00613C01">
        <w:rPr>
          <w:highlight w:val="yellow"/>
          <w:lang w:val="ru-RU"/>
        </w:rPr>
        <w:t xml:space="preserve"> </w:t>
      </w:r>
      <w:r w:rsidRPr="00E241DF">
        <w:rPr>
          <w:highlight w:val="yellow"/>
          <w:lang w:val="ru-RU"/>
        </w:rPr>
        <w:t>красивым.</w:t>
      </w:r>
    </w:p>
    <w:p w:rsidR="004D42CB" w:rsidRPr="00A977A8" w:rsidRDefault="004D42CB" w:rsidP="002B3A28">
      <w:pPr>
        <w:pStyle w:val="Main"/>
        <w:ind w:firstLine="0"/>
        <w:jc w:val="center"/>
        <w:rPr>
          <w:noProof/>
          <w:lang w:val="ru-RU" w:eastAsia="en-US"/>
        </w:rPr>
      </w:pPr>
    </w:p>
    <w:p w:rsidR="004D42CB" w:rsidRPr="00A977A8" w:rsidRDefault="002B3A28" w:rsidP="002B3A28">
      <w:pPr>
        <w:pStyle w:val="Main"/>
        <w:ind w:firstLine="0"/>
        <w:jc w:val="center"/>
        <w:rPr>
          <w:noProof/>
          <w:lang w:val="ru-RU" w:eastAsia="en-US"/>
        </w:rPr>
      </w:pPr>
      <w:r w:rsidRPr="00A977A8">
        <w:rPr>
          <w:noProof/>
          <w:lang w:val="ru-RU" w:eastAsia="ru-RU"/>
        </w:rPr>
        <w:drawing>
          <wp:inline distT="0" distB="0" distL="0" distR="0">
            <wp:extent cx="2133600" cy="266700"/>
            <wp:effectExtent l="19050" t="0" r="0" b="0"/>
            <wp:docPr id="6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2CB" w:rsidRPr="00A977A8" w:rsidRDefault="004D42CB" w:rsidP="002B3A28">
      <w:pPr>
        <w:pStyle w:val="Main"/>
        <w:ind w:firstLine="0"/>
        <w:jc w:val="center"/>
        <w:rPr>
          <w:noProof/>
          <w:lang w:val="ru-RU" w:eastAsia="en-US"/>
        </w:rPr>
      </w:pPr>
    </w:p>
    <w:p w:rsidR="00C66BF5" w:rsidRPr="00C66BF5" w:rsidRDefault="00C66BF5" w:rsidP="00C66BF5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44" w:name="_Toc480062946"/>
      <w:bookmarkStart w:id="45" w:name="_Toc5051346"/>
      <w:r w:rsidRPr="00C66BF5">
        <w:rPr>
          <w:i w:val="0"/>
          <w:sz w:val="20"/>
          <w:szCs w:val="20"/>
        </w:rPr>
        <w:t>Произвольное</w:t>
      </w:r>
      <w:r w:rsidR="00613C01">
        <w:rPr>
          <w:i w:val="0"/>
          <w:sz w:val="20"/>
          <w:szCs w:val="20"/>
        </w:rPr>
        <w:t xml:space="preserve"> </w:t>
      </w:r>
      <w:r w:rsidRPr="00C66BF5">
        <w:rPr>
          <w:i w:val="0"/>
          <w:sz w:val="20"/>
          <w:szCs w:val="20"/>
        </w:rPr>
        <w:t>количество</w:t>
      </w:r>
      <w:r w:rsidR="00613C01">
        <w:rPr>
          <w:i w:val="0"/>
          <w:sz w:val="20"/>
          <w:szCs w:val="20"/>
        </w:rPr>
        <w:t xml:space="preserve"> </w:t>
      </w:r>
      <w:r w:rsidRPr="00C66BF5">
        <w:rPr>
          <w:i w:val="0"/>
          <w:sz w:val="20"/>
          <w:szCs w:val="20"/>
        </w:rPr>
        <w:t>вложенных</w:t>
      </w:r>
      <w:r w:rsidR="00613C01">
        <w:rPr>
          <w:i w:val="0"/>
          <w:sz w:val="20"/>
          <w:szCs w:val="20"/>
        </w:rPr>
        <w:t xml:space="preserve"> </w:t>
      </w:r>
      <w:r w:rsidRPr="00C66BF5">
        <w:rPr>
          <w:i w:val="0"/>
          <w:sz w:val="20"/>
          <w:szCs w:val="20"/>
        </w:rPr>
        <w:t>циклов</w:t>
      </w:r>
      <w:bookmarkEnd w:id="44"/>
      <w:bookmarkEnd w:id="45"/>
    </w:p>
    <w:p w:rsidR="00C66BF5" w:rsidRPr="004C7403" w:rsidRDefault="00C66BF5" w:rsidP="00C66BF5">
      <w:pPr>
        <w:pStyle w:val="Main"/>
        <w:ind w:firstLine="567"/>
        <w:rPr>
          <w:b/>
          <w:bCs/>
          <w:highlight w:val="yellow"/>
          <w:lang w:val="ru-RU"/>
        </w:rPr>
      </w:pPr>
      <w:r w:rsidRPr="004C7403">
        <w:rPr>
          <w:b/>
          <w:bCs/>
          <w:highlight w:val="yellow"/>
          <w:lang w:val="ru-RU"/>
        </w:rPr>
        <w:t>Разместив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рекурсивные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вызовы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внутри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цикла,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по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сути,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получим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вложенные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циклы,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где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уровень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вложенности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равен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глубине</w:t>
      </w:r>
      <w:r w:rsidR="00613C01">
        <w:rPr>
          <w:b/>
          <w:bCs/>
          <w:highlight w:val="yellow"/>
          <w:lang w:val="ru-RU"/>
        </w:rPr>
        <w:t xml:space="preserve"> </w:t>
      </w:r>
      <w:r w:rsidRPr="004C7403">
        <w:rPr>
          <w:b/>
          <w:bCs/>
          <w:highlight w:val="yellow"/>
          <w:lang w:val="ru-RU"/>
        </w:rPr>
        <w:t>рекурсии.</w:t>
      </w:r>
    </w:p>
    <w:p w:rsidR="00C66BF5" w:rsidRPr="008D26AE" w:rsidRDefault="00C66BF5" w:rsidP="00C66BF5">
      <w:pPr>
        <w:pStyle w:val="Main"/>
        <w:ind w:firstLine="567"/>
        <w:rPr>
          <w:bCs/>
          <w:lang w:val="ru-RU"/>
        </w:rPr>
      </w:pPr>
      <w:r w:rsidRPr="00C66BF5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примера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напишем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процедуру,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печатающую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все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возможные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сочетания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из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C66BF5">
        <w:rPr>
          <w:bCs/>
          <w:highlight w:val="yellow"/>
          <w:lang w:val="ru-RU"/>
        </w:rPr>
        <w:t>k</w:t>
      </w:r>
      <w:proofErr w:type="spellEnd"/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чисел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от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1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до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C66BF5">
        <w:rPr>
          <w:bCs/>
          <w:highlight w:val="yellow"/>
          <w:lang w:val="ru-RU"/>
        </w:rPr>
        <w:t>n</w:t>
      </w:r>
      <w:proofErr w:type="spellEnd"/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(</w:t>
      </w:r>
      <w:r w:rsidRPr="00C66BF5">
        <w:rPr>
          <w:bCs/>
          <w:noProof/>
          <w:highlight w:val="yellow"/>
          <w:lang w:val="ru-RU" w:eastAsia="ru-RU"/>
        </w:rPr>
        <w:drawing>
          <wp:inline distT="0" distB="0" distL="0" distR="0">
            <wp:extent cx="180975" cy="171450"/>
            <wp:effectExtent l="19050" t="0" r="9525" b="0"/>
            <wp:docPr id="106" name="Рисунок 16" descr="\mathrm{C}_n^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mathrm{C}_n^k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6BF5">
        <w:rPr>
          <w:bCs/>
          <w:highlight w:val="yellow"/>
          <w:lang w:val="ru-RU"/>
        </w:rPr>
        <w:t>).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Числа,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входящие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каждое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сочетание,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будем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печатать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порядке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возрастания.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Сочетания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из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двух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чисел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(k=2)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печатаются</w:t>
      </w:r>
      <w:r w:rsidR="00613C01">
        <w:rPr>
          <w:bCs/>
          <w:highlight w:val="yellow"/>
          <w:lang w:val="ru-RU"/>
        </w:rPr>
        <w:t xml:space="preserve"> </w:t>
      </w:r>
      <w:r w:rsidRPr="00C66BF5">
        <w:rPr>
          <w:bCs/>
          <w:highlight w:val="yellow"/>
          <w:lang w:val="ru-RU"/>
        </w:rPr>
        <w:t>так:</w:t>
      </w:r>
    </w:p>
    <w:p w:rsidR="00C66BF5" w:rsidRPr="008D26AE" w:rsidRDefault="00C66BF5" w:rsidP="00C66BF5">
      <w:pPr>
        <w:pStyle w:val="Main"/>
        <w:ind w:firstLine="567"/>
        <w:rPr>
          <w:bCs/>
          <w:lang w:val="ru-RU"/>
        </w:rPr>
      </w:pPr>
    </w:p>
    <w:p w:rsidR="00C66BF5" w:rsidRPr="008D26AE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</w:pPr>
      <w:r w:rsidRPr="008D26AE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#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include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iostream</w:t>
      </w:r>
      <w:r w:rsidRPr="008D26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&gt;</w:t>
      </w:r>
    </w:p>
    <w:p w:rsidR="00C66BF5" w:rsidRPr="008D26AE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</w:t>
      </w:r>
      <w:r w:rsidRPr="008D26A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C66BF5" w:rsidRPr="008D26AE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</w:t>
      </w:r>
      <w:r w:rsidRPr="008D26AE">
        <w:rPr>
          <w:rFonts w:ascii="Courier New" w:hAnsi="Courier New" w:cs="Courier New"/>
          <w:noProof/>
          <w:sz w:val="20"/>
          <w:szCs w:val="20"/>
          <w:lang w:eastAsia="en-US"/>
        </w:rPr>
        <w:t>()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8D26AE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переходим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русский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язык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консоли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5;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i1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i1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i1++)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i2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i1+1;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i2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i2++)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i1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i2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Pr="008D26AE" w:rsidRDefault="00C66BF5" w:rsidP="00C66BF5">
      <w:pPr>
        <w:pStyle w:val="Main"/>
        <w:ind w:firstLine="0"/>
        <w:jc w:val="center"/>
        <w:rPr>
          <w:bCs/>
          <w:noProof/>
          <w:lang w:eastAsia="en-US"/>
        </w:rPr>
      </w:pPr>
    </w:p>
    <w:p w:rsidR="00C66BF5" w:rsidRPr="008D26AE" w:rsidRDefault="00C66BF5" w:rsidP="00C66BF5">
      <w:pPr>
        <w:pStyle w:val="Main"/>
        <w:ind w:firstLine="0"/>
        <w:jc w:val="center"/>
        <w:rPr>
          <w:bCs/>
          <w:noProof/>
          <w:lang w:eastAsia="en-US"/>
        </w:rPr>
      </w:pPr>
      <w:r>
        <w:rPr>
          <w:bCs/>
          <w:noProof/>
          <w:lang w:val="ru-RU" w:eastAsia="ru-RU"/>
        </w:rPr>
        <w:lastRenderedPageBreak/>
        <w:drawing>
          <wp:inline distT="0" distB="0" distL="0" distR="0">
            <wp:extent cx="2400300" cy="1314450"/>
            <wp:effectExtent l="19050" t="0" r="0" b="0"/>
            <wp:docPr id="10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F5" w:rsidRPr="008D26AE" w:rsidRDefault="00C66BF5" w:rsidP="00C66BF5">
      <w:pPr>
        <w:pStyle w:val="Main"/>
        <w:ind w:firstLine="0"/>
        <w:jc w:val="center"/>
        <w:rPr>
          <w:bCs/>
          <w:noProof/>
          <w:lang w:eastAsia="en-US"/>
        </w:rPr>
      </w:pPr>
    </w:p>
    <w:p w:rsidR="00C66BF5" w:rsidRPr="008D26AE" w:rsidRDefault="00C66BF5" w:rsidP="00C66BF5">
      <w:pPr>
        <w:pStyle w:val="Main"/>
        <w:ind w:firstLine="567"/>
        <w:rPr>
          <w:bCs/>
          <w:lang w:val="ru-RU"/>
        </w:rPr>
      </w:pPr>
      <w:r w:rsidRPr="008D26AE">
        <w:rPr>
          <w:bCs/>
          <w:lang w:val="ru-RU"/>
        </w:rPr>
        <w:t>Сочетания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из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трех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чисел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(k=3)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так:</w:t>
      </w:r>
    </w:p>
    <w:p w:rsidR="00C66BF5" w:rsidRPr="008D26AE" w:rsidRDefault="00C66BF5" w:rsidP="00C66BF5">
      <w:pPr>
        <w:pStyle w:val="Main"/>
        <w:ind w:firstLine="567"/>
        <w:rPr>
          <w:bCs/>
          <w:lang w:val="ru-RU"/>
        </w:rPr>
      </w:pP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C66BF5" w:rsidRPr="008D26AE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</w:t>
      </w:r>
      <w:r w:rsidRPr="008D26AE">
        <w:rPr>
          <w:rFonts w:ascii="Courier New" w:hAnsi="Courier New" w:cs="Courier New"/>
          <w:noProof/>
          <w:sz w:val="20"/>
          <w:szCs w:val="20"/>
          <w:lang w:eastAsia="en-US"/>
        </w:rPr>
        <w:t>()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8D26AE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переходим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русский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язык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D26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консоли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5;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i1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i1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i1++)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i2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i1+1;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i2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i2++)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i3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i2+1;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i3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i3++)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i1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i2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i3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Pr="002652AE" w:rsidRDefault="00C66BF5" w:rsidP="00C66BF5">
      <w:pPr>
        <w:pStyle w:val="Main"/>
        <w:ind w:firstLine="0"/>
        <w:jc w:val="center"/>
        <w:rPr>
          <w:bCs/>
          <w:noProof/>
          <w:lang w:eastAsia="en-US"/>
        </w:rPr>
      </w:pPr>
    </w:p>
    <w:p w:rsidR="00C66BF5" w:rsidRPr="002652AE" w:rsidRDefault="00C66BF5" w:rsidP="00C66BF5">
      <w:pPr>
        <w:pStyle w:val="Main"/>
        <w:ind w:firstLine="0"/>
        <w:jc w:val="center"/>
        <w:rPr>
          <w:bCs/>
          <w:noProof/>
          <w:lang w:eastAsia="en-US"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2400300" cy="1333500"/>
            <wp:effectExtent l="19050" t="0" r="0" b="0"/>
            <wp:docPr id="10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F5" w:rsidRPr="002652AE" w:rsidRDefault="00C66BF5" w:rsidP="00C66BF5">
      <w:pPr>
        <w:pStyle w:val="Main"/>
        <w:ind w:firstLine="0"/>
        <w:jc w:val="center"/>
        <w:rPr>
          <w:bCs/>
          <w:noProof/>
          <w:lang w:eastAsia="en-US"/>
        </w:rPr>
      </w:pPr>
    </w:p>
    <w:p w:rsidR="00C66BF5" w:rsidRPr="008D26AE" w:rsidRDefault="00C66BF5" w:rsidP="00C66BF5">
      <w:pPr>
        <w:pStyle w:val="Main"/>
        <w:ind w:firstLine="567"/>
        <w:rPr>
          <w:bCs/>
          <w:lang w:val="ru-RU"/>
        </w:rPr>
      </w:pPr>
      <w:r w:rsidRPr="008D26AE">
        <w:rPr>
          <w:bCs/>
          <w:lang w:val="ru-RU"/>
        </w:rPr>
        <w:t>Однако</w:t>
      </w:r>
      <w:proofErr w:type="gramStart"/>
      <w:r w:rsidRPr="008D26AE">
        <w:rPr>
          <w:bCs/>
          <w:lang w:val="ru-RU"/>
        </w:rPr>
        <w:t>,</w:t>
      </w:r>
      <w:proofErr w:type="gramEnd"/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если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количество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чисел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в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сочетании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задается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переменной,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то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придется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прибегнуть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к</w:t>
      </w:r>
      <w:r w:rsidR="00613C01">
        <w:rPr>
          <w:bCs/>
          <w:lang w:val="ru-RU"/>
        </w:rPr>
        <w:t xml:space="preserve"> </w:t>
      </w:r>
      <w:r w:rsidRPr="008D26AE">
        <w:rPr>
          <w:bCs/>
          <w:lang w:val="ru-RU"/>
        </w:rPr>
        <w:t>рекурсии.</w:t>
      </w:r>
    </w:p>
    <w:p w:rsidR="00C66BF5" w:rsidRPr="008D26AE" w:rsidRDefault="00C66BF5" w:rsidP="00C66BF5">
      <w:pPr>
        <w:pStyle w:val="Main"/>
        <w:ind w:firstLine="567"/>
        <w:rPr>
          <w:bCs/>
          <w:lang w:val="ru-RU"/>
        </w:rPr>
      </w:pPr>
    </w:p>
    <w:p w:rsidR="00C66BF5" w:rsidRPr="006F320D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комбинации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цифр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k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-значном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числе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Combinations(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x[],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t[10000];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n=7;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=4;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=0;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переходим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русский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язык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консоли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"Значность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числа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"Комбинации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цифр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k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"Счетчик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глубины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рекурсии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d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\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Pr="006F320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Combinations(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d);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Combinations(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Indexes[],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d)</w:t>
      </w:r>
    </w:p>
    <w:p w:rsidR="00C66BF5" w:rsidRPr="006F320D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C66BF5" w:rsidRPr="006F320D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Indexes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котором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формировать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сочетания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d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 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Счетчик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глубины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6F320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рекурсии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min</w:t>
      </w:r>
      <w:r w:rsidRPr="006F320D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0)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i_min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i_min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Indexes[d-1]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i_min;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i++){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Indexes[d]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Combinations(n,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k,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Indexes,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d+1);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k-1;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Indexes[i]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Pr="006F320D" w:rsidRDefault="00C66BF5" w:rsidP="00C66BF5">
      <w:pPr>
        <w:pStyle w:val="Main"/>
        <w:ind w:firstLine="0"/>
        <w:jc w:val="center"/>
        <w:rPr>
          <w:lang w:val="ru-RU"/>
        </w:rPr>
      </w:pPr>
    </w:p>
    <w:p w:rsidR="00C66BF5" w:rsidRPr="006F320D" w:rsidRDefault="00C66BF5" w:rsidP="00C66BF5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600325" cy="4657725"/>
            <wp:effectExtent l="19050" t="0" r="9525" b="0"/>
            <wp:docPr id="1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F5" w:rsidRPr="006F320D" w:rsidRDefault="00C66BF5" w:rsidP="00C66BF5">
      <w:pPr>
        <w:pStyle w:val="Main"/>
        <w:ind w:firstLine="0"/>
        <w:jc w:val="center"/>
        <w:rPr>
          <w:lang w:val="ru-RU"/>
        </w:rPr>
      </w:pPr>
    </w:p>
    <w:p w:rsidR="00C66BF5" w:rsidRPr="0044400A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комбинации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цифр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k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-значном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числе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Combinations(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Indexes[],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Indexes[10000]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{0};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n=4;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</w:t>
      </w:r>
      <w:r w:rsidRPr="0044400A">
        <w:rPr>
          <w:rFonts w:ascii="Courier New" w:hAnsi="Courier New" w:cs="Courier New"/>
          <w:noProof/>
          <w:sz w:val="20"/>
          <w:szCs w:val="20"/>
          <w:lang w:eastAsia="en-US"/>
        </w:rPr>
        <w:t>=3;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</w:t>
      </w:r>
      <w:r w:rsidRPr="0044400A">
        <w:rPr>
          <w:rFonts w:ascii="Courier New" w:hAnsi="Courier New" w:cs="Courier New"/>
          <w:noProof/>
          <w:sz w:val="20"/>
          <w:szCs w:val="20"/>
          <w:lang w:eastAsia="en-US"/>
        </w:rPr>
        <w:t>=0;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переходим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русский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язык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консоли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Combinations(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Indexes,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d);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Combinations(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Indexes[],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d)</w:t>
      </w:r>
    </w:p>
    <w:p w:rsidR="00C66BF5" w:rsidRPr="0044400A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4400A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C66BF5" w:rsidRPr="0044400A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Indexes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котором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формировать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сочетания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d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 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Счетчик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глубины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рекурсии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Pr="0044400A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Pr="0044400A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min</w:t>
      </w:r>
      <w:r w:rsidRPr="0044400A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0)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i_min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i_min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Indexes[d-1]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i_min;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i++){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Indexes[d]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Combinations(n,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k,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Indexes,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d+1);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k-1;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Indexes[i]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C66BF5" w:rsidRPr="00033140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033140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66BF5" w:rsidRPr="00033140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033140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66BF5" w:rsidRPr="00A51D76" w:rsidRDefault="00C66BF5" w:rsidP="00C66BF5">
      <w:pPr>
        <w:pStyle w:val="Main"/>
        <w:ind w:firstLine="567"/>
        <w:rPr>
          <w:lang w:val="ru-RU"/>
        </w:rPr>
      </w:pPr>
    </w:p>
    <w:p w:rsidR="00C66BF5" w:rsidRPr="0024497F" w:rsidRDefault="00C66BF5" w:rsidP="00C66BF5">
      <w:pPr>
        <w:pStyle w:val="Main"/>
        <w:ind w:firstLine="567"/>
        <w:rPr>
          <w:b/>
          <w:lang w:val="ru-RU"/>
        </w:rPr>
      </w:pPr>
      <w:r w:rsidRPr="0024497F">
        <w:rPr>
          <w:b/>
          <w:lang w:val="ru-RU"/>
        </w:rPr>
        <w:t>Второй</w:t>
      </w:r>
      <w:r w:rsidR="00613C01">
        <w:rPr>
          <w:b/>
          <w:lang w:val="ru-RU"/>
        </w:rPr>
        <w:t xml:space="preserve"> </w:t>
      </w:r>
      <w:r w:rsidRPr="0024497F">
        <w:rPr>
          <w:b/>
          <w:lang w:val="ru-RU"/>
        </w:rPr>
        <w:t>вариант</w:t>
      </w:r>
      <w:r w:rsidR="00613C01">
        <w:rPr>
          <w:b/>
          <w:lang w:val="ru-RU"/>
        </w:rPr>
        <w:t xml:space="preserve"> </w:t>
      </w:r>
      <w:r w:rsidRPr="0024497F">
        <w:rPr>
          <w:b/>
          <w:lang w:val="ru-RU"/>
        </w:rPr>
        <w:t>этой</w:t>
      </w:r>
      <w:r w:rsidR="00613C01">
        <w:rPr>
          <w:b/>
          <w:lang w:val="ru-RU"/>
        </w:rPr>
        <w:t xml:space="preserve"> </w:t>
      </w:r>
      <w:r w:rsidRPr="0024497F">
        <w:rPr>
          <w:b/>
          <w:lang w:val="ru-RU"/>
        </w:rPr>
        <w:t>же</w:t>
      </w:r>
      <w:r w:rsidR="00613C01">
        <w:rPr>
          <w:b/>
          <w:lang w:val="ru-RU"/>
        </w:rPr>
        <w:t xml:space="preserve"> </w:t>
      </w:r>
      <w:r w:rsidRPr="0024497F">
        <w:rPr>
          <w:b/>
          <w:lang w:val="ru-RU"/>
        </w:rPr>
        <w:t>задачи.</w:t>
      </w:r>
    </w:p>
    <w:p w:rsidR="00C66BF5" w:rsidRDefault="00C66BF5" w:rsidP="00C66BF5">
      <w:pPr>
        <w:pStyle w:val="Main"/>
        <w:ind w:firstLine="567"/>
        <w:rPr>
          <w:lang w:val="ru-RU"/>
        </w:rPr>
      </w:pPr>
    </w:p>
    <w:p w:rsidR="00C66BF5" w:rsidRPr="0024497F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4497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4497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комбинации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4497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цифр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4497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4497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4497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4497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k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4497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4497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n-значном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4497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числе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c=1;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ind[100];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i=1;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asd=1;</w:t>
      </w:r>
    </w:p>
    <w:p w:rsidR="00C66BF5" w:rsidRPr="00033140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k);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main(){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j=0;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j&lt;100;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j++)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ind[j]=1;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n,k;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//cin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&gt;&gt;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&gt;&gt;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k;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4;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3;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"n=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k=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j=1;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j&lt;=n;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j++)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asd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asd*k;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(i=1;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i&lt;=n;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ind[i-1]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endl;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c++;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comb(n,k);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k)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(i=n-1;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i&gt;=1;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i--)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((ind[i]&lt;k)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(ind[i-1]&lt;k)){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ind[i]++;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(ind[i-1]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k){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ind[i]=1;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ind[i-1]++;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((ind[i-1]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k)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(ind[i]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k)){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(i-1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0){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ind[i-2]++;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ind[i-1]=1;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 xml:space="preserve">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ind[i]=1;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(ind[i-1]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k){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ind[i]++;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(i=1;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i&lt;=n;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ind[i-1]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endl;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c++;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(c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asd+1)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C66BF5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comb(n,k);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Pr="00A51D76" w:rsidRDefault="00C66BF5" w:rsidP="00C66BF5">
      <w:pPr>
        <w:pStyle w:val="Main"/>
        <w:ind w:firstLine="0"/>
        <w:jc w:val="center"/>
        <w:rPr>
          <w:lang w:val="ru-RU"/>
        </w:rPr>
      </w:pPr>
    </w:p>
    <w:p w:rsidR="00C66BF5" w:rsidRPr="00A51D76" w:rsidRDefault="00C66BF5" w:rsidP="00C66BF5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781050" cy="3409950"/>
            <wp:effectExtent l="19050" t="0" r="0" b="0"/>
            <wp:docPr id="1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F5" w:rsidRDefault="00C66BF5" w:rsidP="00C66BF5">
      <w:pPr>
        <w:pStyle w:val="Main"/>
        <w:ind w:firstLine="0"/>
        <w:jc w:val="center"/>
        <w:rPr>
          <w:lang w:val="ru-RU"/>
        </w:rPr>
      </w:pPr>
    </w:p>
    <w:p w:rsidR="00C66BF5" w:rsidRPr="0024497F" w:rsidRDefault="00C66BF5" w:rsidP="00C66BF5">
      <w:pPr>
        <w:pStyle w:val="Main"/>
        <w:ind w:firstLine="567"/>
        <w:rPr>
          <w:b/>
          <w:lang w:val="ru-RU"/>
        </w:rPr>
      </w:pPr>
      <w:r>
        <w:rPr>
          <w:b/>
          <w:lang w:val="ru-RU"/>
        </w:rPr>
        <w:t>Третий</w:t>
      </w:r>
      <w:r w:rsidR="00613C01">
        <w:rPr>
          <w:b/>
          <w:lang w:val="ru-RU"/>
        </w:rPr>
        <w:t xml:space="preserve"> </w:t>
      </w:r>
      <w:r w:rsidRPr="0024497F">
        <w:rPr>
          <w:b/>
          <w:lang w:val="ru-RU"/>
        </w:rPr>
        <w:t>вариант</w:t>
      </w:r>
      <w:r w:rsidR="00613C01">
        <w:rPr>
          <w:b/>
          <w:lang w:val="ru-RU"/>
        </w:rPr>
        <w:t xml:space="preserve"> </w:t>
      </w:r>
      <w:r w:rsidRPr="0024497F">
        <w:rPr>
          <w:b/>
          <w:lang w:val="ru-RU"/>
        </w:rPr>
        <w:t>этой</w:t>
      </w:r>
      <w:r w:rsidR="00613C01">
        <w:rPr>
          <w:b/>
          <w:lang w:val="ru-RU"/>
        </w:rPr>
        <w:t xml:space="preserve"> </w:t>
      </w:r>
      <w:r w:rsidRPr="0024497F">
        <w:rPr>
          <w:b/>
          <w:lang w:val="ru-RU"/>
        </w:rPr>
        <w:t>же</w:t>
      </w:r>
      <w:r w:rsidR="00613C01">
        <w:rPr>
          <w:b/>
          <w:lang w:val="ru-RU"/>
        </w:rPr>
        <w:t xml:space="preserve"> </w:t>
      </w:r>
      <w:r w:rsidRPr="0024497F">
        <w:rPr>
          <w:b/>
          <w:lang w:val="ru-RU"/>
        </w:rPr>
        <w:t>задачи.</w:t>
      </w:r>
    </w:p>
    <w:p w:rsidR="00C66BF5" w:rsidRDefault="00C66BF5" w:rsidP="00C66BF5">
      <w:pPr>
        <w:pStyle w:val="Main"/>
        <w:ind w:firstLine="567"/>
        <w:rPr>
          <w:lang w:val="ru-RU"/>
        </w:rPr>
      </w:pPr>
    </w:p>
    <w:p w:rsidR="00C66BF5" w:rsidRPr="0044400A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комбинации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цифр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k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-значном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44400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числе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ind[100];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t);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n=4,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k=3;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//cin&gt;&gt;n&gt;&gt;k;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"n=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k=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comb(n,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0);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comb(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t)</w:t>
      </w:r>
    </w:p>
    <w:p w:rsidR="00613C01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n){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i=0;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i&lt;n;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 xml:space="preserve">    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endl;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C66BF5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i=1;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i&lt;=k;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i++){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ind[t]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i;</w:t>
      </w:r>
    </w:p>
    <w:p w:rsidR="00613C01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comb(n,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k,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t+1);</w:t>
      </w:r>
    </w:p>
    <w:p w:rsidR="00C66BF5" w:rsidRDefault="00613C01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C66BF5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Default="00C66BF5" w:rsidP="00C66BF5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66BF5" w:rsidRDefault="00C66BF5" w:rsidP="00C66BF5">
      <w:pPr>
        <w:pStyle w:val="Main"/>
        <w:ind w:firstLine="0"/>
        <w:jc w:val="center"/>
        <w:rPr>
          <w:lang w:val="ru-RU"/>
        </w:rPr>
      </w:pPr>
    </w:p>
    <w:p w:rsidR="00C66BF5" w:rsidRDefault="00C66BF5" w:rsidP="00C66BF5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771525" cy="4305300"/>
            <wp:effectExtent l="19050" t="0" r="9525" b="0"/>
            <wp:docPr id="1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BF5" w:rsidRDefault="00C66BF5" w:rsidP="00C66BF5">
      <w:pPr>
        <w:pStyle w:val="Main"/>
        <w:ind w:firstLine="0"/>
        <w:jc w:val="center"/>
        <w:rPr>
          <w:lang w:val="ru-RU"/>
        </w:rPr>
      </w:pPr>
    </w:p>
    <w:p w:rsidR="0021506F" w:rsidRPr="0021506F" w:rsidRDefault="0021506F" w:rsidP="0021506F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46" w:name="_Toc480062947"/>
      <w:bookmarkStart w:id="47" w:name="_Toc5051347"/>
      <w:r w:rsidRPr="0021506F">
        <w:rPr>
          <w:i w:val="0"/>
          <w:sz w:val="20"/>
          <w:szCs w:val="20"/>
        </w:rPr>
        <w:t>Граф</w:t>
      </w:r>
      <w:bookmarkEnd w:id="46"/>
      <w:r w:rsidRPr="0021506F">
        <w:rPr>
          <w:i w:val="0"/>
          <w:sz w:val="20"/>
          <w:szCs w:val="20"/>
        </w:rPr>
        <w:t>ы</w:t>
      </w:r>
      <w:bookmarkEnd w:id="47"/>
    </w:p>
    <w:p w:rsidR="0021506F" w:rsidRDefault="0021506F" w:rsidP="0021506F">
      <w:pPr>
        <w:pStyle w:val="Main"/>
        <w:ind w:firstLine="567"/>
        <w:rPr>
          <w:lang w:val="ru-RU"/>
        </w:rPr>
      </w:pPr>
    </w:p>
    <w:p w:rsidR="0021506F" w:rsidRPr="0021506F" w:rsidRDefault="0021506F" w:rsidP="0021506F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48" w:name="_Toc5051348"/>
      <w:r w:rsidRPr="0021506F">
        <w:rPr>
          <w:sz w:val="20"/>
          <w:szCs w:val="20"/>
        </w:rPr>
        <w:t>Понятие</w:t>
      </w:r>
      <w:r w:rsidR="00613C01">
        <w:rPr>
          <w:sz w:val="20"/>
          <w:szCs w:val="20"/>
        </w:rPr>
        <w:t xml:space="preserve"> </w:t>
      </w:r>
      <w:r w:rsidRPr="0021506F">
        <w:rPr>
          <w:sz w:val="20"/>
          <w:szCs w:val="20"/>
        </w:rPr>
        <w:t>и</w:t>
      </w:r>
      <w:r w:rsidR="00613C01">
        <w:rPr>
          <w:sz w:val="20"/>
          <w:szCs w:val="20"/>
        </w:rPr>
        <w:t xml:space="preserve"> </w:t>
      </w:r>
      <w:r w:rsidRPr="0021506F">
        <w:rPr>
          <w:sz w:val="20"/>
          <w:szCs w:val="20"/>
        </w:rPr>
        <w:t>представление</w:t>
      </w:r>
      <w:r w:rsidR="00613C01">
        <w:rPr>
          <w:sz w:val="20"/>
          <w:szCs w:val="20"/>
        </w:rPr>
        <w:t xml:space="preserve"> </w:t>
      </w:r>
      <w:r w:rsidRPr="0021506F">
        <w:rPr>
          <w:sz w:val="20"/>
          <w:szCs w:val="20"/>
        </w:rPr>
        <w:t>графа:</w:t>
      </w:r>
      <w:r w:rsidR="00613C01">
        <w:rPr>
          <w:sz w:val="20"/>
          <w:szCs w:val="20"/>
        </w:rPr>
        <w:t xml:space="preserve"> </w:t>
      </w:r>
      <w:r w:rsidRPr="0021506F">
        <w:rPr>
          <w:sz w:val="20"/>
          <w:szCs w:val="20"/>
        </w:rPr>
        <w:t>матрица</w:t>
      </w:r>
      <w:r w:rsidR="00613C01">
        <w:rPr>
          <w:sz w:val="20"/>
          <w:szCs w:val="20"/>
        </w:rPr>
        <w:t xml:space="preserve"> </w:t>
      </w:r>
      <w:r w:rsidRPr="0021506F">
        <w:rPr>
          <w:sz w:val="20"/>
          <w:szCs w:val="20"/>
        </w:rPr>
        <w:t>смежности,</w:t>
      </w:r>
      <w:r w:rsidR="00613C01">
        <w:rPr>
          <w:sz w:val="20"/>
          <w:szCs w:val="20"/>
        </w:rPr>
        <w:t xml:space="preserve"> </w:t>
      </w:r>
      <w:r w:rsidRPr="0021506F">
        <w:rPr>
          <w:sz w:val="20"/>
          <w:szCs w:val="20"/>
        </w:rPr>
        <w:t>список</w:t>
      </w:r>
      <w:r w:rsidR="00613C01">
        <w:rPr>
          <w:sz w:val="20"/>
          <w:szCs w:val="20"/>
        </w:rPr>
        <w:t xml:space="preserve"> </w:t>
      </w:r>
      <w:r w:rsidRPr="0021506F">
        <w:rPr>
          <w:sz w:val="20"/>
          <w:szCs w:val="20"/>
        </w:rPr>
        <w:t>смежности</w:t>
      </w:r>
      <w:bookmarkEnd w:id="48"/>
    </w:p>
    <w:p w:rsidR="0021506F" w:rsidRPr="009043DC" w:rsidRDefault="0021506F" w:rsidP="0021506F">
      <w:pPr>
        <w:pStyle w:val="Main"/>
        <w:ind w:firstLine="567"/>
        <w:rPr>
          <w:highlight w:val="yellow"/>
          <w:lang w:val="ru-RU"/>
        </w:rPr>
      </w:pPr>
      <w:bookmarkStart w:id="49" w:name="AP02016"/>
      <w:r w:rsidRPr="009043DC">
        <w:rPr>
          <w:b/>
          <w:i/>
          <w:iCs/>
          <w:highlight w:val="yellow"/>
          <w:lang w:val="ru-RU"/>
        </w:rPr>
        <w:t>Графом</w:t>
      </w:r>
      <w:r w:rsidR="00613C01">
        <w:rPr>
          <w:highlight w:val="yellow"/>
          <w:lang w:val="ru-RU"/>
        </w:rPr>
        <w:t xml:space="preserve"> </w:t>
      </w:r>
      <w:bookmarkEnd w:id="49"/>
      <w:r w:rsidRPr="009043DC">
        <w:rPr>
          <w:highlight w:val="yellow"/>
          <w:lang w:val="ru-RU"/>
        </w:rPr>
        <w:t>называют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графическое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изображение,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состоящее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9043DC">
        <w:rPr>
          <w:b/>
          <w:i/>
          <w:iCs/>
          <w:highlight w:val="yellow"/>
          <w:lang w:val="ru-RU"/>
        </w:rPr>
        <w:t>вершин</w:t>
      </w:r>
      <w:r w:rsidR="00613C01">
        <w:rPr>
          <w:b/>
          <w:highlight w:val="yellow"/>
          <w:lang w:val="ru-RU"/>
        </w:rPr>
        <w:t xml:space="preserve"> </w:t>
      </w:r>
      <w:r w:rsidRPr="009043DC">
        <w:rPr>
          <w:b/>
          <w:highlight w:val="yellow"/>
          <w:lang w:val="ru-RU"/>
        </w:rPr>
        <w:t>(</w:t>
      </w:r>
      <w:r w:rsidRPr="009043DC">
        <w:rPr>
          <w:b/>
          <w:i/>
          <w:iCs/>
          <w:highlight w:val="yellow"/>
          <w:lang w:val="ru-RU"/>
        </w:rPr>
        <w:t>узлов</w:t>
      </w:r>
      <w:r w:rsidRPr="009043DC">
        <w:rPr>
          <w:b/>
          <w:highlight w:val="yellow"/>
          <w:lang w:val="ru-RU"/>
        </w:rPr>
        <w:t>)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соединяющих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некоторые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пары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</w:t>
      </w:r>
      <w:r w:rsidR="00613C01">
        <w:rPr>
          <w:highlight w:val="yellow"/>
          <w:lang w:val="ru-RU"/>
        </w:rPr>
        <w:t xml:space="preserve"> </w:t>
      </w:r>
      <w:r w:rsidRPr="009043DC">
        <w:rPr>
          <w:i/>
          <w:iCs/>
          <w:highlight w:val="yellow"/>
          <w:lang w:val="ru-RU"/>
        </w:rPr>
        <w:t>ребер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(рис.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11а).</w:t>
      </w:r>
    </w:p>
    <w:p w:rsidR="0021506F" w:rsidRPr="009043DC" w:rsidRDefault="0021506F" w:rsidP="0021506F">
      <w:pPr>
        <w:pStyle w:val="Main"/>
        <w:ind w:firstLine="567"/>
        <w:rPr>
          <w:highlight w:val="yellow"/>
          <w:lang w:val="ru-RU"/>
        </w:rPr>
      </w:pPr>
      <w:r w:rsidRPr="009043DC">
        <w:rPr>
          <w:highlight w:val="yellow"/>
          <w:lang w:val="ru-RU"/>
        </w:rPr>
        <w:t>Более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строго:</w:t>
      </w:r>
      <w:r w:rsidR="00613C01">
        <w:rPr>
          <w:highlight w:val="yellow"/>
          <w:lang w:val="ru-RU"/>
        </w:rPr>
        <w:t xml:space="preserve"> </w:t>
      </w:r>
      <w:r w:rsidRPr="004C7403">
        <w:rPr>
          <w:b/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совокупность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множества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множества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ребер.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Множество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ребер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подмножество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евклидова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квадрата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множества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(то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ребро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соединяет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ровно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две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вершины).</w:t>
      </w:r>
    </w:p>
    <w:p w:rsidR="0021506F" w:rsidRPr="006F320D" w:rsidRDefault="0021506F" w:rsidP="0021506F">
      <w:pPr>
        <w:pStyle w:val="Main"/>
        <w:ind w:firstLine="567"/>
        <w:rPr>
          <w:lang w:val="ru-RU"/>
        </w:rPr>
      </w:pPr>
      <w:r w:rsidRPr="009043DC">
        <w:rPr>
          <w:highlight w:val="yellow"/>
          <w:lang w:val="ru-RU"/>
        </w:rPr>
        <w:t>Ребрам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присвоить</w:t>
      </w:r>
      <w:r w:rsidR="00613C01">
        <w:rPr>
          <w:highlight w:val="yellow"/>
          <w:lang w:val="ru-RU"/>
        </w:rPr>
        <w:t xml:space="preserve"> </w:t>
      </w:r>
      <w:r w:rsidRPr="004C7403">
        <w:rPr>
          <w:b/>
          <w:highlight w:val="yellow"/>
          <w:lang w:val="ru-RU"/>
        </w:rPr>
        <w:t>направление</w:t>
      </w:r>
      <w:r w:rsidRPr="009043DC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случае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proofErr w:type="spellStart"/>
      <w:r w:rsidRPr="004C7403">
        <w:rPr>
          <w:b/>
          <w:highlight w:val="yellow"/>
          <w:lang w:val="ru-RU"/>
        </w:rPr>
        <w:t>ориетированным</w:t>
      </w:r>
      <w:proofErr w:type="spellEnd"/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(рис.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11б).</w:t>
      </w:r>
    </w:p>
    <w:p w:rsidR="0021506F" w:rsidRPr="00B249A1" w:rsidRDefault="0021506F" w:rsidP="0021506F">
      <w:pPr>
        <w:pStyle w:val="Main"/>
        <w:ind w:firstLine="0"/>
        <w:jc w:val="center"/>
        <w:rPr>
          <w:bCs/>
          <w:color w:val="FF0000"/>
          <w:lang w:val="ru-RU"/>
        </w:rPr>
      </w:pPr>
    </w:p>
    <w:p w:rsidR="0021506F" w:rsidRPr="006F320D" w:rsidRDefault="0021506F" w:rsidP="0021506F">
      <w:pPr>
        <w:pStyle w:val="Main"/>
        <w:ind w:firstLine="0"/>
        <w:jc w:val="center"/>
        <w:rPr>
          <w:bCs/>
        </w:rPr>
      </w:pPr>
      <w:r w:rsidRPr="006F320D">
        <w:rPr>
          <w:bCs/>
          <w:noProof/>
          <w:lang w:val="ru-RU" w:eastAsia="ru-RU"/>
        </w:rPr>
        <w:drawing>
          <wp:inline distT="0" distB="0" distL="0" distR="0">
            <wp:extent cx="3286125" cy="1733550"/>
            <wp:effectExtent l="19050" t="0" r="9525" b="0"/>
            <wp:docPr id="16" name="Рисунок 19" descr="Ориентированный и неориентированный граф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Ориентированный и неориентированный графы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6F" w:rsidRPr="006F320D" w:rsidRDefault="0021506F" w:rsidP="0021506F">
      <w:pPr>
        <w:pStyle w:val="Main"/>
        <w:ind w:firstLine="0"/>
        <w:jc w:val="center"/>
        <w:rPr>
          <w:bCs/>
        </w:rPr>
      </w:pPr>
    </w:p>
    <w:p w:rsidR="0021506F" w:rsidRPr="006F320D" w:rsidRDefault="0021506F" w:rsidP="0021506F">
      <w:pPr>
        <w:pStyle w:val="Main"/>
        <w:ind w:firstLine="0"/>
        <w:jc w:val="center"/>
        <w:rPr>
          <w:bCs/>
          <w:lang w:val="ru-RU"/>
        </w:rPr>
      </w:pPr>
      <w:r w:rsidRPr="006F320D">
        <w:rPr>
          <w:bCs/>
          <w:lang w:val="ru-RU"/>
        </w:rPr>
        <w:t>Рис.</w:t>
      </w:r>
      <w:r w:rsidR="00613C01">
        <w:rPr>
          <w:bCs/>
          <w:lang w:val="ru-RU"/>
        </w:rPr>
        <w:t xml:space="preserve"> </w:t>
      </w:r>
      <w:r w:rsidRPr="006F320D">
        <w:rPr>
          <w:bCs/>
          <w:lang w:val="ru-RU"/>
        </w:rPr>
        <w:t>11.</w:t>
      </w:r>
      <w:r w:rsidR="00613C01">
        <w:rPr>
          <w:bCs/>
          <w:lang w:val="ru-RU"/>
        </w:rPr>
        <w:t xml:space="preserve"> </w:t>
      </w:r>
      <w:r w:rsidRPr="006F320D">
        <w:rPr>
          <w:bCs/>
          <w:lang w:val="ru-RU"/>
        </w:rPr>
        <w:t>(а)</w:t>
      </w:r>
      <w:r w:rsidR="00613C01">
        <w:rPr>
          <w:bCs/>
          <w:lang w:val="ru-RU"/>
        </w:rPr>
        <w:t xml:space="preserve"> </w:t>
      </w:r>
      <w:r w:rsidRPr="006F320D">
        <w:rPr>
          <w:bCs/>
          <w:lang w:val="ru-RU"/>
        </w:rPr>
        <w:t>Граф.</w:t>
      </w:r>
      <w:r w:rsidR="00613C01">
        <w:rPr>
          <w:bCs/>
          <w:lang w:val="ru-RU"/>
        </w:rPr>
        <w:t xml:space="preserve"> </w:t>
      </w:r>
      <w:r w:rsidRPr="006F320D">
        <w:rPr>
          <w:bCs/>
          <w:lang w:val="ru-RU"/>
        </w:rPr>
        <w:t>(б)</w:t>
      </w:r>
      <w:r w:rsidR="00613C01">
        <w:rPr>
          <w:bCs/>
          <w:lang w:val="ru-RU"/>
        </w:rPr>
        <w:t xml:space="preserve"> </w:t>
      </w:r>
      <w:r w:rsidRPr="006F320D">
        <w:rPr>
          <w:bCs/>
          <w:lang w:val="ru-RU"/>
        </w:rPr>
        <w:t>Ориентированный</w:t>
      </w:r>
      <w:r w:rsidR="00613C01">
        <w:rPr>
          <w:bCs/>
          <w:lang w:val="ru-RU"/>
        </w:rPr>
        <w:t xml:space="preserve"> </w:t>
      </w:r>
      <w:r w:rsidRPr="006F320D">
        <w:rPr>
          <w:bCs/>
          <w:lang w:val="ru-RU"/>
        </w:rPr>
        <w:t>граф.</w:t>
      </w:r>
    </w:p>
    <w:p w:rsidR="0021506F" w:rsidRPr="006F320D" w:rsidRDefault="0021506F" w:rsidP="0021506F">
      <w:pPr>
        <w:pStyle w:val="Main"/>
        <w:ind w:firstLine="0"/>
        <w:jc w:val="center"/>
        <w:rPr>
          <w:bCs/>
          <w:lang w:val="ru-RU"/>
        </w:rPr>
      </w:pPr>
    </w:p>
    <w:p w:rsidR="0021506F" w:rsidRPr="009043DC" w:rsidRDefault="0021506F" w:rsidP="0021506F">
      <w:pPr>
        <w:pStyle w:val="Main"/>
        <w:ind w:firstLine="567"/>
        <w:rPr>
          <w:highlight w:val="yellow"/>
          <w:lang w:val="ru-RU"/>
        </w:rPr>
      </w:pPr>
      <w:r w:rsidRPr="009043DC">
        <w:rPr>
          <w:b/>
          <w:highlight w:val="yellow"/>
          <w:lang w:val="ru-RU"/>
        </w:rPr>
        <w:t>Графы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фундаментальное</w:t>
      </w:r>
      <w:r w:rsidR="00613C01">
        <w:rPr>
          <w:highlight w:val="yellow"/>
          <w:lang w:val="ru-RU"/>
        </w:rPr>
        <w:t xml:space="preserve"> </w:t>
      </w:r>
      <w:proofErr w:type="gramStart"/>
      <w:r w:rsidRPr="009043DC">
        <w:rPr>
          <w:highlight w:val="yellow"/>
          <w:lang w:val="ru-RU"/>
        </w:rPr>
        <w:t>понятие</w:t>
      </w:r>
      <w:proofErr w:type="gramEnd"/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математике,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информатике.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Проще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всего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объяснить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помощью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аналогии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дорожной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системой.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Существует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определённый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набор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городов,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некоторые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lastRenderedPageBreak/>
        <w:t>которых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связаны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дорогами,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которые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могут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быть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односторонними,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двухсторонними.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Вся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эта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структура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графом.</w:t>
      </w:r>
    </w:p>
    <w:p w:rsidR="0021506F" w:rsidRDefault="0021506F" w:rsidP="0021506F">
      <w:pPr>
        <w:pStyle w:val="Main"/>
        <w:ind w:firstLine="567"/>
        <w:rPr>
          <w:lang w:val="ru-RU"/>
        </w:rPr>
      </w:pPr>
      <w:r w:rsidRPr="009043DC">
        <w:rPr>
          <w:highlight w:val="yellow"/>
          <w:lang w:val="ru-RU"/>
        </w:rPr>
        <w:t>Ну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более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формально,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комбинация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набора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набора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рёбер.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Вершины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города,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рёбра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дороги.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Визуально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представить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так:</w:t>
      </w:r>
    </w:p>
    <w:p w:rsidR="0021506F" w:rsidRDefault="0021506F" w:rsidP="0021506F">
      <w:pPr>
        <w:pStyle w:val="Main"/>
        <w:ind w:firstLine="0"/>
        <w:jc w:val="center"/>
        <w:rPr>
          <w:lang w:val="ru-RU"/>
        </w:rPr>
      </w:pPr>
    </w:p>
    <w:p w:rsidR="0021506F" w:rsidRDefault="0021506F" w:rsidP="0021506F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486275" cy="2924175"/>
            <wp:effectExtent l="19050" t="0" r="952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6F" w:rsidRPr="00235CE5" w:rsidRDefault="0021506F" w:rsidP="0021506F">
      <w:pPr>
        <w:pStyle w:val="Main"/>
        <w:ind w:firstLine="0"/>
        <w:jc w:val="center"/>
        <w:rPr>
          <w:lang w:val="ru-RU"/>
        </w:rPr>
      </w:pPr>
    </w:p>
    <w:p w:rsidR="0021506F" w:rsidRPr="00235CE5" w:rsidRDefault="0021506F" w:rsidP="0021506F">
      <w:pPr>
        <w:pStyle w:val="Main"/>
        <w:ind w:firstLine="567"/>
        <w:rPr>
          <w:lang w:val="ru-RU"/>
        </w:rPr>
      </w:pPr>
      <w:r w:rsidRPr="009043DC">
        <w:rPr>
          <w:highlight w:val="yellow"/>
          <w:lang w:val="ru-RU"/>
        </w:rPr>
        <w:t>Этот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состоит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6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пронумерованных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начиная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единицы,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7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двухсторонних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рёбер.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Рёбра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обычно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записывают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виде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пар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которые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они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соединяют:</w:t>
      </w:r>
      <w:r w:rsidR="00613C01">
        <w:rPr>
          <w:highlight w:val="yellow"/>
          <w:lang w:val="ru-RU"/>
        </w:rPr>
        <w:t xml:space="preserve"> </w:t>
      </w:r>
      <w:r w:rsidRPr="009043DC">
        <w:rPr>
          <w:b/>
          <w:highlight w:val="yellow"/>
          <w:lang w:val="ru-RU"/>
        </w:rPr>
        <w:t>1-2,</w:t>
      </w:r>
      <w:r w:rsidR="00613C01">
        <w:rPr>
          <w:b/>
          <w:highlight w:val="yellow"/>
          <w:lang w:val="ru-RU"/>
        </w:rPr>
        <w:t xml:space="preserve"> </w:t>
      </w:r>
      <w:r w:rsidRPr="009043DC">
        <w:rPr>
          <w:b/>
          <w:highlight w:val="yellow"/>
          <w:lang w:val="ru-RU"/>
        </w:rPr>
        <w:t>1-5,</w:t>
      </w:r>
      <w:r w:rsidR="00613C01">
        <w:rPr>
          <w:b/>
          <w:highlight w:val="yellow"/>
          <w:lang w:val="ru-RU"/>
        </w:rPr>
        <w:t xml:space="preserve"> </w:t>
      </w:r>
      <w:r w:rsidRPr="009043DC">
        <w:rPr>
          <w:b/>
          <w:highlight w:val="yellow"/>
          <w:lang w:val="ru-RU"/>
        </w:rPr>
        <w:t>2-3,</w:t>
      </w:r>
      <w:r w:rsidR="00613C01">
        <w:rPr>
          <w:b/>
          <w:highlight w:val="yellow"/>
          <w:lang w:val="ru-RU"/>
        </w:rPr>
        <w:t xml:space="preserve"> </w:t>
      </w:r>
      <w:r w:rsidRPr="009043DC">
        <w:rPr>
          <w:b/>
          <w:highlight w:val="yellow"/>
          <w:lang w:val="ru-RU"/>
        </w:rPr>
        <w:t>2-5,</w:t>
      </w:r>
      <w:r w:rsidR="00613C01">
        <w:rPr>
          <w:b/>
          <w:highlight w:val="yellow"/>
          <w:lang w:val="ru-RU"/>
        </w:rPr>
        <w:t xml:space="preserve"> </w:t>
      </w:r>
      <w:r w:rsidRPr="009043DC">
        <w:rPr>
          <w:b/>
          <w:highlight w:val="yellow"/>
          <w:lang w:val="ru-RU"/>
        </w:rPr>
        <w:t>3-4,</w:t>
      </w:r>
      <w:r w:rsidR="00613C01">
        <w:rPr>
          <w:b/>
          <w:highlight w:val="yellow"/>
          <w:lang w:val="ru-RU"/>
        </w:rPr>
        <w:t xml:space="preserve"> </w:t>
      </w:r>
      <w:r w:rsidRPr="009043DC">
        <w:rPr>
          <w:b/>
          <w:highlight w:val="yellow"/>
          <w:lang w:val="ru-RU"/>
        </w:rPr>
        <w:t>4-5,</w:t>
      </w:r>
      <w:r w:rsidR="00613C01">
        <w:rPr>
          <w:b/>
          <w:highlight w:val="yellow"/>
          <w:lang w:val="ru-RU"/>
        </w:rPr>
        <w:t xml:space="preserve"> </w:t>
      </w:r>
      <w:r w:rsidRPr="009043DC">
        <w:rPr>
          <w:b/>
          <w:highlight w:val="yellow"/>
          <w:lang w:val="ru-RU"/>
        </w:rPr>
        <w:t>4-6</w:t>
      </w:r>
      <w:r w:rsidRPr="009043DC">
        <w:rPr>
          <w:highlight w:val="yellow"/>
          <w:lang w:val="ru-RU"/>
        </w:rPr>
        <w:t>.</w:t>
      </w:r>
    </w:p>
    <w:p w:rsidR="0021506F" w:rsidRDefault="0021506F" w:rsidP="0021506F">
      <w:pPr>
        <w:pStyle w:val="Main"/>
        <w:ind w:firstLine="567"/>
        <w:rPr>
          <w:lang w:val="ru-RU"/>
        </w:rPr>
      </w:pPr>
    </w:p>
    <w:p w:rsidR="0021506F" w:rsidRPr="00235CE5" w:rsidRDefault="0021506F" w:rsidP="0021506F">
      <w:pPr>
        <w:pStyle w:val="Main"/>
        <w:ind w:firstLine="567"/>
        <w:rPr>
          <w:b/>
          <w:lang w:val="ru-RU"/>
        </w:rPr>
      </w:pPr>
      <w:r w:rsidRPr="00235CE5">
        <w:rPr>
          <w:b/>
          <w:lang w:val="ru-RU"/>
        </w:rPr>
        <w:t>Ориентированные</w:t>
      </w:r>
      <w:r w:rsidR="00613C01">
        <w:rPr>
          <w:b/>
          <w:lang w:val="ru-RU"/>
        </w:rPr>
        <w:t xml:space="preserve"> </w:t>
      </w:r>
      <w:r w:rsidRPr="00235CE5">
        <w:rPr>
          <w:b/>
          <w:lang w:val="ru-RU"/>
        </w:rPr>
        <w:t>и</w:t>
      </w:r>
      <w:r w:rsidR="00613C01">
        <w:rPr>
          <w:b/>
          <w:lang w:val="ru-RU"/>
        </w:rPr>
        <w:t xml:space="preserve"> </w:t>
      </w:r>
      <w:r w:rsidRPr="00235CE5">
        <w:rPr>
          <w:b/>
          <w:lang w:val="ru-RU"/>
        </w:rPr>
        <w:t>неориентированные</w:t>
      </w:r>
      <w:r w:rsidR="00613C01">
        <w:rPr>
          <w:b/>
          <w:lang w:val="ru-RU"/>
        </w:rPr>
        <w:t xml:space="preserve"> </w:t>
      </w:r>
      <w:r w:rsidRPr="00235CE5">
        <w:rPr>
          <w:b/>
          <w:lang w:val="ru-RU"/>
        </w:rPr>
        <w:t>графы</w:t>
      </w:r>
    </w:p>
    <w:p w:rsidR="0021506F" w:rsidRPr="009043DC" w:rsidRDefault="0021506F" w:rsidP="0021506F">
      <w:pPr>
        <w:pStyle w:val="Main"/>
        <w:ind w:firstLine="567"/>
        <w:rPr>
          <w:highlight w:val="yellow"/>
          <w:lang w:val="ru-RU"/>
        </w:rPr>
      </w:pPr>
      <w:r w:rsidRPr="009043DC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уже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упоминали,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"дороги"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графе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могут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быть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односторонними,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двухсторонними.</w:t>
      </w:r>
      <w:r w:rsidR="00613C01">
        <w:rPr>
          <w:highlight w:val="yellow"/>
          <w:lang w:val="ru-RU"/>
        </w:rPr>
        <w:t xml:space="preserve"> </w:t>
      </w:r>
      <w:proofErr w:type="gramStart"/>
      <w:r w:rsidRPr="009043DC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свойства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существует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отдельный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термин: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односторонние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"дороги"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называются</w:t>
      </w:r>
      <w:r w:rsidR="00613C01">
        <w:rPr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ориентированными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рёбрами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(или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дугами),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двухсторонние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неориентированными</w:t>
      </w:r>
      <w:r w:rsidRPr="009043DC">
        <w:rPr>
          <w:highlight w:val="yellow"/>
          <w:lang w:val="ru-RU"/>
        </w:rPr>
        <w:t>.</w:t>
      </w:r>
      <w:proofErr w:type="gramEnd"/>
    </w:p>
    <w:p w:rsidR="0021506F" w:rsidRPr="00480B68" w:rsidRDefault="0021506F" w:rsidP="0021506F">
      <w:pPr>
        <w:pStyle w:val="Main"/>
        <w:ind w:firstLine="567"/>
        <w:rPr>
          <w:b/>
          <w:lang w:val="ru-RU"/>
        </w:rPr>
      </w:pPr>
      <w:r w:rsidRPr="00480B68">
        <w:rPr>
          <w:b/>
          <w:highlight w:val="yellow"/>
          <w:lang w:val="ru-RU"/>
        </w:rPr>
        <w:t>Граф,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в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котором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все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рёбра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неориентированные,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также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называют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неориентированным,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а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граф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с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ориентированными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рёбрами,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соответственно,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ориентированным.</w:t>
      </w:r>
    </w:p>
    <w:p w:rsidR="0021506F" w:rsidRPr="00033140" w:rsidRDefault="0021506F" w:rsidP="0021506F">
      <w:pPr>
        <w:pStyle w:val="Main"/>
        <w:ind w:firstLine="0"/>
        <w:jc w:val="center"/>
        <w:rPr>
          <w:noProof/>
          <w:lang w:val="ru-RU" w:eastAsia="en-US"/>
        </w:rPr>
      </w:pPr>
    </w:p>
    <w:p w:rsidR="0021506F" w:rsidRPr="00235CE5" w:rsidRDefault="0021506F" w:rsidP="0021506F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3733800" cy="1609725"/>
            <wp:effectExtent l="19050" t="0" r="0" b="0"/>
            <wp:docPr id="2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6F" w:rsidRPr="00235CE5" w:rsidRDefault="0021506F" w:rsidP="0021506F">
      <w:pPr>
        <w:pStyle w:val="Main"/>
        <w:ind w:firstLine="0"/>
        <w:jc w:val="center"/>
        <w:rPr>
          <w:noProof/>
          <w:lang w:eastAsia="en-US"/>
        </w:rPr>
      </w:pPr>
    </w:p>
    <w:p w:rsidR="0021506F" w:rsidRDefault="0021506F" w:rsidP="0021506F">
      <w:pPr>
        <w:pStyle w:val="Main"/>
        <w:ind w:firstLine="567"/>
        <w:rPr>
          <w:lang w:val="ru-RU"/>
        </w:rPr>
      </w:pPr>
      <w:bookmarkStart w:id="50" w:name="AP02017"/>
      <w:r w:rsidRPr="009043DC">
        <w:rPr>
          <w:highlight w:val="yellow"/>
          <w:lang w:val="ru-RU"/>
        </w:rPr>
        <w:t>Слева</w:t>
      </w:r>
      <w:r w:rsidR="00613C01">
        <w:rPr>
          <w:highlight w:val="yellow"/>
          <w:lang w:val="ru-RU"/>
        </w:rPr>
        <w:t xml:space="preserve"> </w:t>
      </w:r>
      <w:bookmarkEnd w:id="50"/>
      <w:r w:rsidRPr="009043DC">
        <w:rPr>
          <w:highlight w:val="yellow"/>
          <w:lang w:val="ru-RU"/>
        </w:rPr>
        <w:t>изображён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неориентированный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граф,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справа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ориентированный.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несложно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догадаться,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левый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обходить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proofErr w:type="gramStart"/>
      <w:r w:rsidRPr="009043DC">
        <w:rPr>
          <w:highlight w:val="yellow"/>
          <w:lang w:val="ru-RU"/>
        </w:rPr>
        <w:t>по</w:t>
      </w:r>
      <w:proofErr w:type="gramEnd"/>
      <w:r w:rsidR="00613C01">
        <w:rPr>
          <w:highlight w:val="yellow"/>
          <w:lang w:val="ru-RU"/>
        </w:rPr>
        <w:t xml:space="preserve"> </w:t>
      </w:r>
      <w:proofErr w:type="gramStart"/>
      <w:r w:rsidRPr="009043DC">
        <w:rPr>
          <w:highlight w:val="yellow"/>
          <w:lang w:val="ru-RU"/>
        </w:rPr>
        <w:t>часовой</w:t>
      </w:r>
      <w:proofErr w:type="gramEnd"/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стрелке,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против,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правый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полностью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обойти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часовой,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хотя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одно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ребёр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нём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неориентированное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(считается,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два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противоположных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ориентированных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ребра).</w:t>
      </w:r>
    </w:p>
    <w:p w:rsidR="0021506F" w:rsidRPr="00235CE5" w:rsidRDefault="0021506F" w:rsidP="0021506F">
      <w:pPr>
        <w:pStyle w:val="Main"/>
        <w:ind w:firstLine="567"/>
        <w:rPr>
          <w:lang w:val="ru-RU"/>
        </w:rPr>
      </w:pPr>
    </w:p>
    <w:p w:rsidR="0021506F" w:rsidRPr="00235CE5" w:rsidRDefault="0021506F" w:rsidP="0021506F">
      <w:pPr>
        <w:pStyle w:val="Main"/>
        <w:ind w:firstLine="567"/>
        <w:rPr>
          <w:b/>
          <w:lang w:val="ru-RU"/>
        </w:rPr>
      </w:pPr>
      <w:r w:rsidRPr="00235CE5">
        <w:rPr>
          <w:b/>
          <w:lang w:val="ru-RU"/>
        </w:rPr>
        <w:t>Пути</w:t>
      </w:r>
      <w:r w:rsidR="00613C01">
        <w:rPr>
          <w:b/>
          <w:lang w:val="ru-RU"/>
        </w:rPr>
        <w:t xml:space="preserve"> </w:t>
      </w:r>
      <w:r w:rsidRPr="00235CE5">
        <w:rPr>
          <w:b/>
          <w:lang w:val="ru-RU"/>
        </w:rPr>
        <w:t>и</w:t>
      </w:r>
      <w:r w:rsidR="00613C01">
        <w:rPr>
          <w:b/>
          <w:lang w:val="ru-RU"/>
        </w:rPr>
        <w:t xml:space="preserve"> </w:t>
      </w:r>
      <w:r w:rsidRPr="00235CE5">
        <w:rPr>
          <w:b/>
          <w:lang w:val="ru-RU"/>
        </w:rPr>
        <w:t>циклы</w:t>
      </w:r>
    </w:p>
    <w:p w:rsidR="0021506F" w:rsidRPr="00480B68" w:rsidRDefault="0021506F" w:rsidP="0021506F">
      <w:pPr>
        <w:pStyle w:val="Main"/>
        <w:ind w:firstLine="567"/>
        <w:rPr>
          <w:b/>
          <w:highlight w:val="yellow"/>
          <w:lang w:val="ru-RU"/>
        </w:rPr>
      </w:pPr>
      <w:proofErr w:type="gramStart"/>
      <w:r w:rsidRPr="00480B68">
        <w:rPr>
          <w:b/>
          <w:highlight w:val="yellow"/>
          <w:lang w:val="ru-RU"/>
        </w:rPr>
        <w:t>Путём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в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графе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последовательность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каждая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которых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соединена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следующей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ребром.</w:t>
      </w:r>
      <w:proofErr w:type="gramEnd"/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Чаще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всего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под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"путём"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подразумевают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простой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путь,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все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вершины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которого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различны.</w:t>
      </w:r>
      <w:r w:rsidR="00613C01">
        <w:rPr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Путь,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который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проходит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через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какую-либо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вершину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более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одного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раза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называют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сложным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путём.</w:t>
      </w:r>
    </w:p>
    <w:p w:rsidR="0021506F" w:rsidRPr="00480B68" w:rsidRDefault="0021506F" w:rsidP="0021506F">
      <w:pPr>
        <w:pStyle w:val="Main"/>
        <w:ind w:firstLine="567"/>
        <w:rPr>
          <w:b/>
          <w:highlight w:val="yellow"/>
          <w:lang w:val="ru-RU"/>
        </w:rPr>
      </w:pPr>
      <w:r w:rsidRPr="00480B68">
        <w:rPr>
          <w:b/>
          <w:highlight w:val="yellow"/>
          <w:lang w:val="ru-RU"/>
        </w:rPr>
        <w:t>Если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первая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вершина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пути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совпадает</w:t>
      </w:r>
      <w:r w:rsidR="00613C01">
        <w:rPr>
          <w:b/>
          <w:highlight w:val="yellow"/>
          <w:lang w:val="ru-RU"/>
        </w:rPr>
        <w:t xml:space="preserve"> </w:t>
      </w:r>
      <w:proofErr w:type="gramStart"/>
      <w:r w:rsidRPr="00480B68">
        <w:rPr>
          <w:b/>
          <w:highlight w:val="yellow"/>
          <w:lang w:val="ru-RU"/>
        </w:rPr>
        <w:t>с</w:t>
      </w:r>
      <w:proofErr w:type="gramEnd"/>
      <w:r w:rsidR="00613C01">
        <w:rPr>
          <w:b/>
          <w:highlight w:val="yellow"/>
          <w:lang w:val="ru-RU"/>
        </w:rPr>
        <w:t xml:space="preserve"> </w:t>
      </w:r>
      <w:proofErr w:type="gramStart"/>
      <w:r w:rsidRPr="00480B68">
        <w:rPr>
          <w:b/>
          <w:highlight w:val="yellow"/>
          <w:lang w:val="ru-RU"/>
        </w:rPr>
        <w:t>последней</w:t>
      </w:r>
      <w:proofErr w:type="gramEnd"/>
      <w:r w:rsidRPr="00480B68">
        <w:rPr>
          <w:b/>
          <w:highlight w:val="yellow"/>
          <w:lang w:val="ru-RU"/>
        </w:rPr>
        <w:t>,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то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такой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путь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называют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циклом.</w:t>
      </w:r>
    </w:p>
    <w:p w:rsidR="0021506F" w:rsidRPr="00235CE5" w:rsidRDefault="0021506F" w:rsidP="0021506F">
      <w:pPr>
        <w:pStyle w:val="Main"/>
        <w:ind w:firstLine="567"/>
        <w:rPr>
          <w:lang w:val="ru-RU"/>
        </w:rPr>
      </w:pPr>
      <w:r w:rsidRPr="009043DC">
        <w:rPr>
          <w:highlight w:val="yellow"/>
          <w:lang w:val="ru-RU"/>
        </w:rPr>
        <w:t>Приведём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примеры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графе:</w:t>
      </w:r>
    </w:p>
    <w:p w:rsidR="0021506F" w:rsidRPr="00033140" w:rsidRDefault="0021506F" w:rsidP="0021506F">
      <w:pPr>
        <w:pStyle w:val="Main"/>
        <w:ind w:firstLine="0"/>
        <w:jc w:val="center"/>
        <w:rPr>
          <w:noProof/>
          <w:lang w:val="ru-RU" w:eastAsia="en-US"/>
        </w:rPr>
      </w:pPr>
    </w:p>
    <w:p w:rsidR="0021506F" w:rsidRPr="00235CE5" w:rsidRDefault="0021506F" w:rsidP="0021506F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91025" cy="2847975"/>
            <wp:effectExtent l="19050" t="0" r="9525" b="0"/>
            <wp:docPr id="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6F" w:rsidRPr="00235CE5" w:rsidRDefault="0021506F" w:rsidP="0021506F">
      <w:pPr>
        <w:pStyle w:val="Main"/>
        <w:ind w:firstLine="0"/>
        <w:jc w:val="center"/>
        <w:rPr>
          <w:noProof/>
          <w:lang w:eastAsia="en-US"/>
        </w:rPr>
      </w:pPr>
    </w:p>
    <w:p w:rsidR="0021506F" w:rsidRPr="009043DC" w:rsidRDefault="0021506F" w:rsidP="0021506F">
      <w:pPr>
        <w:pStyle w:val="Main"/>
        <w:ind w:firstLine="567"/>
        <w:rPr>
          <w:highlight w:val="yellow"/>
          <w:lang w:val="ru-RU"/>
        </w:rPr>
      </w:pPr>
      <w:r w:rsidRPr="009043DC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множества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возможных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простых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путей</w:t>
      </w:r>
      <w:r w:rsidR="00613C01">
        <w:rPr>
          <w:highlight w:val="yellow"/>
          <w:lang w:val="ru-RU"/>
        </w:rPr>
        <w:t xml:space="preserve"> </w:t>
      </w:r>
      <w:proofErr w:type="gramStart"/>
      <w:r w:rsidRPr="009043DC">
        <w:rPr>
          <w:highlight w:val="yellow"/>
          <w:lang w:val="ru-RU"/>
        </w:rPr>
        <w:t>самый</w:t>
      </w:r>
      <w:proofErr w:type="gramEnd"/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длинный:</w:t>
      </w:r>
      <w:r w:rsidR="00613C01">
        <w:rPr>
          <w:highlight w:val="yellow"/>
          <w:lang w:val="ru-RU"/>
        </w:rPr>
        <w:t xml:space="preserve"> </w:t>
      </w:r>
      <w:proofErr w:type="spellStart"/>
      <w:r w:rsidRPr="009043DC">
        <w:rPr>
          <w:b/>
          <w:highlight w:val="yellow"/>
          <w:lang w:val="ru-RU"/>
        </w:rPr>
        <w:t>a−f−c−d−e−b−h</w:t>
      </w:r>
      <w:proofErr w:type="spellEnd"/>
      <w:r w:rsidRPr="009043DC">
        <w:rPr>
          <w:highlight w:val="yellow"/>
          <w:lang w:val="ru-RU"/>
        </w:rPr>
        <w:t>(существуют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другие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пути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такой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длиной).</w:t>
      </w:r>
    </w:p>
    <w:p w:rsidR="0021506F" w:rsidRDefault="0021506F" w:rsidP="0021506F">
      <w:pPr>
        <w:pStyle w:val="Main"/>
        <w:ind w:firstLine="567"/>
        <w:rPr>
          <w:lang w:val="ru-RU"/>
        </w:rPr>
      </w:pPr>
      <w:r w:rsidRPr="009043DC">
        <w:rPr>
          <w:highlight w:val="yellow"/>
          <w:lang w:val="ru-RU"/>
        </w:rPr>
        <w:t>Циклом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путь</w:t>
      </w:r>
      <w:r w:rsidR="00613C01">
        <w:rPr>
          <w:highlight w:val="yellow"/>
          <w:lang w:val="ru-RU"/>
        </w:rPr>
        <w:t xml:space="preserve"> </w:t>
      </w:r>
      <w:proofErr w:type="spellStart"/>
      <w:r w:rsidRPr="009043DC">
        <w:rPr>
          <w:b/>
          <w:highlight w:val="yellow"/>
          <w:lang w:val="ru-RU"/>
        </w:rPr>
        <w:t>b−c−d−e−b</w:t>
      </w:r>
      <w:proofErr w:type="spellEnd"/>
      <w:r w:rsidRPr="009043DC">
        <w:rPr>
          <w:highlight w:val="yellow"/>
          <w:lang w:val="ru-RU"/>
        </w:rPr>
        <w:t>(выделен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цветом).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начать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любой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другой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вершины,</w:t>
      </w:r>
      <w:r w:rsidR="00613C01">
        <w:rPr>
          <w:highlight w:val="yellow"/>
          <w:lang w:val="ru-RU"/>
        </w:rPr>
        <w:t xml:space="preserve"> </w:t>
      </w:r>
      <w:r w:rsidRPr="009043DC">
        <w:rPr>
          <w:highlight w:val="yellow"/>
          <w:lang w:val="ru-RU"/>
        </w:rPr>
        <w:t>например,</w:t>
      </w:r>
      <w:r w:rsidR="00613C01">
        <w:rPr>
          <w:highlight w:val="yellow"/>
          <w:lang w:val="ru-RU"/>
        </w:rPr>
        <w:t xml:space="preserve"> </w:t>
      </w:r>
      <w:proofErr w:type="spellStart"/>
      <w:r w:rsidRPr="009043DC">
        <w:rPr>
          <w:b/>
          <w:highlight w:val="yellow"/>
          <w:lang w:val="ru-RU"/>
        </w:rPr>
        <w:t>c−d−e−b−c</w:t>
      </w:r>
      <w:proofErr w:type="spellEnd"/>
      <w:r w:rsidRPr="009043DC">
        <w:rPr>
          <w:highlight w:val="yellow"/>
          <w:lang w:val="ru-RU"/>
        </w:rPr>
        <w:t>.</w:t>
      </w:r>
    </w:p>
    <w:p w:rsidR="0021506F" w:rsidRPr="00235CE5" w:rsidRDefault="0021506F" w:rsidP="0021506F">
      <w:pPr>
        <w:pStyle w:val="Main"/>
        <w:ind w:firstLine="567"/>
        <w:rPr>
          <w:lang w:val="ru-RU"/>
        </w:rPr>
      </w:pPr>
    </w:p>
    <w:p w:rsidR="0021506F" w:rsidRPr="00235CE5" w:rsidRDefault="0021506F" w:rsidP="0021506F">
      <w:pPr>
        <w:pStyle w:val="Main"/>
        <w:ind w:firstLine="567"/>
        <w:rPr>
          <w:b/>
          <w:lang w:val="ru-RU"/>
        </w:rPr>
      </w:pPr>
      <w:r w:rsidRPr="00235CE5">
        <w:rPr>
          <w:b/>
          <w:lang w:val="ru-RU"/>
        </w:rPr>
        <w:t>Кратные</w:t>
      </w:r>
      <w:r w:rsidR="00613C01">
        <w:rPr>
          <w:b/>
          <w:lang w:val="ru-RU"/>
        </w:rPr>
        <w:t xml:space="preserve"> </w:t>
      </w:r>
      <w:r w:rsidRPr="00235CE5">
        <w:rPr>
          <w:b/>
          <w:lang w:val="ru-RU"/>
        </w:rPr>
        <w:t>рёбра</w:t>
      </w:r>
      <w:r w:rsidR="00613C01">
        <w:rPr>
          <w:b/>
          <w:lang w:val="ru-RU"/>
        </w:rPr>
        <w:t xml:space="preserve"> </w:t>
      </w:r>
      <w:r w:rsidRPr="00235CE5">
        <w:rPr>
          <w:b/>
          <w:lang w:val="ru-RU"/>
        </w:rPr>
        <w:t>и</w:t>
      </w:r>
      <w:r w:rsidR="00613C01">
        <w:rPr>
          <w:b/>
          <w:lang w:val="ru-RU"/>
        </w:rPr>
        <w:t xml:space="preserve"> </w:t>
      </w:r>
      <w:r w:rsidRPr="00235CE5">
        <w:rPr>
          <w:b/>
          <w:lang w:val="ru-RU"/>
        </w:rPr>
        <w:t>петли</w:t>
      </w:r>
    </w:p>
    <w:p w:rsidR="0021506F" w:rsidRPr="00235CE5" w:rsidRDefault="0021506F" w:rsidP="0021506F">
      <w:pPr>
        <w:pStyle w:val="Main"/>
        <w:ind w:firstLine="567"/>
        <w:rPr>
          <w:lang w:val="ru-RU"/>
        </w:rPr>
      </w:pPr>
      <w:bookmarkStart w:id="51" w:name="AP02018"/>
      <w:proofErr w:type="gramStart"/>
      <w:r w:rsidRPr="0021506F">
        <w:rPr>
          <w:highlight w:val="yellow"/>
          <w:lang w:val="ru-RU"/>
        </w:rPr>
        <w:t>Существует</w:t>
      </w:r>
      <w:r w:rsidR="00613C01">
        <w:rPr>
          <w:highlight w:val="yellow"/>
          <w:lang w:val="ru-RU"/>
        </w:rPr>
        <w:t xml:space="preserve"> </w:t>
      </w:r>
      <w:bookmarkEnd w:id="51"/>
      <w:r w:rsidRPr="0021506F">
        <w:rPr>
          <w:highlight w:val="yellow"/>
          <w:lang w:val="ru-RU"/>
        </w:rPr>
        <w:t>множество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разновидностей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графов,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среди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них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встречаются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довольно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специфические.</w:t>
      </w:r>
      <w:proofErr w:type="gramEnd"/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proofErr w:type="gramStart"/>
      <w:r w:rsidRPr="0021506F">
        <w:rPr>
          <w:highlight w:val="yellow"/>
          <w:lang w:val="ru-RU"/>
        </w:rPr>
        <w:t>частности,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называемые</w:t>
      </w:r>
      <w:r w:rsidR="00613C01">
        <w:rPr>
          <w:highlight w:val="yellow"/>
          <w:lang w:val="ru-RU"/>
        </w:rPr>
        <w:t xml:space="preserve"> </w:t>
      </w:r>
      <w:proofErr w:type="spellStart"/>
      <w:r w:rsidRPr="00480B68">
        <w:rPr>
          <w:b/>
          <w:highlight w:val="yellow"/>
          <w:lang w:val="ru-RU"/>
        </w:rPr>
        <w:t>мультиграфы</w:t>
      </w:r>
      <w:proofErr w:type="spellEnd"/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разрешают</w:t>
      </w:r>
      <w:proofErr w:type="gramEnd"/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наличие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между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двумя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вершинами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нескольких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рёбер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(называемых</w:t>
      </w:r>
      <w:r w:rsidR="00613C01">
        <w:rPr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кратными</w:t>
      </w:r>
      <w:r w:rsidR="00613C01">
        <w:rPr>
          <w:b/>
          <w:highlight w:val="yellow"/>
          <w:lang w:val="ru-RU"/>
        </w:rPr>
        <w:t xml:space="preserve"> </w:t>
      </w:r>
      <w:r w:rsidRPr="00480B68">
        <w:rPr>
          <w:b/>
          <w:highlight w:val="yellow"/>
          <w:lang w:val="ru-RU"/>
        </w:rPr>
        <w:t>рёбрами</w:t>
      </w:r>
      <w:r w:rsidRPr="0021506F">
        <w:rPr>
          <w:highlight w:val="yellow"/>
          <w:lang w:val="ru-RU"/>
        </w:rPr>
        <w:t>),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наличие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петель.</w:t>
      </w:r>
      <w:r w:rsidR="00613C01">
        <w:rPr>
          <w:highlight w:val="yellow"/>
          <w:lang w:val="ru-RU"/>
        </w:rPr>
        <w:t xml:space="preserve"> </w:t>
      </w:r>
      <w:bookmarkStart w:id="52" w:name="AP02019"/>
      <w:r w:rsidRPr="00480B68">
        <w:rPr>
          <w:b/>
          <w:highlight w:val="yellow"/>
          <w:lang w:val="ru-RU"/>
        </w:rPr>
        <w:t>Петля</w:t>
      </w:r>
      <w:r w:rsidR="00613C01">
        <w:rPr>
          <w:highlight w:val="yellow"/>
          <w:lang w:val="ru-RU"/>
        </w:rPr>
        <w:t xml:space="preserve"> </w:t>
      </w:r>
      <w:bookmarkEnd w:id="52"/>
      <w:r w:rsidRPr="0021506F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ребро,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входящее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ту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вершину,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которой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исходит.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Выглядят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они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следующим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образом:</w:t>
      </w:r>
    </w:p>
    <w:p w:rsidR="0021506F" w:rsidRPr="00235CE5" w:rsidRDefault="0021506F" w:rsidP="0021506F">
      <w:pPr>
        <w:pStyle w:val="Main"/>
        <w:ind w:firstLine="0"/>
        <w:jc w:val="center"/>
        <w:rPr>
          <w:noProof/>
          <w:lang w:eastAsia="en-US"/>
        </w:rPr>
      </w:pPr>
    </w:p>
    <w:p w:rsidR="0021506F" w:rsidRPr="00235CE5" w:rsidRDefault="0021506F" w:rsidP="0021506F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038600" cy="3733800"/>
            <wp:effectExtent l="19050" t="0" r="0" b="0"/>
            <wp:docPr id="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6F" w:rsidRPr="00235CE5" w:rsidRDefault="0021506F" w:rsidP="0021506F">
      <w:pPr>
        <w:pStyle w:val="Main"/>
        <w:ind w:firstLine="0"/>
        <w:jc w:val="center"/>
        <w:rPr>
          <w:noProof/>
          <w:lang w:val="ru-RU" w:eastAsia="en-US"/>
        </w:rPr>
      </w:pPr>
    </w:p>
    <w:p w:rsidR="0021506F" w:rsidRPr="0021506F" w:rsidRDefault="0021506F" w:rsidP="0021506F">
      <w:pPr>
        <w:pStyle w:val="Main"/>
        <w:ind w:firstLine="567"/>
        <w:rPr>
          <w:highlight w:val="yellow"/>
          <w:lang w:val="ru-RU"/>
        </w:rPr>
      </w:pPr>
      <w:bookmarkStart w:id="53" w:name="AP02020"/>
      <w:r w:rsidRPr="0021506F">
        <w:rPr>
          <w:highlight w:val="yellow"/>
          <w:lang w:val="ru-RU"/>
        </w:rPr>
        <w:t>Красным</w:t>
      </w:r>
      <w:r w:rsidR="00613C01">
        <w:rPr>
          <w:highlight w:val="yellow"/>
          <w:lang w:val="ru-RU"/>
        </w:rPr>
        <w:t xml:space="preserve"> </w:t>
      </w:r>
      <w:bookmarkEnd w:id="53"/>
      <w:r w:rsidRPr="0021506F">
        <w:rPr>
          <w:highlight w:val="yellow"/>
          <w:lang w:val="ru-RU"/>
        </w:rPr>
        <w:t>выделены</w:t>
      </w:r>
      <w:r w:rsidR="00613C01">
        <w:rPr>
          <w:highlight w:val="yellow"/>
          <w:lang w:val="ru-RU"/>
        </w:rPr>
        <w:t xml:space="preserve"> </w:t>
      </w:r>
      <w:r w:rsidRPr="004C7403">
        <w:rPr>
          <w:b/>
          <w:highlight w:val="yellow"/>
          <w:lang w:val="ru-RU"/>
        </w:rPr>
        <w:t>кратные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рёбра,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синим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петли.</w:t>
      </w:r>
    </w:p>
    <w:p w:rsidR="0021506F" w:rsidRDefault="0021506F" w:rsidP="0021506F">
      <w:pPr>
        <w:pStyle w:val="Main"/>
        <w:ind w:firstLine="567"/>
        <w:rPr>
          <w:lang w:val="ru-RU"/>
        </w:rPr>
      </w:pPr>
      <w:proofErr w:type="spellStart"/>
      <w:r w:rsidRPr="0021506F">
        <w:rPr>
          <w:highlight w:val="yellow"/>
          <w:lang w:val="ru-RU"/>
        </w:rPr>
        <w:t>Мультиграфы</w:t>
      </w:r>
      <w:proofErr w:type="spellEnd"/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встречаются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задачах</w:t>
      </w:r>
      <w:r w:rsidR="00613C01">
        <w:rPr>
          <w:highlight w:val="yellow"/>
          <w:lang w:val="ru-RU"/>
        </w:rPr>
        <w:t xml:space="preserve"> </w:t>
      </w:r>
      <w:proofErr w:type="gramStart"/>
      <w:r w:rsidRPr="0021506F">
        <w:rPr>
          <w:highlight w:val="yellow"/>
          <w:lang w:val="ru-RU"/>
        </w:rPr>
        <w:t>реже</w:t>
      </w:r>
      <w:proofErr w:type="gramEnd"/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чем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обычные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графы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(называемые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простыми),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всё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встречаются,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поэтому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стоит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иметь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них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элементарное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представление.</w:t>
      </w:r>
    </w:p>
    <w:p w:rsidR="0021506F" w:rsidRPr="00235CE5" w:rsidRDefault="0021506F" w:rsidP="0021506F">
      <w:pPr>
        <w:pStyle w:val="Main"/>
        <w:ind w:firstLine="567"/>
        <w:rPr>
          <w:lang w:val="ru-RU"/>
        </w:rPr>
      </w:pPr>
    </w:p>
    <w:p w:rsidR="0021506F" w:rsidRPr="00235CE5" w:rsidRDefault="0021506F" w:rsidP="0021506F">
      <w:pPr>
        <w:pStyle w:val="Main"/>
        <w:ind w:firstLine="567"/>
        <w:rPr>
          <w:b/>
          <w:lang w:val="ru-RU"/>
        </w:rPr>
      </w:pPr>
      <w:r w:rsidRPr="00235CE5">
        <w:rPr>
          <w:b/>
          <w:lang w:val="ru-RU"/>
        </w:rPr>
        <w:t>Связные</w:t>
      </w:r>
      <w:r w:rsidR="00613C01">
        <w:rPr>
          <w:b/>
          <w:lang w:val="ru-RU"/>
        </w:rPr>
        <w:t xml:space="preserve"> </w:t>
      </w:r>
      <w:r w:rsidRPr="00235CE5">
        <w:rPr>
          <w:b/>
          <w:lang w:val="ru-RU"/>
        </w:rPr>
        <w:t>графы</w:t>
      </w:r>
    </w:p>
    <w:p w:rsidR="0021506F" w:rsidRPr="00235CE5" w:rsidRDefault="0021506F" w:rsidP="0021506F">
      <w:pPr>
        <w:pStyle w:val="Main"/>
        <w:ind w:firstLine="567"/>
        <w:rPr>
          <w:lang w:val="ru-RU"/>
        </w:rPr>
      </w:pPr>
      <w:bookmarkStart w:id="54" w:name="AP02021"/>
      <w:r w:rsidRPr="0021506F">
        <w:rPr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bookmarkEnd w:id="54"/>
      <w:r w:rsidRPr="0021506F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связным,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между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любой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парой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вершин</w:t>
      </w:r>
      <w:r w:rsidR="00613C01">
        <w:rPr>
          <w:highlight w:val="yellow"/>
          <w:lang w:val="ru-RU"/>
        </w:rPr>
        <w:t xml:space="preserve"> </w:t>
      </w:r>
      <w:proofErr w:type="gramStart"/>
      <w:r w:rsidRPr="0021506F">
        <w:rPr>
          <w:highlight w:val="yellow"/>
          <w:lang w:val="ru-RU"/>
        </w:rPr>
        <w:t>существует</w:t>
      </w:r>
      <w:proofErr w:type="gramEnd"/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хотя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бы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путь.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пример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рассмотрим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следующий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граф:</w:t>
      </w:r>
    </w:p>
    <w:p w:rsidR="0021506F" w:rsidRPr="0021506F" w:rsidRDefault="0021506F" w:rsidP="0021506F">
      <w:pPr>
        <w:pStyle w:val="Main"/>
        <w:ind w:firstLine="0"/>
        <w:jc w:val="center"/>
        <w:rPr>
          <w:noProof/>
          <w:lang w:val="ru-RU" w:eastAsia="en-US"/>
        </w:rPr>
      </w:pPr>
    </w:p>
    <w:p w:rsidR="0021506F" w:rsidRPr="000B25BB" w:rsidRDefault="0021506F" w:rsidP="0021506F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33950" cy="3371850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6F" w:rsidRPr="000B25BB" w:rsidRDefault="0021506F" w:rsidP="0021506F">
      <w:pPr>
        <w:pStyle w:val="Main"/>
        <w:ind w:firstLine="0"/>
        <w:jc w:val="center"/>
        <w:rPr>
          <w:noProof/>
          <w:lang w:val="ru-RU" w:eastAsia="en-US"/>
        </w:rPr>
      </w:pPr>
    </w:p>
    <w:p w:rsidR="0021506F" w:rsidRDefault="0021506F" w:rsidP="0021506F">
      <w:pPr>
        <w:pStyle w:val="Main"/>
        <w:ind w:firstLine="567"/>
        <w:rPr>
          <w:lang w:val="ru-RU"/>
        </w:rPr>
      </w:pPr>
      <w:r w:rsidRPr="0021506F">
        <w:rPr>
          <w:highlight w:val="yellow"/>
          <w:lang w:val="ru-RU"/>
        </w:rPr>
        <w:t>Одно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рёбер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проведено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штрихами.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ребро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присутствует,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связным</w:t>
      </w:r>
      <w:r w:rsidRPr="0021506F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убрать,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связность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теряется,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разбивается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две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части,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друг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другом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связанные.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Такие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части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называются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компонентами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связности.</w:t>
      </w:r>
    </w:p>
    <w:p w:rsidR="0021506F" w:rsidRPr="000B25BB" w:rsidRDefault="0021506F" w:rsidP="0021506F">
      <w:pPr>
        <w:pStyle w:val="Main"/>
        <w:ind w:firstLine="567"/>
        <w:rPr>
          <w:lang w:val="ru-RU"/>
        </w:rPr>
      </w:pPr>
    </w:p>
    <w:p w:rsidR="0021506F" w:rsidRPr="000B25BB" w:rsidRDefault="0021506F" w:rsidP="0021506F">
      <w:pPr>
        <w:pStyle w:val="Main"/>
        <w:ind w:firstLine="567"/>
        <w:rPr>
          <w:b/>
          <w:lang w:val="ru-RU"/>
        </w:rPr>
      </w:pPr>
      <w:r w:rsidRPr="000B25BB">
        <w:rPr>
          <w:b/>
          <w:lang w:val="ru-RU"/>
        </w:rPr>
        <w:t>Определение</w:t>
      </w:r>
      <w:r w:rsidR="00613C01">
        <w:rPr>
          <w:b/>
          <w:lang w:val="ru-RU"/>
        </w:rPr>
        <w:t xml:space="preserve"> </w:t>
      </w:r>
      <w:r w:rsidRPr="000B25BB">
        <w:rPr>
          <w:b/>
          <w:lang w:val="ru-RU"/>
        </w:rPr>
        <w:t>дерева</w:t>
      </w:r>
    </w:p>
    <w:p w:rsidR="0021506F" w:rsidRPr="0021506F" w:rsidRDefault="0021506F" w:rsidP="0021506F">
      <w:pPr>
        <w:pStyle w:val="Main"/>
        <w:ind w:firstLine="567"/>
        <w:rPr>
          <w:highlight w:val="yellow"/>
          <w:lang w:val="ru-RU"/>
        </w:rPr>
      </w:pPr>
      <w:r w:rsidRPr="0021506F">
        <w:rPr>
          <w:b/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вид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графа,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который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назвать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самым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простым,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они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обладают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множеством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особых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свойств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встречаются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задачах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чуть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ли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чаще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остальных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графов.</w:t>
      </w:r>
    </w:p>
    <w:p w:rsidR="0021506F" w:rsidRPr="0021506F" w:rsidRDefault="0021506F" w:rsidP="0021506F">
      <w:pPr>
        <w:pStyle w:val="Main"/>
        <w:ind w:firstLine="567"/>
        <w:rPr>
          <w:highlight w:val="yellow"/>
          <w:lang w:val="ru-RU"/>
        </w:rPr>
      </w:pPr>
      <w:bookmarkStart w:id="55" w:name="AP02022"/>
      <w:r w:rsidRPr="0021506F">
        <w:rPr>
          <w:b/>
          <w:bCs/>
          <w:highlight w:val="yellow"/>
          <w:lang w:val="ru-RU"/>
        </w:rPr>
        <w:t>Дерево</w:t>
      </w:r>
      <w:r w:rsidR="00613C01">
        <w:rPr>
          <w:b/>
          <w:bCs/>
          <w:highlight w:val="yellow"/>
          <w:lang w:val="ru-RU"/>
        </w:rPr>
        <w:t xml:space="preserve"> </w:t>
      </w:r>
      <w:bookmarkEnd w:id="55"/>
      <w:r w:rsidRPr="0021506F">
        <w:rPr>
          <w:b/>
          <w:bCs/>
          <w:highlight w:val="yellow"/>
          <w:lang w:val="ru-RU"/>
        </w:rPr>
        <w:t>–</w:t>
      </w:r>
      <w:r w:rsidR="00613C01">
        <w:rPr>
          <w:b/>
          <w:bCs/>
          <w:highlight w:val="yellow"/>
          <w:lang w:val="ru-RU"/>
        </w:rPr>
        <w:t xml:space="preserve"> </w:t>
      </w:r>
      <w:r w:rsidRPr="0021506F">
        <w:rPr>
          <w:b/>
          <w:bCs/>
          <w:highlight w:val="yellow"/>
          <w:lang w:val="ru-RU"/>
        </w:rPr>
        <w:t>это</w:t>
      </w:r>
      <w:r w:rsidR="00613C01">
        <w:rPr>
          <w:b/>
          <w:bCs/>
          <w:highlight w:val="yellow"/>
          <w:lang w:val="ru-RU"/>
        </w:rPr>
        <w:t xml:space="preserve"> </w:t>
      </w:r>
      <w:r w:rsidRPr="0021506F">
        <w:rPr>
          <w:b/>
          <w:bCs/>
          <w:highlight w:val="yellow"/>
          <w:lang w:val="ru-RU"/>
        </w:rPr>
        <w:t>связный</w:t>
      </w:r>
      <w:r w:rsidR="00613C01">
        <w:rPr>
          <w:b/>
          <w:bCs/>
          <w:highlight w:val="yellow"/>
          <w:lang w:val="ru-RU"/>
        </w:rPr>
        <w:t xml:space="preserve"> </w:t>
      </w:r>
      <w:r w:rsidRPr="0021506F">
        <w:rPr>
          <w:b/>
          <w:bCs/>
          <w:highlight w:val="yellow"/>
          <w:lang w:val="ru-RU"/>
        </w:rPr>
        <w:t>граф</w:t>
      </w:r>
      <w:r w:rsidR="00613C01">
        <w:rPr>
          <w:b/>
          <w:bCs/>
          <w:highlight w:val="yellow"/>
          <w:lang w:val="ru-RU"/>
        </w:rPr>
        <w:t xml:space="preserve"> </w:t>
      </w:r>
      <w:r w:rsidRPr="0021506F">
        <w:rPr>
          <w:b/>
          <w:bCs/>
          <w:highlight w:val="yellow"/>
          <w:lang w:val="ru-RU"/>
        </w:rPr>
        <w:t>без</w:t>
      </w:r>
      <w:r w:rsidR="00613C01">
        <w:rPr>
          <w:b/>
          <w:bCs/>
          <w:highlight w:val="yellow"/>
          <w:lang w:val="ru-RU"/>
        </w:rPr>
        <w:t xml:space="preserve"> </w:t>
      </w:r>
      <w:r w:rsidRPr="0021506F">
        <w:rPr>
          <w:b/>
          <w:bCs/>
          <w:highlight w:val="yellow"/>
          <w:lang w:val="ru-RU"/>
        </w:rPr>
        <w:t>циклов,</w:t>
      </w:r>
      <w:r w:rsidR="00613C01">
        <w:rPr>
          <w:b/>
          <w:bCs/>
          <w:highlight w:val="yellow"/>
          <w:lang w:val="ru-RU"/>
        </w:rPr>
        <w:t xml:space="preserve"> </w:t>
      </w:r>
      <w:r w:rsidRPr="0021506F">
        <w:rPr>
          <w:b/>
          <w:bCs/>
          <w:highlight w:val="yellow"/>
          <w:lang w:val="ru-RU"/>
        </w:rPr>
        <w:t>петель</w:t>
      </w:r>
      <w:r w:rsidR="00613C01">
        <w:rPr>
          <w:b/>
          <w:bCs/>
          <w:highlight w:val="yellow"/>
          <w:lang w:val="ru-RU"/>
        </w:rPr>
        <w:t xml:space="preserve"> </w:t>
      </w:r>
      <w:r w:rsidRPr="0021506F">
        <w:rPr>
          <w:b/>
          <w:bCs/>
          <w:highlight w:val="yellow"/>
          <w:lang w:val="ru-RU"/>
        </w:rPr>
        <w:t>и</w:t>
      </w:r>
      <w:r w:rsidR="00613C01">
        <w:rPr>
          <w:b/>
          <w:bCs/>
          <w:highlight w:val="yellow"/>
          <w:lang w:val="ru-RU"/>
        </w:rPr>
        <w:t xml:space="preserve"> </w:t>
      </w:r>
      <w:r w:rsidRPr="0021506F">
        <w:rPr>
          <w:b/>
          <w:bCs/>
          <w:highlight w:val="yellow"/>
          <w:lang w:val="ru-RU"/>
        </w:rPr>
        <w:t>кратных</w:t>
      </w:r>
      <w:r w:rsidR="00613C01">
        <w:rPr>
          <w:b/>
          <w:bCs/>
          <w:highlight w:val="yellow"/>
          <w:lang w:val="ru-RU"/>
        </w:rPr>
        <w:t xml:space="preserve"> </w:t>
      </w:r>
      <w:r w:rsidRPr="0021506F">
        <w:rPr>
          <w:b/>
          <w:bCs/>
          <w:highlight w:val="yellow"/>
          <w:lang w:val="ru-RU"/>
        </w:rPr>
        <w:t>рёбер.</w:t>
      </w:r>
    </w:p>
    <w:p w:rsidR="0021506F" w:rsidRPr="000B25BB" w:rsidRDefault="0021506F" w:rsidP="0021506F">
      <w:pPr>
        <w:pStyle w:val="Main"/>
        <w:ind w:firstLine="567"/>
        <w:rPr>
          <w:lang w:val="ru-RU"/>
        </w:rPr>
      </w:pPr>
      <w:r w:rsidRPr="0021506F">
        <w:rPr>
          <w:highlight w:val="yellow"/>
          <w:lang w:val="ru-RU"/>
        </w:rPr>
        <w:t>Все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изображённые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графы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являются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деревьями:</w:t>
      </w:r>
    </w:p>
    <w:p w:rsidR="0021506F" w:rsidRPr="00033140" w:rsidRDefault="0021506F" w:rsidP="0021506F">
      <w:pPr>
        <w:pStyle w:val="Main"/>
        <w:ind w:firstLine="0"/>
        <w:jc w:val="center"/>
        <w:rPr>
          <w:noProof/>
          <w:lang w:val="ru-RU" w:eastAsia="en-US"/>
        </w:rPr>
      </w:pPr>
    </w:p>
    <w:p w:rsidR="0021506F" w:rsidRPr="000B25BB" w:rsidRDefault="0021506F" w:rsidP="0021506F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5838825" cy="3829050"/>
            <wp:effectExtent l="19050" t="0" r="9525" b="0"/>
            <wp:docPr id="3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6F" w:rsidRPr="000B25BB" w:rsidRDefault="0021506F" w:rsidP="0021506F">
      <w:pPr>
        <w:pStyle w:val="Main"/>
        <w:ind w:firstLine="0"/>
        <w:jc w:val="center"/>
        <w:rPr>
          <w:noProof/>
          <w:lang w:eastAsia="en-US"/>
        </w:rPr>
      </w:pPr>
    </w:p>
    <w:p w:rsidR="0021506F" w:rsidRPr="0021506F" w:rsidRDefault="0021506F" w:rsidP="0021506F">
      <w:pPr>
        <w:pStyle w:val="Main"/>
        <w:ind w:firstLine="567"/>
        <w:rPr>
          <w:highlight w:val="yellow"/>
          <w:lang w:val="ru-RU"/>
        </w:rPr>
      </w:pPr>
      <w:r w:rsidRPr="0021506F">
        <w:rPr>
          <w:highlight w:val="yellow"/>
          <w:lang w:val="ru-RU"/>
        </w:rPr>
        <w:t>Среди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множества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свойств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деревьев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выделить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два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самых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известных:</w:t>
      </w:r>
    </w:p>
    <w:p w:rsidR="0021506F" w:rsidRPr="0021506F" w:rsidRDefault="0021506F" w:rsidP="0021506F">
      <w:pPr>
        <w:pStyle w:val="Main"/>
        <w:numPr>
          <w:ilvl w:val="0"/>
          <w:numId w:val="13"/>
        </w:numPr>
        <w:ind w:left="426"/>
        <w:rPr>
          <w:highlight w:val="yellow"/>
          <w:lang w:val="ru-RU"/>
        </w:rPr>
      </w:pPr>
      <w:r w:rsidRPr="0021506F">
        <w:rPr>
          <w:highlight w:val="yellow"/>
          <w:lang w:val="ru-RU"/>
        </w:rPr>
        <w:t>Количество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рёбер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связано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количеством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вершин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формулой</w:t>
      </w:r>
      <w:r w:rsidR="00613C01">
        <w:rPr>
          <w:highlight w:val="yellow"/>
          <w:lang w:val="ru-RU"/>
        </w:rPr>
        <w:t xml:space="preserve"> </w:t>
      </w:r>
      <w:r w:rsidR="00451F70">
        <w:rPr>
          <w:highlight w:val="yellow"/>
          <w:lang w:val="ru-RU"/>
        </w:rPr>
        <w:t>E=V−1</w:t>
      </w:r>
      <w:r w:rsidRPr="0021506F">
        <w:rPr>
          <w:highlight w:val="yellow"/>
          <w:lang w:val="ru-RU"/>
        </w:rPr>
        <w:t>.</w:t>
      </w:r>
    </w:p>
    <w:p w:rsidR="0021506F" w:rsidRPr="0021506F" w:rsidRDefault="0021506F" w:rsidP="0021506F">
      <w:pPr>
        <w:pStyle w:val="Main"/>
        <w:numPr>
          <w:ilvl w:val="0"/>
          <w:numId w:val="13"/>
        </w:numPr>
        <w:ind w:left="426"/>
        <w:rPr>
          <w:highlight w:val="yellow"/>
          <w:lang w:val="ru-RU"/>
        </w:rPr>
      </w:pPr>
      <w:r w:rsidRPr="0021506F">
        <w:rPr>
          <w:highlight w:val="yellow"/>
          <w:lang w:val="ru-RU"/>
        </w:rPr>
        <w:t>Между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любой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парой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вершин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существует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ровно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путь.</w:t>
      </w:r>
    </w:p>
    <w:p w:rsidR="0021506F" w:rsidRDefault="0021506F" w:rsidP="0021506F">
      <w:pPr>
        <w:pStyle w:val="Main"/>
        <w:ind w:firstLine="567"/>
        <w:rPr>
          <w:lang w:val="ru-RU"/>
        </w:rPr>
      </w:pPr>
    </w:p>
    <w:p w:rsidR="00451F70" w:rsidRPr="00451F70" w:rsidRDefault="00451F70" w:rsidP="00451F70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56" w:name="_Toc5051349"/>
      <w:r w:rsidRPr="00451F70">
        <w:rPr>
          <w:sz w:val="20"/>
          <w:szCs w:val="20"/>
        </w:rPr>
        <w:t>Способы</w:t>
      </w:r>
      <w:r w:rsidR="00613C01">
        <w:rPr>
          <w:sz w:val="20"/>
          <w:szCs w:val="20"/>
        </w:rPr>
        <w:t xml:space="preserve"> </w:t>
      </w:r>
      <w:r w:rsidRPr="00451F70">
        <w:rPr>
          <w:sz w:val="20"/>
          <w:szCs w:val="20"/>
        </w:rPr>
        <w:t>представления</w:t>
      </w:r>
      <w:r w:rsidR="00613C01">
        <w:rPr>
          <w:sz w:val="20"/>
          <w:szCs w:val="20"/>
        </w:rPr>
        <w:t xml:space="preserve"> </w:t>
      </w:r>
      <w:r w:rsidRPr="00451F70">
        <w:rPr>
          <w:sz w:val="20"/>
          <w:szCs w:val="20"/>
        </w:rPr>
        <w:t>графов</w:t>
      </w:r>
      <w:bookmarkEnd w:id="56"/>
    </w:p>
    <w:p w:rsidR="00451F70" w:rsidRDefault="00451F70" w:rsidP="0021506F">
      <w:pPr>
        <w:pStyle w:val="Main"/>
        <w:ind w:firstLine="567"/>
        <w:rPr>
          <w:lang w:val="ru-RU"/>
        </w:rPr>
      </w:pPr>
      <w:bookmarkStart w:id="57" w:name="AP02023"/>
      <w:r w:rsidRPr="0021506F">
        <w:rPr>
          <w:highlight w:val="yellow"/>
          <w:lang w:val="ru-RU"/>
        </w:rPr>
        <w:lastRenderedPageBreak/>
        <w:t>Существует</w:t>
      </w:r>
      <w:r w:rsidR="00613C01">
        <w:rPr>
          <w:highlight w:val="yellow"/>
          <w:lang w:val="ru-RU"/>
        </w:rPr>
        <w:t xml:space="preserve"> </w:t>
      </w:r>
      <w:bookmarkEnd w:id="57"/>
      <w:r w:rsidRPr="00451F70">
        <w:rPr>
          <w:b/>
          <w:highlight w:val="yellow"/>
          <w:lang w:val="ru-RU"/>
        </w:rPr>
        <w:t>два</w:t>
      </w:r>
      <w:r w:rsidR="00613C01">
        <w:rPr>
          <w:b/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основных</w:t>
      </w:r>
      <w:r w:rsidR="00613C01">
        <w:rPr>
          <w:b/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способа</w:t>
      </w:r>
      <w:r w:rsidR="00613C01">
        <w:rPr>
          <w:b/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представления</w:t>
      </w:r>
      <w:r w:rsidR="00613C01">
        <w:rPr>
          <w:b/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графов</w:t>
      </w:r>
      <w:r w:rsidR="00613C01">
        <w:rPr>
          <w:b/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в</w:t>
      </w:r>
      <w:r w:rsidR="00613C01">
        <w:rPr>
          <w:b/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программировании</w:t>
      </w:r>
      <w:r w:rsidRPr="0021506F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них,</w:t>
      </w:r>
      <w:r w:rsidR="00613C01">
        <w:rPr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список</w:t>
      </w:r>
      <w:r w:rsidR="00613C01">
        <w:rPr>
          <w:b/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смежности</w:t>
      </w:r>
      <w:r w:rsidR="00613C01">
        <w:rPr>
          <w:b/>
          <w:highlight w:val="yellow"/>
          <w:lang w:val="ru-RU"/>
        </w:rPr>
        <w:t xml:space="preserve"> </w:t>
      </w:r>
      <w:r w:rsidRPr="00451F70">
        <w:rPr>
          <w:highlight w:val="yellow"/>
          <w:lang w:val="ru-RU"/>
        </w:rPr>
        <w:t>и</w:t>
      </w:r>
      <w:r w:rsidR="00613C01">
        <w:rPr>
          <w:b/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матрица</w:t>
      </w:r>
      <w:r w:rsidR="00613C01">
        <w:rPr>
          <w:b/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смежности</w:t>
      </w:r>
      <w:r w:rsidRPr="0021506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используется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гораздо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реже,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очень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просто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реализуется.</w:t>
      </w:r>
    </w:p>
    <w:p w:rsidR="00451F70" w:rsidRPr="000B25BB" w:rsidRDefault="00451F70" w:rsidP="0021506F">
      <w:pPr>
        <w:pStyle w:val="Main"/>
        <w:ind w:firstLine="567"/>
        <w:rPr>
          <w:lang w:val="ru-RU"/>
        </w:rPr>
      </w:pPr>
    </w:p>
    <w:p w:rsidR="0021506F" w:rsidRPr="00451F70" w:rsidRDefault="0021506F" w:rsidP="00451F70">
      <w:pPr>
        <w:pStyle w:val="41"/>
        <w:spacing w:before="0" w:after="0"/>
        <w:ind w:left="993" w:firstLine="0"/>
        <w:contextualSpacing/>
      </w:pPr>
      <w:bookmarkStart w:id="58" w:name="_Toc5051350"/>
      <w:r w:rsidRPr="00451F70">
        <w:t>Матрица</w:t>
      </w:r>
      <w:r w:rsidR="00613C01">
        <w:t xml:space="preserve"> </w:t>
      </w:r>
      <w:r w:rsidRPr="00451F70">
        <w:t>смежности</w:t>
      </w:r>
      <w:bookmarkEnd w:id="58"/>
    </w:p>
    <w:p w:rsidR="0021506F" w:rsidRPr="0021506F" w:rsidRDefault="0021506F" w:rsidP="0021506F">
      <w:pPr>
        <w:pStyle w:val="Main"/>
        <w:ind w:firstLine="567"/>
        <w:rPr>
          <w:highlight w:val="yellow"/>
          <w:lang w:val="ru-RU"/>
        </w:rPr>
      </w:pPr>
      <w:r w:rsidRPr="0021506F">
        <w:rPr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N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вершин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задаётся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матрицей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(двумерным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массивом)</w:t>
      </w:r>
      <w:r w:rsidR="00613C01">
        <w:rPr>
          <w:highlight w:val="yellow"/>
          <w:lang w:val="ru-RU"/>
        </w:rPr>
        <w:t xml:space="preserve"> </w:t>
      </w:r>
      <w:r w:rsidRPr="00451F70">
        <w:rPr>
          <w:b/>
          <w:highlight w:val="yellow"/>
          <w:lang w:val="ru-RU"/>
        </w:rPr>
        <w:t>N*N</w:t>
      </w:r>
      <w:r w:rsidRPr="0021506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которой</w:t>
      </w:r>
      <w:r w:rsidR="00613C01">
        <w:rPr>
          <w:highlight w:val="yellow"/>
          <w:lang w:val="ru-RU"/>
        </w:rPr>
        <w:t xml:space="preserve"> </w:t>
      </w:r>
      <w:proofErr w:type="spellStart"/>
      <w:r w:rsidRPr="00451F70">
        <w:rPr>
          <w:b/>
          <w:highlight w:val="yellow"/>
          <w:lang w:val="ru-RU"/>
        </w:rPr>
        <w:t>g</w:t>
      </w:r>
      <w:proofErr w:type="spellEnd"/>
      <w:r w:rsidRPr="00451F70">
        <w:rPr>
          <w:b/>
          <w:highlight w:val="yellow"/>
          <w:lang w:val="ru-RU"/>
        </w:rPr>
        <w:t>[</w:t>
      </w:r>
      <w:proofErr w:type="spellStart"/>
      <w:r w:rsidRPr="00451F70">
        <w:rPr>
          <w:b/>
          <w:highlight w:val="yellow"/>
          <w:lang w:val="ru-RU"/>
        </w:rPr>
        <w:t>i</w:t>
      </w:r>
      <w:proofErr w:type="spellEnd"/>
      <w:r w:rsidRPr="00451F70">
        <w:rPr>
          <w:b/>
          <w:highlight w:val="yellow"/>
          <w:lang w:val="ru-RU"/>
        </w:rPr>
        <w:t>][</w:t>
      </w:r>
      <w:proofErr w:type="spellStart"/>
      <w:r w:rsidRPr="00451F70">
        <w:rPr>
          <w:b/>
          <w:highlight w:val="yellow"/>
          <w:lang w:val="ru-RU"/>
        </w:rPr>
        <w:t>j</w:t>
      </w:r>
      <w:proofErr w:type="spellEnd"/>
      <w:r w:rsidRPr="00451F70">
        <w:rPr>
          <w:b/>
          <w:highlight w:val="yellow"/>
          <w:lang w:val="ru-RU"/>
        </w:rPr>
        <w:t>]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логическое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значение,</w:t>
      </w:r>
      <w:r w:rsidR="00613C01">
        <w:rPr>
          <w:highlight w:val="yellow"/>
          <w:lang w:val="ru-RU"/>
        </w:rPr>
        <w:t xml:space="preserve"> </w:t>
      </w:r>
      <w:proofErr w:type="spellStart"/>
      <w:r w:rsidRPr="00451F70">
        <w:rPr>
          <w:b/>
          <w:highlight w:val="yellow"/>
          <w:lang w:val="ru-RU"/>
        </w:rPr>
        <w:t>true</w:t>
      </w:r>
      <w:proofErr w:type="spellEnd"/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proofErr w:type="spellStart"/>
      <w:r w:rsidRPr="00451F70">
        <w:rPr>
          <w:b/>
          <w:highlight w:val="yellow"/>
          <w:lang w:val="ru-RU"/>
        </w:rPr>
        <w:t>false</w:t>
      </w:r>
      <w:proofErr w:type="spellEnd"/>
      <w:r w:rsidRPr="0021506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обозначающее,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существует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ли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ребро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вершины</w:t>
      </w:r>
      <w:r w:rsidR="00613C01">
        <w:rPr>
          <w:highlight w:val="yellow"/>
          <w:lang w:val="ru-RU"/>
        </w:rPr>
        <w:t xml:space="preserve"> </w:t>
      </w:r>
      <w:proofErr w:type="spellStart"/>
      <w:r w:rsidRPr="00451F70">
        <w:rPr>
          <w:b/>
          <w:highlight w:val="yellow"/>
          <w:lang w:val="ru-RU"/>
        </w:rPr>
        <w:t>i</w:t>
      </w:r>
      <w:proofErr w:type="spellEnd"/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вершину</w:t>
      </w:r>
      <w:r w:rsidR="00613C01">
        <w:rPr>
          <w:highlight w:val="yellow"/>
          <w:lang w:val="ru-RU"/>
        </w:rPr>
        <w:t xml:space="preserve"> </w:t>
      </w:r>
      <w:proofErr w:type="spellStart"/>
      <w:r w:rsidRPr="00451F70">
        <w:rPr>
          <w:b/>
          <w:highlight w:val="yellow"/>
          <w:lang w:val="ru-RU"/>
        </w:rPr>
        <w:t>j</w:t>
      </w:r>
      <w:proofErr w:type="spellEnd"/>
      <w:r w:rsidRPr="0021506F">
        <w:rPr>
          <w:highlight w:val="yellow"/>
          <w:lang w:val="ru-RU"/>
        </w:rPr>
        <w:t>.</w:t>
      </w:r>
    </w:p>
    <w:p w:rsidR="0021506F" w:rsidRPr="009D0225" w:rsidRDefault="0021506F" w:rsidP="0021506F">
      <w:pPr>
        <w:pStyle w:val="Main"/>
        <w:ind w:firstLine="567"/>
        <w:rPr>
          <w:lang w:val="ru-RU"/>
        </w:rPr>
      </w:pPr>
      <w:r w:rsidRPr="0021506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качестве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примера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решим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простую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задачу: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каждой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вершины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графа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выведем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количество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рёбер,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смежных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21506F">
        <w:rPr>
          <w:highlight w:val="yellow"/>
          <w:lang w:val="ru-RU"/>
        </w:rPr>
        <w:t>ней.</w:t>
      </w:r>
    </w:p>
    <w:p w:rsidR="0021506F" w:rsidRDefault="0021506F" w:rsidP="0021506F">
      <w:pPr>
        <w:pStyle w:val="Main"/>
        <w:ind w:firstLine="567"/>
        <w:rPr>
          <w:lang w:val="ru-RU"/>
        </w:rPr>
      </w:pPr>
    </w:p>
    <w:p w:rsidR="0021506F" w:rsidRDefault="0021506F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21506F" w:rsidRDefault="0021506F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21506F" w:rsidRDefault="0021506F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21506F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bool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graph</w:t>
      </w:r>
      <w:r w:rsidRPr="009D0225">
        <w:rPr>
          <w:rFonts w:ascii="Courier New" w:hAnsi="Courier New" w:cs="Courier New"/>
          <w:noProof/>
          <w:sz w:val="20"/>
          <w:szCs w:val="20"/>
          <w:lang w:eastAsia="en-US"/>
        </w:rPr>
        <w:t>[1000][1000];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21506F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</w:t>
      </w:r>
      <w:r w:rsidRPr="009D0225">
        <w:rPr>
          <w:rFonts w:ascii="Courier New" w:hAnsi="Courier New" w:cs="Courier New"/>
          <w:noProof/>
          <w:sz w:val="20"/>
          <w:szCs w:val="20"/>
          <w:lang w:eastAsia="en-US"/>
        </w:rPr>
        <w:t>()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225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m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//количество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вершин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рёбер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соответственно</w:t>
      </w:r>
    </w:p>
    <w:p w:rsidR="00613C01" w:rsidRDefault="0021506F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1506F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//cin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&gt;&gt;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&gt;&gt;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m;</w:t>
      </w:r>
    </w:p>
    <w:p w:rsidR="00613C01" w:rsidRDefault="0021506F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225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"количество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вершин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9D022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21506F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225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"количество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 </w:t>
      </w:r>
      <w:r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рёбер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m</w:t>
      </w:r>
      <w:r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9D022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m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21506F" w:rsidRDefault="0021506F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m;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u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v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//номера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вершин,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соединённых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очередным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ребром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"номера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вершин,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соединённых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очередным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ребром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(</w:t>
      </w:r>
      <w:r w:rsidR="0021506F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u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v</w:t>
      </w:r>
      <w:r w:rsidR="0021506F"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u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v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u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--,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v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--;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//Здесь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стоит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остановиться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вдуматься.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   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//Чаще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задачах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вершины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будут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нумероваться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,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   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отличие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индексации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++.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   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проблемы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решения.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   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//Первое: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работать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номерами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"как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есть":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размером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+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1,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   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//использовать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циклы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т.д.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   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//Второе: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уменьшать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номера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вершин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единицу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вводе,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увеличивать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обратно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выводе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   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//Какое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из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них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использовать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ваш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личный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выбор.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   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меня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1-индексация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С++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выглядит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очень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чужеродно,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поэтому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использую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решение.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graph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u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][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v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]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graph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v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][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u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]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true</w:t>
      </w:r>
      <w:r w:rsidR="0021506F" w:rsidRPr="009D022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граф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был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ориентированным,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обратное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ребро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1506F" w:rsidRPr="009D0225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создавали.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c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j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j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j++)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21506F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(graph[i][j])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c++;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c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edges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adjacent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to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vertex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1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endl;</w:t>
      </w:r>
    </w:p>
    <w:p w:rsidR="00613C01" w:rsidRDefault="00613C01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1506F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1506F" w:rsidRDefault="0021506F" w:rsidP="0021506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21506F" w:rsidRDefault="0021506F" w:rsidP="0021506F">
      <w:pPr>
        <w:pStyle w:val="Main"/>
        <w:ind w:firstLine="0"/>
        <w:rPr>
          <w:lang w:val="ru-RU"/>
        </w:rPr>
      </w:pPr>
      <w:r>
        <w:rPr>
          <w:rFonts w:ascii="Courier New" w:hAnsi="Courier New" w:cs="Courier New"/>
          <w:noProof/>
          <w:lang w:eastAsia="en-US"/>
        </w:rPr>
        <w:t>}</w:t>
      </w:r>
    </w:p>
    <w:p w:rsidR="0021506F" w:rsidRPr="009D0225" w:rsidRDefault="0021506F" w:rsidP="0021506F">
      <w:pPr>
        <w:pStyle w:val="Main"/>
        <w:ind w:firstLine="0"/>
        <w:jc w:val="center"/>
        <w:rPr>
          <w:noProof/>
          <w:lang w:val="ru-RU" w:eastAsia="en-US"/>
        </w:rPr>
      </w:pPr>
    </w:p>
    <w:p w:rsidR="0021506F" w:rsidRPr="009D0225" w:rsidRDefault="0021506F" w:rsidP="0021506F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114800" cy="2000250"/>
            <wp:effectExtent l="19050" t="0" r="0" b="0"/>
            <wp:docPr id="3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6F" w:rsidRDefault="0021506F" w:rsidP="0021506F">
      <w:pPr>
        <w:pStyle w:val="Main"/>
        <w:ind w:firstLine="0"/>
        <w:jc w:val="center"/>
        <w:rPr>
          <w:noProof/>
          <w:lang w:val="ru-RU" w:eastAsia="en-US"/>
        </w:rPr>
      </w:pPr>
    </w:p>
    <w:p w:rsidR="0021506F" w:rsidRPr="009D0225" w:rsidRDefault="0021506F" w:rsidP="0021506F">
      <w:pPr>
        <w:pStyle w:val="Main"/>
        <w:ind w:firstLine="567"/>
        <w:rPr>
          <w:lang w:val="ru-RU"/>
        </w:rPr>
      </w:pPr>
      <w:bookmarkStart w:id="59" w:name="AP02024"/>
      <w:r w:rsidRPr="00393217">
        <w:rPr>
          <w:highlight w:val="yellow"/>
          <w:lang w:val="ru-RU"/>
        </w:rPr>
        <w:t>Преимущества</w:t>
      </w:r>
      <w:r w:rsidR="00613C01">
        <w:rPr>
          <w:highlight w:val="yellow"/>
          <w:lang w:val="ru-RU"/>
        </w:rPr>
        <w:t xml:space="preserve"> </w:t>
      </w:r>
      <w:bookmarkEnd w:id="59"/>
      <w:r w:rsidRPr="00393217">
        <w:rPr>
          <w:highlight w:val="yellow"/>
          <w:lang w:val="ru-RU"/>
        </w:rPr>
        <w:t>матрицы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смежности:</w:t>
      </w:r>
    </w:p>
    <w:p w:rsidR="0021506F" w:rsidRPr="009D0225" w:rsidRDefault="0021506F" w:rsidP="0021506F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9D0225">
        <w:rPr>
          <w:lang w:val="ru-RU"/>
        </w:rPr>
        <w:t>Сложность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проверки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наличия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ребра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между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двумя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вершинами: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O(1)</w:t>
      </w:r>
    </w:p>
    <w:p w:rsidR="0021506F" w:rsidRDefault="0021506F" w:rsidP="0021506F">
      <w:pPr>
        <w:pStyle w:val="Main"/>
        <w:ind w:firstLine="567"/>
        <w:rPr>
          <w:lang w:val="ru-RU"/>
        </w:rPr>
      </w:pPr>
    </w:p>
    <w:p w:rsidR="0021506F" w:rsidRPr="009D0225" w:rsidRDefault="0021506F" w:rsidP="0021506F">
      <w:pPr>
        <w:pStyle w:val="Main"/>
        <w:ind w:firstLine="567"/>
        <w:rPr>
          <w:lang w:val="ru-RU"/>
        </w:rPr>
      </w:pPr>
      <w:bookmarkStart w:id="60" w:name="AP02025"/>
      <w:r w:rsidRPr="00393217">
        <w:rPr>
          <w:highlight w:val="yellow"/>
          <w:lang w:val="ru-RU"/>
        </w:rPr>
        <w:t>Недостатки</w:t>
      </w:r>
      <w:r w:rsidR="00613C01">
        <w:rPr>
          <w:highlight w:val="yellow"/>
          <w:lang w:val="ru-RU"/>
        </w:rPr>
        <w:t xml:space="preserve"> </w:t>
      </w:r>
      <w:bookmarkEnd w:id="60"/>
      <w:r w:rsidRPr="00393217">
        <w:rPr>
          <w:highlight w:val="yellow"/>
          <w:lang w:val="ru-RU"/>
        </w:rPr>
        <w:t>матрицы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смежности:</w:t>
      </w:r>
    </w:p>
    <w:p w:rsidR="0021506F" w:rsidRPr="009D0225" w:rsidRDefault="0021506F" w:rsidP="0021506F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9D0225">
        <w:rPr>
          <w:lang w:val="ru-RU"/>
        </w:rPr>
        <w:t>Занимает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N2N2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памяти,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неприемлемо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достаточно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больших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графов.</w:t>
      </w:r>
    </w:p>
    <w:p w:rsidR="0021506F" w:rsidRPr="009D0225" w:rsidRDefault="0021506F" w:rsidP="0021506F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9D0225">
        <w:rPr>
          <w:lang w:val="ru-RU"/>
        </w:rPr>
        <w:t>Сложность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перебора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всех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вершин,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смежных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с</w:t>
      </w:r>
      <w:r w:rsidR="00613C01">
        <w:rPr>
          <w:lang w:val="ru-RU"/>
        </w:rPr>
        <w:t xml:space="preserve"> </w:t>
      </w:r>
      <w:proofErr w:type="gramStart"/>
      <w:r w:rsidRPr="009D0225">
        <w:rPr>
          <w:lang w:val="ru-RU"/>
        </w:rPr>
        <w:t>данной</w:t>
      </w:r>
      <w:proofErr w:type="gramEnd"/>
      <w:r w:rsidRPr="009D0225">
        <w:rPr>
          <w:lang w:val="ru-RU"/>
        </w:rPr>
        <w:t>:</w:t>
      </w:r>
      <w:r w:rsidR="00613C01">
        <w:rPr>
          <w:lang w:val="ru-RU"/>
        </w:rPr>
        <w:t xml:space="preserve"> </w:t>
      </w:r>
      <w:r w:rsidRPr="009D0225">
        <w:rPr>
          <w:lang w:val="ru-RU"/>
        </w:rPr>
        <w:t>O(N)</w:t>
      </w:r>
    </w:p>
    <w:p w:rsidR="0021506F" w:rsidRPr="009D0225" w:rsidRDefault="0021506F" w:rsidP="0021506F">
      <w:pPr>
        <w:pStyle w:val="Main"/>
        <w:ind w:firstLine="567"/>
        <w:rPr>
          <w:lang w:val="ru-RU"/>
        </w:rPr>
      </w:pPr>
    </w:p>
    <w:p w:rsidR="0021506F" w:rsidRPr="00451F70" w:rsidRDefault="0021506F" w:rsidP="00451F70">
      <w:pPr>
        <w:pStyle w:val="41"/>
        <w:spacing w:before="0" w:after="0"/>
        <w:ind w:left="993" w:firstLine="0"/>
        <w:contextualSpacing/>
      </w:pPr>
      <w:bookmarkStart w:id="61" w:name="_Toc5051351"/>
      <w:r w:rsidRPr="00451F70">
        <w:t>Список</w:t>
      </w:r>
      <w:r w:rsidR="00613C01">
        <w:t xml:space="preserve"> </w:t>
      </w:r>
      <w:r w:rsidRPr="00451F70">
        <w:t>смежности</w:t>
      </w:r>
      <w:bookmarkEnd w:id="61"/>
    </w:p>
    <w:p w:rsidR="0021506F" w:rsidRPr="00393217" w:rsidRDefault="0021506F" w:rsidP="0021506F">
      <w:pPr>
        <w:pStyle w:val="Main"/>
        <w:ind w:firstLine="567"/>
        <w:rPr>
          <w:highlight w:val="yellow"/>
          <w:lang w:val="ru-RU"/>
        </w:rPr>
      </w:pPr>
      <w:r w:rsidRPr="00393217">
        <w:rPr>
          <w:highlight w:val="yellow"/>
          <w:lang w:val="ru-RU"/>
        </w:rPr>
        <w:t>Гораздо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чаще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представления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графов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используется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список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смежности.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идея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заключается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хранении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каждой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вершины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расширяемого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массива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(вектора),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содержащего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всех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её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соседей.</w:t>
      </w:r>
    </w:p>
    <w:p w:rsidR="0021506F" w:rsidRDefault="0021506F" w:rsidP="0021506F">
      <w:pPr>
        <w:pStyle w:val="Main"/>
        <w:ind w:firstLine="567"/>
        <w:rPr>
          <w:lang w:val="ru-RU"/>
        </w:rPr>
      </w:pPr>
      <w:r w:rsidRPr="00393217">
        <w:rPr>
          <w:highlight w:val="yellow"/>
          <w:lang w:val="ru-RU"/>
        </w:rPr>
        <w:t>Решим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ту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задачу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использованием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списка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смежности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(и</w:t>
      </w:r>
      <w:proofErr w:type="gramStart"/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</w:t>
      </w:r>
      <w:proofErr w:type="gramEnd"/>
      <w:r w:rsidRPr="00393217">
        <w:rPr>
          <w:highlight w:val="yellow"/>
          <w:lang w:val="ru-RU"/>
        </w:rPr>
        <w:t>++11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proofErr w:type="spellStart"/>
      <w:r w:rsidRPr="00393217">
        <w:rPr>
          <w:highlight w:val="yellow"/>
          <w:lang w:val="ru-RU"/>
        </w:rPr>
        <w:t>for-each</w:t>
      </w:r>
      <w:proofErr w:type="spellEnd"/>
      <w:r w:rsidRPr="00393217">
        <w:rPr>
          <w:highlight w:val="yellow"/>
          <w:lang w:val="ru-RU"/>
        </w:rPr>
        <w:t>):</w:t>
      </w:r>
    </w:p>
    <w:p w:rsidR="0021506F" w:rsidRPr="009D0225" w:rsidRDefault="0021506F" w:rsidP="0021506F">
      <w:pPr>
        <w:pStyle w:val="Main"/>
        <w:ind w:firstLine="567"/>
        <w:rPr>
          <w:lang w:val="ru-RU"/>
        </w:rPr>
      </w:pPr>
    </w:p>
    <w:p w:rsidR="0021506F" w:rsidRPr="004C5E0B" w:rsidRDefault="0021506F" w:rsidP="0021506F">
      <w:pPr>
        <w:pStyle w:val="Main"/>
        <w:ind w:firstLine="567"/>
        <w:rPr>
          <w:b/>
          <w:vanish/>
          <w:color w:val="FF0000"/>
          <w:lang w:val="ru-RU"/>
        </w:rPr>
      </w:pPr>
      <w:r w:rsidRPr="004C5E0B">
        <w:rPr>
          <w:b/>
          <w:vanish/>
          <w:color w:val="FF0000"/>
          <w:lang w:val="ru-RU"/>
        </w:rPr>
        <w:t>https://brestprog.neocities.org/lections/graphs.html</w:t>
      </w:r>
    </w:p>
    <w:p w:rsidR="0021506F" w:rsidRDefault="0021506F" w:rsidP="00393217">
      <w:pPr>
        <w:pStyle w:val="Main"/>
        <w:ind w:firstLine="567"/>
        <w:rPr>
          <w:lang w:val="ru-RU"/>
        </w:rPr>
      </w:pP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//#include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iostream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&gt;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//#include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cliext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/vector&gt;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////#include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&lt;bits/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stdc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++.h&gt;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//using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namespace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std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&lt;vector&gt;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&lt;algorithm&gt;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&lt;utility&gt;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std;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93217" w:rsidRPr="00422FC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vector</w:t>
      </w:r>
      <w:r w:rsidRPr="00422FC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422FC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 w:rsidRPr="00422FC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graph</w:t>
      </w:r>
      <w:r w:rsidRPr="00422FC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[100000];</w:t>
      </w:r>
      <w:r w:rsidR="00613C01" w:rsidRPr="00422FC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422FC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массив</w:t>
      </w:r>
      <w:r w:rsidR="00613C01" w:rsidRPr="00422FC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из</w:t>
      </w:r>
      <w:r w:rsidR="00613C01" w:rsidRPr="00422FC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 w:rsidRPr="00422FC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100000</w:t>
      </w:r>
      <w:r w:rsidR="00613C01" w:rsidRPr="00422FC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векторов</w:t>
      </w:r>
      <w:r w:rsidRPr="00422FC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.</w:t>
      </w:r>
    </w:p>
    <w:p w:rsidR="00393217" w:rsidRPr="00422FC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393217" w:rsidRP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main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()</w:t>
      </w: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{</w:t>
      </w: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n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</w:t>
      </w:r>
      <w:r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//количество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вершин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и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рёбер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соответственно</w:t>
      </w: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  <w:lang w:val="en-US" w:eastAsia="en-US"/>
        </w:rPr>
        <w:t>LC_ALL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Rus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cin</w:t>
      </w:r>
      <w:proofErr w:type="spellEnd"/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&gt;&gt;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n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&gt;&gt;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m;</w:t>
      </w: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"количество</w:t>
      </w:r>
      <w:r w:rsidR="00613C01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вершин</w:t>
      </w:r>
      <w:r w:rsidR="00613C01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n</w:t>
      </w:r>
      <w:r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=</w:t>
      </w:r>
      <w:r w:rsidR="00613C01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&gt;&gt;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n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"количество</w:t>
      </w:r>
      <w:r w:rsidR="00613C01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 </w:t>
      </w:r>
      <w:r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рёбер</w:t>
      </w:r>
      <w:r w:rsidR="00613C01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m</w:t>
      </w:r>
      <w:r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=</w:t>
      </w:r>
      <w:r w:rsidR="00613C01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&gt;&gt;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</w:t>
      </w:r>
      <w:r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="00393217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</w:t>
      </w:r>
      <w:r w:rsidR="00393217" w:rsidRPr="00696DEC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</w:t>
      </w:r>
      <w:r w:rsidR="00393217" w:rsidRPr="00696DEC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"номера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вершин,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соединённых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ребром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(</w:t>
      </w:r>
      <w:r w:rsidR="00393217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="00393217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v</w:t>
      </w:r>
      <w:r w:rsidR="00393217"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A31515"/>
          <w:sz w:val="19"/>
          <w:szCs w:val="19"/>
          <w:highlight w:val="white"/>
          <w:lang w:eastAsia="en-US"/>
        </w:rPr>
        <w:t>"</w:t>
      </w:r>
      <w:r w:rsidR="00393217"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v;</w:t>
      </w:r>
    </w:p>
    <w:p w:rsidR="00393217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u--</w:t>
      </w:r>
      <w:proofErr w:type="gramEnd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v--;</w:t>
      </w: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graph[</w:t>
      </w:r>
      <w:proofErr w:type="gramEnd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u].</w:t>
      </w:r>
      <w:proofErr w:type="spell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push_back</w:t>
      </w:r>
      <w:proofErr w:type="spellEnd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(v);</w:t>
      </w: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graph[</w:t>
      </w:r>
      <w:proofErr w:type="gramEnd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v].</w:t>
      </w:r>
      <w:proofErr w:type="spell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push_back</w:t>
      </w:r>
      <w:proofErr w:type="spellEnd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(u);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n;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="00393217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="00393217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="00393217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: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graph[</w:t>
      </w:r>
      <w:proofErr w:type="spell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proofErr w:type="spellStart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можно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было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бы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просто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записать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"</w:t>
      </w:r>
      <w:proofErr w:type="spellStart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c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=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graph[</w:t>
      </w:r>
      <w:proofErr w:type="spellStart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</w:t>
      </w:r>
      <w:proofErr w:type="spellEnd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].size();",</w:t>
      </w: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proofErr w:type="gram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</w:t>
      </w:r>
      <w:proofErr w:type="gramEnd"/>
      <w:r w:rsidR="00393217" w:rsidRPr="00393217"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>++;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                   </w:t>
      </w:r>
      <w:r w:rsidR="00393217"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//но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такая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реализация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показывает,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как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можно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 xml:space="preserve"> </w:t>
      </w:r>
      <w:r w:rsidR="00393217" w:rsidRPr="00393217">
        <w:rPr>
          <w:rFonts w:ascii="Consolas" w:hAnsi="Consolas" w:cs="Consolas"/>
          <w:color w:val="008000"/>
          <w:sz w:val="19"/>
          <w:szCs w:val="19"/>
          <w:highlight w:val="white"/>
          <w:lang w:eastAsia="en-US"/>
        </w:rPr>
        <w:t>перебирать</w:t>
      </w:r>
    </w:p>
    <w:p w:rsidR="00393217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  </w:t>
      </w:r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proofErr w:type="spellStart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соседние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вершины</w:t>
      </w:r>
      <w:proofErr w:type="spellEnd"/>
      <w:r w:rsidR="00393217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.</w:t>
      </w:r>
      <w:proofErr w:type="gramEnd"/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13C01" w:rsidRDefault="00613C01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edges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adjacent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to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vertex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="00393217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13C01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"PAUSE"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93217" w:rsidRDefault="00393217" w:rsidP="0039321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21506F" w:rsidRDefault="0021506F" w:rsidP="00393217">
      <w:pPr>
        <w:pStyle w:val="Main"/>
        <w:ind w:firstLine="0"/>
        <w:jc w:val="center"/>
        <w:rPr>
          <w:lang w:val="ru-RU"/>
        </w:rPr>
      </w:pPr>
    </w:p>
    <w:p w:rsidR="00393217" w:rsidRDefault="00393217" w:rsidP="00393217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343275" cy="1876425"/>
            <wp:effectExtent l="19050" t="0" r="9525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217" w:rsidRDefault="00393217" w:rsidP="00393217">
      <w:pPr>
        <w:pStyle w:val="Main"/>
        <w:ind w:firstLine="0"/>
        <w:jc w:val="center"/>
        <w:rPr>
          <w:lang w:val="ru-RU"/>
        </w:rPr>
      </w:pPr>
    </w:p>
    <w:p w:rsidR="0021506F" w:rsidRPr="00393217" w:rsidRDefault="0021506F" w:rsidP="0021506F">
      <w:pPr>
        <w:pStyle w:val="Main"/>
        <w:ind w:firstLine="567"/>
        <w:rPr>
          <w:highlight w:val="yellow"/>
          <w:lang w:val="ru-RU"/>
        </w:rPr>
      </w:pPr>
      <w:r w:rsidRPr="00393217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требуется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удалять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рёбра,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вместо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вектора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нужно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использовать</w:t>
      </w:r>
      <w:r w:rsidR="00613C01">
        <w:rPr>
          <w:highlight w:val="yellow"/>
          <w:lang w:val="ru-RU"/>
        </w:rPr>
        <w:t xml:space="preserve"> </w:t>
      </w:r>
      <w:proofErr w:type="spellStart"/>
      <w:r w:rsidRPr="00393217">
        <w:rPr>
          <w:highlight w:val="yellow"/>
          <w:lang w:val="ru-RU"/>
        </w:rPr>
        <w:t>std::set</w:t>
      </w:r>
      <w:proofErr w:type="spellEnd"/>
      <w:r w:rsidRPr="00393217">
        <w:rPr>
          <w:highlight w:val="yellow"/>
          <w:lang w:val="ru-RU"/>
        </w:rPr>
        <w:t>.</w:t>
      </w:r>
    </w:p>
    <w:p w:rsidR="0021506F" w:rsidRPr="00357A3A" w:rsidRDefault="0021506F" w:rsidP="0021506F">
      <w:pPr>
        <w:pStyle w:val="Main"/>
        <w:ind w:firstLine="567"/>
        <w:rPr>
          <w:lang w:val="ru-RU"/>
        </w:rPr>
      </w:pPr>
      <w:bookmarkStart w:id="62" w:name="AP02026"/>
      <w:r w:rsidRPr="00393217">
        <w:rPr>
          <w:highlight w:val="yellow"/>
          <w:lang w:val="ru-RU"/>
        </w:rPr>
        <w:t>Преимущества</w:t>
      </w:r>
      <w:r w:rsidR="00613C01">
        <w:rPr>
          <w:highlight w:val="yellow"/>
          <w:lang w:val="ru-RU"/>
        </w:rPr>
        <w:t xml:space="preserve"> </w:t>
      </w:r>
      <w:bookmarkEnd w:id="62"/>
      <w:r w:rsidRPr="00393217">
        <w:rPr>
          <w:highlight w:val="yellow"/>
          <w:lang w:val="ru-RU"/>
        </w:rPr>
        <w:t>списка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смежности:</w:t>
      </w:r>
    </w:p>
    <w:p w:rsidR="0021506F" w:rsidRPr="00357A3A" w:rsidRDefault="0021506F" w:rsidP="0021506F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357A3A">
        <w:rPr>
          <w:lang w:val="ru-RU"/>
        </w:rPr>
        <w:t>Использует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O(M)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памяти,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оптимально.</w:t>
      </w:r>
    </w:p>
    <w:p w:rsidR="0021506F" w:rsidRPr="00357A3A" w:rsidRDefault="0021506F" w:rsidP="0021506F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357A3A">
        <w:rPr>
          <w:lang w:val="ru-RU"/>
        </w:rPr>
        <w:t>Позволяет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быстро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перебирать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соседей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вершины.</w:t>
      </w:r>
    </w:p>
    <w:p w:rsidR="0021506F" w:rsidRPr="00357A3A" w:rsidRDefault="0021506F" w:rsidP="0021506F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357A3A">
        <w:rPr>
          <w:lang w:val="ru-RU"/>
        </w:rPr>
        <w:t>Позволяет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за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O(</w:t>
      </w:r>
      <w:proofErr w:type="spellStart"/>
      <w:r w:rsidRPr="00357A3A">
        <w:rPr>
          <w:lang w:val="ru-RU"/>
        </w:rPr>
        <w:t>logN</w:t>
      </w:r>
      <w:proofErr w:type="spellEnd"/>
      <w:r w:rsidRPr="00357A3A">
        <w:rPr>
          <w:lang w:val="ru-RU"/>
        </w:rPr>
        <w:t>)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проверять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наличие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ребра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удалять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(при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использовании</w:t>
      </w:r>
      <w:r w:rsidR="00613C01">
        <w:rPr>
          <w:lang w:val="ru-RU"/>
        </w:rPr>
        <w:t xml:space="preserve"> </w:t>
      </w:r>
      <w:proofErr w:type="spellStart"/>
      <w:r w:rsidRPr="00357A3A">
        <w:rPr>
          <w:lang w:val="ru-RU"/>
        </w:rPr>
        <w:t>std::set</w:t>
      </w:r>
      <w:proofErr w:type="spellEnd"/>
      <w:r w:rsidRPr="00357A3A">
        <w:rPr>
          <w:lang w:val="ru-RU"/>
        </w:rPr>
        <w:t>).</w:t>
      </w:r>
    </w:p>
    <w:p w:rsidR="0021506F" w:rsidRDefault="0021506F" w:rsidP="0021506F">
      <w:pPr>
        <w:pStyle w:val="Main"/>
        <w:ind w:firstLine="567"/>
        <w:rPr>
          <w:lang w:val="ru-RU"/>
        </w:rPr>
      </w:pPr>
    </w:p>
    <w:p w:rsidR="0021506F" w:rsidRPr="00357A3A" w:rsidRDefault="0021506F" w:rsidP="0021506F">
      <w:pPr>
        <w:pStyle w:val="Main"/>
        <w:ind w:firstLine="567"/>
        <w:rPr>
          <w:lang w:val="ru-RU"/>
        </w:rPr>
      </w:pPr>
      <w:r w:rsidRPr="00393217">
        <w:rPr>
          <w:highlight w:val="yellow"/>
          <w:lang w:val="ru-RU"/>
        </w:rPr>
        <w:t>Недостатки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списка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смежности:</w:t>
      </w:r>
    </w:p>
    <w:p w:rsidR="0021506F" w:rsidRPr="00357A3A" w:rsidRDefault="0021506F" w:rsidP="0021506F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357A3A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работе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насыщенными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графами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(количество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рёбер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близко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к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N</w:t>
      </w:r>
      <w:r w:rsidRPr="00357A3A">
        <w:rPr>
          <w:vertAlign w:val="superscript"/>
          <w:lang w:val="ru-RU"/>
        </w:rPr>
        <w:t>2</w:t>
      </w:r>
      <w:r w:rsidRPr="00357A3A">
        <w:rPr>
          <w:lang w:val="ru-RU"/>
        </w:rPr>
        <w:t>)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скорости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O(</w:t>
      </w:r>
      <w:proofErr w:type="spellStart"/>
      <w:r w:rsidRPr="00357A3A">
        <w:rPr>
          <w:lang w:val="ru-RU"/>
        </w:rPr>
        <w:t>logN</w:t>
      </w:r>
      <w:proofErr w:type="spellEnd"/>
      <w:r w:rsidRPr="00357A3A">
        <w:rPr>
          <w:lang w:val="ru-RU"/>
        </w:rPr>
        <w:t>)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может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хватать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(единственный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повод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использовать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матрицу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смежности).</w:t>
      </w:r>
    </w:p>
    <w:p w:rsidR="0021506F" w:rsidRPr="00357A3A" w:rsidRDefault="0021506F" w:rsidP="0021506F">
      <w:pPr>
        <w:pStyle w:val="Main"/>
        <w:numPr>
          <w:ilvl w:val="0"/>
          <w:numId w:val="14"/>
        </w:numPr>
        <w:ind w:left="426"/>
        <w:rPr>
          <w:lang w:val="ru-RU"/>
        </w:rPr>
      </w:pPr>
      <w:r w:rsidRPr="00357A3A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взвешенных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графов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приходится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хранить</w:t>
      </w:r>
      <w:r w:rsidR="00613C01">
        <w:rPr>
          <w:lang w:val="ru-RU"/>
        </w:rPr>
        <w:t xml:space="preserve"> </w:t>
      </w:r>
      <w:proofErr w:type="spellStart"/>
      <w:r w:rsidRPr="00357A3A">
        <w:rPr>
          <w:lang w:val="ru-RU"/>
        </w:rPr>
        <w:t>vector</w:t>
      </w:r>
      <w:proofErr w:type="spellEnd"/>
      <w:r w:rsidRPr="00357A3A">
        <w:rPr>
          <w:lang w:val="ru-RU"/>
        </w:rPr>
        <w:t>&lt;</w:t>
      </w:r>
      <w:proofErr w:type="spellStart"/>
      <w:r w:rsidRPr="00357A3A">
        <w:rPr>
          <w:lang w:val="ru-RU"/>
        </w:rPr>
        <w:t>pair</w:t>
      </w:r>
      <w:proofErr w:type="spellEnd"/>
      <w:r w:rsidRPr="00357A3A">
        <w:rPr>
          <w:lang w:val="ru-RU"/>
        </w:rPr>
        <w:t>&lt;</w:t>
      </w:r>
      <w:proofErr w:type="spellStart"/>
      <w:r w:rsidRPr="00357A3A">
        <w:rPr>
          <w:lang w:val="ru-RU"/>
        </w:rPr>
        <w:t>int</w:t>
      </w:r>
      <w:proofErr w:type="spellEnd"/>
      <w:r w:rsidRPr="00357A3A">
        <w:rPr>
          <w:lang w:val="ru-RU"/>
        </w:rPr>
        <w:t>,</w:t>
      </w:r>
      <w:r w:rsidR="00613C01">
        <w:rPr>
          <w:lang w:val="ru-RU"/>
        </w:rPr>
        <w:t xml:space="preserve"> </w:t>
      </w:r>
      <w:proofErr w:type="spellStart"/>
      <w:r w:rsidRPr="00357A3A">
        <w:rPr>
          <w:lang w:val="ru-RU"/>
        </w:rPr>
        <w:t>int</w:t>
      </w:r>
      <w:proofErr w:type="spellEnd"/>
      <w:r w:rsidRPr="00357A3A">
        <w:rPr>
          <w:lang w:val="ru-RU"/>
        </w:rPr>
        <w:t>&gt;&gt;,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усложняет</w:t>
      </w:r>
      <w:r w:rsidR="00613C01">
        <w:rPr>
          <w:lang w:val="ru-RU"/>
        </w:rPr>
        <w:t xml:space="preserve"> </w:t>
      </w:r>
      <w:r w:rsidRPr="00357A3A">
        <w:rPr>
          <w:lang w:val="ru-RU"/>
        </w:rPr>
        <w:t>код.</w:t>
      </w:r>
    </w:p>
    <w:p w:rsidR="0021506F" w:rsidRDefault="0021506F" w:rsidP="0021506F">
      <w:pPr>
        <w:pStyle w:val="Main"/>
        <w:ind w:firstLine="567"/>
        <w:rPr>
          <w:lang w:val="ru-RU"/>
        </w:rPr>
      </w:pPr>
    </w:p>
    <w:p w:rsidR="0021506F" w:rsidRPr="000B25BB" w:rsidRDefault="0021506F" w:rsidP="0021506F">
      <w:pPr>
        <w:pStyle w:val="Main"/>
        <w:ind w:firstLine="567"/>
        <w:rPr>
          <w:lang w:val="ru-RU"/>
        </w:rPr>
      </w:pPr>
      <w:r w:rsidRPr="00393217">
        <w:rPr>
          <w:highlight w:val="yellow"/>
          <w:lang w:val="ru-RU"/>
        </w:rPr>
        <w:t>Теория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графов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находит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применения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самых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разных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областях.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Несколько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примеров:</w:t>
      </w:r>
    </w:p>
    <w:p w:rsidR="0021506F" w:rsidRPr="006F320D" w:rsidRDefault="0021506F" w:rsidP="0021506F">
      <w:pPr>
        <w:pStyle w:val="Main"/>
        <w:numPr>
          <w:ilvl w:val="0"/>
          <w:numId w:val="10"/>
        </w:numPr>
        <w:ind w:left="426"/>
        <w:rPr>
          <w:lang w:val="ru-RU"/>
        </w:rPr>
      </w:pPr>
      <w:r w:rsidRPr="006F320D">
        <w:rPr>
          <w:lang w:val="ru-RU"/>
        </w:rPr>
        <w:t>Логистика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транспортные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системы.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Вершинами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будут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склады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товарами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или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пункты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назначения,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а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ребра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–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дороги,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их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соединяющие.</w:t>
      </w:r>
    </w:p>
    <w:p w:rsidR="0021506F" w:rsidRPr="006F320D" w:rsidRDefault="0021506F" w:rsidP="0021506F">
      <w:pPr>
        <w:pStyle w:val="Main"/>
        <w:numPr>
          <w:ilvl w:val="0"/>
          <w:numId w:val="10"/>
        </w:numPr>
        <w:ind w:left="426"/>
        <w:rPr>
          <w:lang w:val="ru-RU"/>
        </w:rPr>
      </w:pPr>
      <w:r w:rsidRPr="006F320D">
        <w:rPr>
          <w:lang w:val="ru-RU"/>
        </w:rPr>
        <w:t>Маршрутизация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сетей.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Вершины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–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компьютеры,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соединенные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сеть,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ребра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–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связи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между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ними.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Решается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задача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о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путях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передачи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данных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одного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компьютера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другой.</w:t>
      </w:r>
    </w:p>
    <w:p w:rsidR="0021506F" w:rsidRPr="006F320D" w:rsidRDefault="0021506F" w:rsidP="0021506F">
      <w:pPr>
        <w:pStyle w:val="Main"/>
        <w:numPr>
          <w:ilvl w:val="0"/>
          <w:numId w:val="10"/>
        </w:numPr>
        <w:ind w:left="426"/>
        <w:rPr>
          <w:lang w:val="ru-RU"/>
        </w:rPr>
      </w:pPr>
      <w:r w:rsidRPr="006F320D">
        <w:rPr>
          <w:lang w:val="ru-RU"/>
        </w:rPr>
        <w:t>Компьютерная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химия.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Модели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виде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графов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используются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описания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путей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протекания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сложных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реакций.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Вершины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–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участвующие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реакциях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вещества,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ребра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–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пути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превращений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веществ.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Также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графом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является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изображение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структур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молекул: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вершины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–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атомы,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ребра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–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химические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связи.</w:t>
      </w:r>
    </w:p>
    <w:p w:rsidR="0021506F" w:rsidRPr="006F320D" w:rsidRDefault="0021506F" w:rsidP="0021506F">
      <w:pPr>
        <w:pStyle w:val="Main"/>
        <w:numPr>
          <w:ilvl w:val="0"/>
          <w:numId w:val="10"/>
        </w:numPr>
        <w:ind w:left="426"/>
      </w:pPr>
      <w:proofErr w:type="spellStart"/>
      <w:r w:rsidRPr="006F320D">
        <w:t>Электрические</w:t>
      </w:r>
      <w:proofErr w:type="spellEnd"/>
      <w:r w:rsidR="00613C01">
        <w:t xml:space="preserve"> </w:t>
      </w:r>
      <w:proofErr w:type="spellStart"/>
      <w:r w:rsidRPr="006F320D">
        <w:t>сети</w:t>
      </w:r>
      <w:proofErr w:type="spellEnd"/>
      <w:r w:rsidRPr="006F320D">
        <w:t>.</w:t>
      </w:r>
    </w:p>
    <w:p w:rsidR="0021506F" w:rsidRPr="006F320D" w:rsidRDefault="0021506F" w:rsidP="0021506F">
      <w:pPr>
        <w:pStyle w:val="Main"/>
        <w:numPr>
          <w:ilvl w:val="0"/>
          <w:numId w:val="10"/>
        </w:numPr>
        <w:ind w:left="426"/>
        <w:rPr>
          <w:lang w:val="ru-RU"/>
        </w:rPr>
      </w:pPr>
      <w:r w:rsidRPr="006F320D">
        <w:rPr>
          <w:lang w:val="ru-RU"/>
        </w:rPr>
        <w:t>Сайты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Интернете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считать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узлами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ориентированного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графа,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ребрами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которого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будут</w:t>
      </w:r>
      <w:r w:rsidR="00613C01">
        <w:rPr>
          <w:lang w:val="ru-RU"/>
        </w:rPr>
        <w:t xml:space="preserve"> </w:t>
      </w:r>
      <w:r w:rsidRPr="006F320D">
        <w:rPr>
          <w:lang w:val="ru-RU"/>
        </w:rPr>
        <w:t>гиперссылки.</w:t>
      </w:r>
    </w:p>
    <w:p w:rsidR="0021506F" w:rsidRPr="006F320D" w:rsidRDefault="0021506F" w:rsidP="0021506F">
      <w:pPr>
        <w:pStyle w:val="Main"/>
        <w:numPr>
          <w:ilvl w:val="0"/>
          <w:numId w:val="10"/>
        </w:numPr>
        <w:ind w:left="426"/>
      </w:pPr>
      <w:r w:rsidRPr="006F320D">
        <w:t>И</w:t>
      </w:r>
      <w:r w:rsidR="00613C01">
        <w:t xml:space="preserve"> </w:t>
      </w:r>
      <w:r w:rsidRPr="006F320D">
        <w:t>т.</w:t>
      </w:r>
      <w:r w:rsidR="00613C01">
        <w:t xml:space="preserve"> </w:t>
      </w:r>
      <w:r w:rsidRPr="006F320D">
        <w:t>д.</w:t>
      </w:r>
    </w:p>
    <w:p w:rsidR="0021506F" w:rsidRPr="006F320D" w:rsidRDefault="0021506F" w:rsidP="0021506F">
      <w:pPr>
        <w:pStyle w:val="Main"/>
        <w:ind w:firstLine="567"/>
      </w:pPr>
    </w:p>
    <w:p w:rsidR="0021506F" w:rsidRPr="00393217" w:rsidRDefault="0021506F" w:rsidP="0021506F">
      <w:pPr>
        <w:pStyle w:val="Main"/>
        <w:ind w:firstLine="567"/>
        <w:rPr>
          <w:highlight w:val="yellow"/>
          <w:lang w:val="ru-RU"/>
        </w:rPr>
      </w:pPr>
      <w:r w:rsidRPr="00393217">
        <w:rPr>
          <w:highlight w:val="yellow"/>
          <w:lang w:val="ru-RU"/>
        </w:rPr>
        <w:t>Современная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теория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графов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представляет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собой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мощную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формальную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систему,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имеющую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необозримое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множество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применений.</w:t>
      </w:r>
    </w:p>
    <w:p w:rsidR="0021506F" w:rsidRPr="00393217" w:rsidRDefault="0021506F" w:rsidP="0021506F">
      <w:pPr>
        <w:pStyle w:val="Main"/>
        <w:ind w:firstLine="567"/>
        <w:rPr>
          <w:highlight w:val="yellow"/>
          <w:lang w:val="ru-RU"/>
        </w:rPr>
      </w:pPr>
      <w:r w:rsidRPr="00393217">
        <w:rPr>
          <w:b/>
          <w:i/>
          <w:iCs/>
          <w:highlight w:val="yellow"/>
          <w:lang w:val="ru-RU"/>
        </w:rPr>
        <w:t>Путем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393217">
        <w:rPr>
          <w:b/>
          <w:i/>
          <w:iCs/>
          <w:highlight w:val="yellow"/>
          <w:lang w:val="ru-RU"/>
        </w:rPr>
        <w:t>цепью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графе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последовательность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вершин,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которой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каждая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вершина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соединена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ребром</w:t>
      </w:r>
      <w:r w:rsidR="00613C01">
        <w:rPr>
          <w:highlight w:val="yellow"/>
          <w:lang w:val="ru-RU"/>
        </w:rPr>
        <w:t xml:space="preserve"> </w:t>
      </w:r>
      <w:proofErr w:type="gramStart"/>
      <w:r w:rsidRPr="00393217">
        <w:rPr>
          <w:highlight w:val="yellow"/>
          <w:lang w:val="ru-RU"/>
        </w:rPr>
        <w:t>со</w:t>
      </w:r>
      <w:proofErr w:type="gramEnd"/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следующей.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Пути,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которых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начальная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конечная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вершина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совпадают,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называют</w:t>
      </w:r>
      <w:r w:rsidR="00613C01">
        <w:rPr>
          <w:highlight w:val="yellow"/>
          <w:lang w:val="ru-RU"/>
        </w:rPr>
        <w:t xml:space="preserve"> </w:t>
      </w:r>
      <w:r w:rsidRPr="00393217">
        <w:rPr>
          <w:b/>
          <w:i/>
          <w:iCs/>
          <w:highlight w:val="yellow"/>
          <w:lang w:val="ru-RU"/>
        </w:rPr>
        <w:t>циклами</w:t>
      </w:r>
      <w:r w:rsidRPr="00393217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каждой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пары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вершин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существует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путь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соединяющих,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такой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граф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называют</w:t>
      </w:r>
      <w:r w:rsidR="00613C01">
        <w:rPr>
          <w:highlight w:val="yellow"/>
          <w:lang w:val="ru-RU"/>
        </w:rPr>
        <w:t xml:space="preserve"> </w:t>
      </w:r>
      <w:r w:rsidRPr="00393217">
        <w:rPr>
          <w:b/>
          <w:i/>
          <w:iCs/>
          <w:highlight w:val="yellow"/>
          <w:lang w:val="ru-RU"/>
        </w:rPr>
        <w:t>связным</w:t>
      </w:r>
      <w:r w:rsidRPr="00393217">
        <w:rPr>
          <w:highlight w:val="yellow"/>
          <w:lang w:val="ru-RU"/>
        </w:rPr>
        <w:t>.</w:t>
      </w:r>
    </w:p>
    <w:p w:rsidR="0021506F" w:rsidRPr="006F320D" w:rsidRDefault="0021506F" w:rsidP="0021506F">
      <w:pPr>
        <w:pStyle w:val="Main"/>
        <w:ind w:firstLine="567"/>
        <w:rPr>
          <w:lang w:val="ru-RU"/>
        </w:rPr>
      </w:pPr>
      <w:r w:rsidRPr="0039321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bookmarkStart w:id="63" w:name="AP02027"/>
      <w:r w:rsidRPr="00393217">
        <w:rPr>
          <w:highlight w:val="yellow"/>
          <w:lang w:val="ru-RU"/>
        </w:rPr>
        <w:t>программировании</w:t>
      </w:r>
      <w:r w:rsidR="00613C01">
        <w:rPr>
          <w:highlight w:val="yellow"/>
          <w:lang w:val="ru-RU"/>
        </w:rPr>
        <w:t xml:space="preserve"> </w:t>
      </w:r>
      <w:bookmarkEnd w:id="63"/>
      <w:r w:rsidRPr="00393217">
        <w:rPr>
          <w:highlight w:val="yellow"/>
          <w:lang w:val="ru-RU"/>
        </w:rPr>
        <w:t>используются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три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способа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хранения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памяти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информации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о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ст</w:t>
      </w:r>
      <w:r w:rsidR="00393217" w:rsidRPr="00393217">
        <w:rPr>
          <w:highlight w:val="yellow"/>
          <w:lang w:val="ru-RU"/>
        </w:rPr>
        <w:t>р</w:t>
      </w:r>
      <w:r w:rsidRPr="00393217">
        <w:rPr>
          <w:highlight w:val="yellow"/>
          <w:lang w:val="ru-RU"/>
        </w:rPr>
        <w:t>уктуре</w:t>
      </w:r>
      <w:r w:rsidR="00613C01">
        <w:rPr>
          <w:highlight w:val="yellow"/>
          <w:lang w:val="ru-RU"/>
        </w:rPr>
        <w:t xml:space="preserve"> </w:t>
      </w:r>
      <w:r w:rsidRPr="00393217">
        <w:rPr>
          <w:highlight w:val="yellow"/>
          <w:lang w:val="ru-RU"/>
        </w:rPr>
        <w:t>графов.</w:t>
      </w:r>
    </w:p>
    <w:p w:rsidR="0021506F" w:rsidRPr="006F320D" w:rsidRDefault="0021506F" w:rsidP="0021506F">
      <w:pPr>
        <w:pStyle w:val="Main"/>
        <w:ind w:firstLine="567"/>
        <w:rPr>
          <w:lang w:val="ru-RU"/>
        </w:rPr>
      </w:pPr>
    </w:p>
    <w:p w:rsidR="0021506F" w:rsidRPr="00393217" w:rsidRDefault="0021506F" w:rsidP="0021506F">
      <w:pPr>
        <w:pStyle w:val="Main"/>
        <w:ind w:firstLine="567"/>
        <w:rPr>
          <w:b/>
          <w:lang w:val="ru-RU"/>
        </w:rPr>
      </w:pPr>
      <w:r w:rsidRPr="00393217">
        <w:rPr>
          <w:b/>
          <w:lang w:val="ru-RU"/>
        </w:rPr>
        <w:t>1)</w:t>
      </w:r>
      <w:r w:rsidR="00613C01">
        <w:rPr>
          <w:b/>
          <w:lang w:val="ru-RU"/>
        </w:rPr>
        <w:t xml:space="preserve"> </w:t>
      </w:r>
      <w:r w:rsidRPr="00393217">
        <w:rPr>
          <w:b/>
          <w:i/>
          <w:iCs/>
          <w:lang w:val="ru-RU"/>
        </w:rPr>
        <w:t>Матрицы</w:t>
      </w:r>
      <w:r w:rsidR="00613C01">
        <w:rPr>
          <w:b/>
          <w:i/>
          <w:iCs/>
          <w:lang w:val="ru-RU"/>
        </w:rPr>
        <w:t xml:space="preserve"> </w:t>
      </w:r>
      <w:r w:rsidRPr="00393217">
        <w:rPr>
          <w:b/>
          <w:i/>
          <w:iCs/>
          <w:lang w:val="ru-RU"/>
        </w:rPr>
        <w:t>смежности</w:t>
      </w:r>
    </w:p>
    <w:p w:rsidR="0021506F" w:rsidRPr="00393217" w:rsidRDefault="0021506F" w:rsidP="0021506F">
      <w:pPr>
        <w:pStyle w:val="Main"/>
        <w:ind w:firstLine="567"/>
        <w:rPr>
          <w:lang w:val="ru-RU"/>
        </w:rPr>
      </w:pPr>
      <w:r w:rsidRPr="00393217">
        <w:rPr>
          <w:lang w:val="ru-RU"/>
        </w:rPr>
        <w:t>Квадратная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матрица</w:t>
      </w:r>
      <w:r w:rsidR="00613C01">
        <w:rPr>
          <w:lang w:val="ru-RU"/>
        </w:rPr>
        <w:t xml:space="preserve"> </w:t>
      </w:r>
      <w:r w:rsidRPr="00393217">
        <w:t>M</w:t>
      </w:r>
      <w:r w:rsidRPr="00393217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где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как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строки,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так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столбцы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соответствуют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вершинам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графа.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вершины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номерами</w:t>
      </w:r>
      <w:r w:rsidR="00613C01">
        <w:rPr>
          <w:lang w:val="ru-RU"/>
        </w:rPr>
        <w:t xml:space="preserve"> </w:t>
      </w:r>
      <w:proofErr w:type="spellStart"/>
      <w:r w:rsidRPr="00393217">
        <w:t>i</w:t>
      </w:r>
      <w:proofErr w:type="spellEnd"/>
      <w:r w:rsidR="00613C01">
        <w:rPr>
          <w:lang w:val="ru-RU"/>
        </w:rPr>
        <w:t xml:space="preserve"> </w:t>
      </w:r>
      <w:r w:rsidRPr="00393217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393217">
        <w:t>j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соединены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ребром,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то</w:t>
      </w:r>
      <w:r w:rsidR="00613C01">
        <w:rPr>
          <w:lang w:val="ru-RU"/>
        </w:rPr>
        <w:t xml:space="preserve"> </w:t>
      </w:r>
      <w:proofErr w:type="spellStart"/>
      <w:r w:rsidRPr="00393217">
        <w:t>M</w:t>
      </w:r>
      <w:r w:rsidRPr="00393217">
        <w:rPr>
          <w:i/>
          <w:iCs/>
        </w:rPr>
        <w:t>ij</w:t>
      </w:r>
      <w:proofErr w:type="spellEnd"/>
      <w:r w:rsidR="00613C01">
        <w:rPr>
          <w:lang w:val="ru-RU"/>
        </w:rPr>
        <w:t xml:space="preserve"> </w:t>
      </w:r>
      <w:r w:rsidRPr="00393217">
        <w:rPr>
          <w:lang w:val="ru-RU"/>
        </w:rPr>
        <w:t>=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1,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иначе</w:t>
      </w:r>
      <w:r w:rsidR="00613C01">
        <w:rPr>
          <w:lang w:val="ru-RU"/>
        </w:rPr>
        <w:t xml:space="preserve"> </w:t>
      </w:r>
      <w:proofErr w:type="spellStart"/>
      <w:r w:rsidRPr="00393217">
        <w:t>M</w:t>
      </w:r>
      <w:r w:rsidRPr="00393217">
        <w:rPr>
          <w:i/>
          <w:iCs/>
        </w:rPr>
        <w:t>ij</w:t>
      </w:r>
      <w:proofErr w:type="spellEnd"/>
      <w:r w:rsidR="00613C01">
        <w:rPr>
          <w:lang w:val="ru-RU"/>
        </w:rPr>
        <w:t xml:space="preserve"> </w:t>
      </w:r>
      <w:r w:rsidRPr="00393217">
        <w:rPr>
          <w:lang w:val="ru-RU"/>
        </w:rPr>
        <w:t>=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0.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неориентированного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графа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матрица,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очевидно,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симметрична.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Ориентированный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граф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задается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антисимметричной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матрицей.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ребро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выходит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узла</w:t>
      </w:r>
      <w:r w:rsidR="00613C01">
        <w:rPr>
          <w:lang w:val="ru-RU"/>
        </w:rPr>
        <w:t xml:space="preserve"> </w:t>
      </w:r>
      <w:proofErr w:type="spellStart"/>
      <w:r w:rsidRPr="00393217">
        <w:rPr>
          <w:i/>
          <w:iCs/>
        </w:rPr>
        <w:t>i</w:t>
      </w:r>
      <w:proofErr w:type="spellEnd"/>
      <w:r w:rsidR="00613C01">
        <w:rPr>
          <w:lang w:val="ru-RU"/>
        </w:rPr>
        <w:t xml:space="preserve"> </w:t>
      </w:r>
      <w:r w:rsidRPr="00393217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приходит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узел</w:t>
      </w:r>
      <w:r w:rsidR="00613C01">
        <w:rPr>
          <w:lang w:val="ru-RU"/>
        </w:rPr>
        <w:t xml:space="preserve"> </w:t>
      </w:r>
      <w:r w:rsidRPr="00393217">
        <w:rPr>
          <w:i/>
          <w:iCs/>
        </w:rPr>
        <w:t>j</w:t>
      </w:r>
      <w:r w:rsidRPr="00393217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то</w:t>
      </w:r>
      <w:r w:rsidR="00613C01">
        <w:rPr>
          <w:lang w:val="ru-RU"/>
        </w:rPr>
        <w:t xml:space="preserve"> </w:t>
      </w:r>
      <w:proofErr w:type="spellStart"/>
      <w:r w:rsidRPr="00393217">
        <w:t>M</w:t>
      </w:r>
      <w:r w:rsidRPr="00393217">
        <w:rPr>
          <w:i/>
          <w:iCs/>
        </w:rPr>
        <w:t>ij</w:t>
      </w:r>
      <w:proofErr w:type="spellEnd"/>
      <w:r w:rsidR="00613C01">
        <w:rPr>
          <w:lang w:val="ru-RU"/>
        </w:rPr>
        <w:t xml:space="preserve"> </w:t>
      </w:r>
      <w:r w:rsidRPr="00393217">
        <w:rPr>
          <w:lang w:val="ru-RU"/>
        </w:rPr>
        <w:t>=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1,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а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симметричный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элемент</w:t>
      </w:r>
      <w:r w:rsidR="00613C01">
        <w:rPr>
          <w:lang w:val="ru-RU"/>
        </w:rPr>
        <w:t xml:space="preserve"> </w:t>
      </w:r>
      <w:proofErr w:type="spellStart"/>
      <w:r w:rsidRPr="00393217">
        <w:t>M</w:t>
      </w:r>
      <w:r w:rsidRPr="00393217">
        <w:rPr>
          <w:i/>
          <w:iCs/>
        </w:rPr>
        <w:t>ji</w:t>
      </w:r>
      <w:proofErr w:type="spellEnd"/>
      <w:r w:rsidR="00613C01">
        <w:rPr>
          <w:lang w:val="ru-RU"/>
        </w:rPr>
        <w:t xml:space="preserve"> </w:t>
      </w:r>
      <w:r w:rsidRPr="00393217">
        <w:rPr>
          <w:lang w:val="ru-RU"/>
        </w:rPr>
        <w:t>=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-1.</w:t>
      </w:r>
    </w:p>
    <w:p w:rsidR="0021506F" w:rsidRPr="00393217" w:rsidRDefault="0021506F" w:rsidP="0021506F">
      <w:pPr>
        <w:pStyle w:val="Main"/>
        <w:ind w:firstLine="567"/>
        <w:rPr>
          <w:lang w:val="ru-RU"/>
        </w:rPr>
      </w:pPr>
    </w:p>
    <w:p w:rsidR="0021506F" w:rsidRPr="00393217" w:rsidRDefault="0021506F" w:rsidP="0021506F">
      <w:pPr>
        <w:pStyle w:val="Main"/>
        <w:ind w:firstLine="567"/>
        <w:rPr>
          <w:b/>
          <w:lang w:val="ru-RU"/>
        </w:rPr>
      </w:pPr>
      <w:r w:rsidRPr="00393217">
        <w:rPr>
          <w:b/>
          <w:lang w:val="ru-RU"/>
        </w:rPr>
        <w:t>2)</w:t>
      </w:r>
      <w:r w:rsidR="00613C01">
        <w:rPr>
          <w:b/>
          <w:lang w:val="ru-RU"/>
        </w:rPr>
        <w:t xml:space="preserve"> </w:t>
      </w:r>
      <w:r w:rsidRPr="00393217">
        <w:rPr>
          <w:b/>
          <w:i/>
          <w:iCs/>
          <w:lang w:val="ru-RU"/>
        </w:rPr>
        <w:t>Матрица</w:t>
      </w:r>
      <w:r w:rsidR="00613C01">
        <w:rPr>
          <w:b/>
          <w:i/>
          <w:iCs/>
          <w:lang w:val="ru-RU"/>
        </w:rPr>
        <w:t xml:space="preserve"> </w:t>
      </w:r>
      <w:r w:rsidRPr="00393217">
        <w:rPr>
          <w:b/>
          <w:i/>
          <w:iCs/>
          <w:lang w:val="ru-RU"/>
        </w:rPr>
        <w:t>инцидентности</w:t>
      </w:r>
    </w:p>
    <w:p w:rsidR="0021506F" w:rsidRPr="00393217" w:rsidRDefault="0021506F" w:rsidP="0021506F">
      <w:pPr>
        <w:pStyle w:val="Main"/>
        <w:ind w:firstLine="567"/>
        <w:rPr>
          <w:lang w:val="ru-RU"/>
        </w:rPr>
      </w:pPr>
      <w:r w:rsidRPr="00393217">
        <w:rPr>
          <w:lang w:val="ru-RU"/>
        </w:rPr>
        <w:t>Столбцы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матрицы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соответствуют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вершинам,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а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строки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ребрам.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ребро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номером</w:t>
      </w:r>
      <w:r w:rsidR="00613C01">
        <w:rPr>
          <w:lang w:val="ru-RU"/>
        </w:rPr>
        <w:t xml:space="preserve"> </w:t>
      </w:r>
      <w:proofErr w:type="spellStart"/>
      <w:r w:rsidRPr="00393217">
        <w:rPr>
          <w:i/>
          <w:iCs/>
        </w:rPr>
        <w:t>i</w:t>
      </w:r>
      <w:proofErr w:type="spellEnd"/>
      <w:r w:rsidR="00613C01">
        <w:rPr>
          <w:lang w:val="ru-RU"/>
        </w:rPr>
        <w:t xml:space="preserve"> </w:t>
      </w:r>
      <w:r w:rsidRPr="00393217">
        <w:rPr>
          <w:lang w:val="ru-RU"/>
        </w:rPr>
        <w:t>соединяет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вершины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номерами</w:t>
      </w:r>
      <w:r w:rsidR="00613C01">
        <w:rPr>
          <w:lang w:val="ru-RU"/>
        </w:rPr>
        <w:t xml:space="preserve"> </w:t>
      </w:r>
      <w:r w:rsidRPr="00393217">
        <w:rPr>
          <w:i/>
          <w:iCs/>
        </w:rPr>
        <w:t>j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393217">
        <w:rPr>
          <w:i/>
          <w:iCs/>
        </w:rPr>
        <w:t>k</w:t>
      </w:r>
      <w:r w:rsidRPr="00393217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элементы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матрицы</w:t>
      </w:r>
      <w:r w:rsidR="00613C01">
        <w:rPr>
          <w:lang w:val="ru-RU"/>
        </w:rPr>
        <w:t xml:space="preserve"> </w:t>
      </w:r>
      <w:proofErr w:type="spellStart"/>
      <w:r w:rsidRPr="00393217">
        <w:t>I</w:t>
      </w:r>
      <w:r w:rsidRPr="00393217">
        <w:rPr>
          <w:i/>
          <w:iCs/>
        </w:rPr>
        <w:t>ij</w:t>
      </w:r>
      <w:proofErr w:type="spellEnd"/>
      <w:r w:rsidR="00613C01">
        <w:rPr>
          <w:lang w:val="ru-RU"/>
        </w:rPr>
        <w:t xml:space="preserve"> </w:t>
      </w:r>
      <w:r w:rsidRPr="00393217">
        <w:rPr>
          <w:lang w:val="ru-RU"/>
        </w:rPr>
        <w:t>=</w:t>
      </w:r>
      <w:r w:rsidR="00613C01">
        <w:rPr>
          <w:lang w:val="ru-RU"/>
        </w:rPr>
        <w:t xml:space="preserve"> </w:t>
      </w:r>
      <w:proofErr w:type="spellStart"/>
      <w:r w:rsidRPr="00393217">
        <w:t>I</w:t>
      </w:r>
      <w:r w:rsidRPr="00393217">
        <w:rPr>
          <w:i/>
          <w:iCs/>
        </w:rPr>
        <w:t>ik</w:t>
      </w:r>
      <w:proofErr w:type="spellEnd"/>
      <w:r w:rsidR="00613C01">
        <w:rPr>
          <w:lang w:val="ru-RU"/>
        </w:rPr>
        <w:t xml:space="preserve"> </w:t>
      </w:r>
      <w:r w:rsidRPr="00393217">
        <w:rPr>
          <w:lang w:val="ru-RU"/>
        </w:rPr>
        <w:t>=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1.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Остальные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элементы</w:t>
      </w:r>
      <w:r w:rsidR="00613C01">
        <w:rPr>
          <w:lang w:val="ru-RU"/>
        </w:rPr>
        <w:t xml:space="preserve"> </w:t>
      </w:r>
      <w:proofErr w:type="spellStart"/>
      <w:r w:rsidRPr="00393217">
        <w:rPr>
          <w:i/>
          <w:iCs/>
        </w:rPr>
        <w:t>i</w:t>
      </w:r>
      <w:proofErr w:type="spellEnd"/>
      <w:r w:rsidRPr="00393217">
        <w:rPr>
          <w:lang w:val="ru-RU"/>
        </w:rPr>
        <w:t>-</w:t>
      </w:r>
      <w:proofErr w:type="spellStart"/>
      <w:r w:rsidRPr="00393217">
        <w:rPr>
          <w:lang w:val="ru-RU"/>
        </w:rPr>
        <w:t>й</w:t>
      </w:r>
      <w:proofErr w:type="spellEnd"/>
      <w:r w:rsidR="00613C01">
        <w:rPr>
          <w:lang w:val="ru-RU"/>
        </w:rPr>
        <w:t xml:space="preserve"> </w:t>
      </w:r>
      <w:r w:rsidRPr="00393217">
        <w:rPr>
          <w:lang w:val="ru-RU"/>
        </w:rPr>
        <w:t>строки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равны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0.</w:t>
      </w:r>
    </w:p>
    <w:p w:rsidR="0021506F" w:rsidRPr="00393217" w:rsidRDefault="0021506F" w:rsidP="0021506F">
      <w:pPr>
        <w:pStyle w:val="Main"/>
        <w:ind w:firstLine="567"/>
        <w:rPr>
          <w:lang w:val="ru-RU"/>
        </w:rPr>
      </w:pPr>
    </w:p>
    <w:p w:rsidR="0021506F" w:rsidRPr="00393217" w:rsidRDefault="0021506F" w:rsidP="0021506F">
      <w:pPr>
        <w:pStyle w:val="Main"/>
        <w:ind w:firstLine="567"/>
        <w:rPr>
          <w:b/>
          <w:lang w:val="ru-RU"/>
        </w:rPr>
      </w:pPr>
      <w:r w:rsidRPr="00393217">
        <w:rPr>
          <w:b/>
          <w:lang w:val="ru-RU"/>
        </w:rPr>
        <w:t>3)</w:t>
      </w:r>
      <w:r w:rsidR="00613C01">
        <w:rPr>
          <w:b/>
          <w:lang w:val="ru-RU"/>
        </w:rPr>
        <w:t xml:space="preserve"> </w:t>
      </w:r>
      <w:r w:rsidRPr="00393217">
        <w:rPr>
          <w:b/>
          <w:i/>
          <w:iCs/>
          <w:lang w:val="ru-RU"/>
        </w:rPr>
        <w:t>Список</w:t>
      </w:r>
      <w:r w:rsidR="00613C01">
        <w:rPr>
          <w:b/>
          <w:i/>
          <w:iCs/>
          <w:lang w:val="ru-RU"/>
        </w:rPr>
        <w:t xml:space="preserve"> </w:t>
      </w:r>
      <w:r w:rsidRPr="00393217">
        <w:rPr>
          <w:b/>
          <w:i/>
          <w:iCs/>
          <w:lang w:val="ru-RU"/>
        </w:rPr>
        <w:t>ребер</w:t>
      </w:r>
    </w:p>
    <w:p w:rsidR="0021506F" w:rsidRPr="00393217" w:rsidRDefault="0021506F" w:rsidP="0021506F">
      <w:pPr>
        <w:pStyle w:val="Main"/>
        <w:ind w:firstLine="567"/>
        <w:rPr>
          <w:lang w:val="ru-RU"/>
        </w:rPr>
      </w:pPr>
      <w:r w:rsidRPr="00393217">
        <w:rPr>
          <w:lang w:val="ru-RU"/>
        </w:rPr>
        <w:t>Просто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набор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пар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номеров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вершин,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соединенных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ребрами.</w:t>
      </w:r>
    </w:p>
    <w:p w:rsidR="0021506F" w:rsidRPr="00393217" w:rsidRDefault="0021506F" w:rsidP="0021506F">
      <w:pPr>
        <w:pStyle w:val="Main"/>
        <w:ind w:firstLine="567"/>
        <w:rPr>
          <w:lang w:val="ru-RU"/>
        </w:rPr>
      </w:pPr>
    </w:p>
    <w:p w:rsidR="0021506F" w:rsidRPr="00393217" w:rsidRDefault="0021506F" w:rsidP="0021506F">
      <w:pPr>
        <w:pStyle w:val="Main"/>
        <w:ind w:firstLine="567"/>
        <w:rPr>
          <w:lang w:val="ru-RU"/>
        </w:rPr>
      </w:pPr>
      <w:r w:rsidRPr="00393217">
        <w:rPr>
          <w:lang w:val="ru-RU"/>
        </w:rPr>
        <w:lastRenderedPageBreak/>
        <w:t>Рассмотренные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выше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деревья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являются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частным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случаем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графов.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Деревом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любой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связный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граф,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содержащий</w:t>
      </w:r>
      <w:r w:rsidR="00613C01">
        <w:rPr>
          <w:lang w:val="ru-RU"/>
        </w:rPr>
        <w:t xml:space="preserve"> </w:t>
      </w:r>
      <w:r w:rsidRPr="00393217">
        <w:rPr>
          <w:lang w:val="ru-RU"/>
        </w:rPr>
        <w:t>циклов.</w:t>
      </w:r>
    </w:p>
    <w:p w:rsidR="0021506F" w:rsidRPr="00FD0CFE" w:rsidRDefault="0021506F" w:rsidP="0021506F">
      <w:pPr>
        <w:pStyle w:val="Main"/>
        <w:ind w:firstLine="567"/>
        <w:rPr>
          <w:highlight w:val="yellow"/>
          <w:lang w:val="ru-RU"/>
        </w:rPr>
      </w:pPr>
      <w:r w:rsidRPr="00FD0CFE">
        <w:rPr>
          <w:highlight w:val="yellow"/>
          <w:lang w:val="ru-RU"/>
        </w:rPr>
        <w:t>Задачи,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возникающие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теории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графов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многочисленны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разнообразны.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них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пишутся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толстые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книги,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нет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никакой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возможности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сколько-нибудь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полно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здесь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обозреть.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Поэтому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ограничимся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замечанием,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многие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этих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задач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требуют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систематического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перебора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вершин.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перебирать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вершины,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связанные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ребрами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посещать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каждую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вершину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раз,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множество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посещаемых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алгоритмом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вершин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образовывать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дерево,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сам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алгоритм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естественно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сделать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рекурсивным.</w:t>
      </w:r>
    </w:p>
    <w:p w:rsidR="0021506F" w:rsidRPr="00393217" w:rsidRDefault="0021506F" w:rsidP="0021506F">
      <w:pPr>
        <w:pStyle w:val="Main"/>
        <w:ind w:firstLine="567"/>
        <w:rPr>
          <w:lang w:val="ru-RU"/>
        </w:rPr>
      </w:pPr>
      <w:r w:rsidRPr="00FD0CFE">
        <w:rPr>
          <w:highlight w:val="yellow"/>
          <w:lang w:val="ru-RU"/>
        </w:rPr>
        <w:t>Например,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классической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задачей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поиск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пути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одной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вершины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другую.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Алгоритм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поиска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должен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построить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возможных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путей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начальной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вершины,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концевыми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узлами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которого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будут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вершины,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которых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нельзя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попасть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какую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вершину,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принадлежащую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ранее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построенной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ветви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(не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помеченную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уже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посещенную).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Задача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решена,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концевых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узлов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совпадет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конечной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вершиной,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путь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которую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требуется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найти.</w:t>
      </w:r>
    </w:p>
    <w:p w:rsidR="0021506F" w:rsidRDefault="0021506F" w:rsidP="0021506F">
      <w:pPr>
        <w:pStyle w:val="Main"/>
        <w:ind w:firstLine="567"/>
        <w:rPr>
          <w:lang w:val="ru-RU"/>
        </w:rPr>
      </w:pPr>
    </w:p>
    <w:p w:rsidR="0007718C" w:rsidRPr="0007718C" w:rsidRDefault="0007718C" w:rsidP="0007718C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64" w:name="_Toc5051352"/>
      <w:r w:rsidRPr="0007718C">
        <w:rPr>
          <w:sz w:val="20"/>
          <w:szCs w:val="20"/>
        </w:rPr>
        <w:t>Использование</w:t>
      </w:r>
      <w:r w:rsidR="00613C01">
        <w:rPr>
          <w:sz w:val="20"/>
          <w:szCs w:val="20"/>
        </w:rPr>
        <w:t xml:space="preserve"> </w:t>
      </w:r>
      <w:r w:rsidRPr="0007718C">
        <w:rPr>
          <w:sz w:val="20"/>
          <w:szCs w:val="20"/>
        </w:rPr>
        <w:t>графа</w:t>
      </w:r>
      <w:r w:rsidR="00613C01">
        <w:rPr>
          <w:sz w:val="20"/>
          <w:szCs w:val="20"/>
        </w:rPr>
        <w:t xml:space="preserve"> </w:t>
      </w:r>
      <w:r w:rsidRPr="0007718C">
        <w:rPr>
          <w:sz w:val="20"/>
          <w:szCs w:val="20"/>
        </w:rPr>
        <w:t>с</w:t>
      </w:r>
      <w:r w:rsidR="00613C01">
        <w:rPr>
          <w:sz w:val="20"/>
          <w:szCs w:val="20"/>
        </w:rPr>
        <w:t xml:space="preserve"> </w:t>
      </w:r>
      <w:r w:rsidRPr="0007718C">
        <w:rPr>
          <w:sz w:val="20"/>
          <w:szCs w:val="20"/>
        </w:rPr>
        <w:t>использованием</w:t>
      </w:r>
      <w:r w:rsidR="00613C01">
        <w:rPr>
          <w:sz w:val="20"/>
          <w:szCs w:val="20"/>
        </w:rPr>
        <w:t xml:space="preserve"> </w:t>
      </w:r>
      <w:r w:rsidRPr="0007718C">
        <w:rPr>
          <w:sz w:val="20"/>
          <w:szCs w:val="20"/>
        </w:rPr>
        <w:t>STL</w:t>
      </w:r>
      <w:r w:rsidR="00613C01">
        <w:rPr>
          <w:sz w:val="20"/>
          <w:szCs w:val="20"/>
        </w:rPr>
        <w:t xml:space="preserve"> </w:t>
      </w:r>
      <w:r w:rsidRPr="0007718C">
        <w:rPr>
          <w:sz w:val="20"/>
          <w:szCs w:val="20"/>
        </w:rPr>
        <w:t>для</w:t>
      </w:r>
      <w:r w:rsidR="00613C01">
        <w:rPr>
          <w:sz w:val="20"/>
          <w:szCs w:val="20"/>
        </w:rPr>
        <w:t xml:space="preserve"> </w:t>
      </w:r>
      <w:r w:rsidRPr="0007718C">
        <w:rPr>
          <w:sz w:val="20"/>
          <w:szCs w:val="20"/>
        </w:rPr>
        <w:t>конкурентного</w:t>
      </w:r>
      <w:r w:rsidR="00613C01">
        <w:rPr>
          <w:sz w:val="20"/>
          <w:szCs w:val="20"/>
        </w:rPr>
        <w:t xml:space="preserve"> </w:t>
      </w:r>
      <w:r w:rsidRPr="0007718C">
        <w:rPr>
          <w:sz w:val="20"/>
          <w:szCs w:val="20"/>
        </w:rPr>
        <w:t>программирования</w:t>
      </w:r>
      <w:bookmarkEnd w:id="64"/>
    </w:p>
    <w:p w:rsidR="0007718C" w:rsidRPr="0007718C" w:rsidRDefault="0007718C" w:rsidP="0007718C">
      <w:pPr>
        <w:pStyle w:val="Main"/>
        <w:ind w:firstLine="567"/>
        <w:rPr>
          <w:b/>
          <w:vanish/>
          <w:color w:val="FF0000"/>
          <w:lang w:val="ru-RU"/>
        </w:rPr>
      </w:pPr>
      <w:r w:rsidRPr="0007718C">
        <w:rPr>
          <w:b/>
          <w:vanish/>
          <w:color w:val="FF0000"/>
          <w:lang w:val="ru-RU"/>
        </w:rPr>
        <w:t>https://www.geeksforgeeks.org/graph-implementation-using-stl-for-competitive-programming-set-1-dfs-of-unweighted-and-undirected/</w:t>
      </w:r>
    </w:p>
    <w:p w:rsidR="0007718C" w:rsidRDefault="0007718C" w:rsidP="0007718C">
      <w:pPr>
        <w:pStyle w:val="Main"/>
        <w:ind w:firstLine="567"/>
        <w:rPr>
          <w:lang w:val="ru-RU"/>
        </w:rPr>
      </w:pPr>
      <w:r w:rsidRPr="0007718C">
        <w:rPr>
          <w:lang w:val="ru-RU"/>
        </w:rPr>
        <w:t>Мы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ввели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основы</w:t>
      </w:r>
      <w:r w:rsidR="00613C01">
        <w:rPr>
          <w:lang w:val="ru-RU"/>
        </w:rPr>
        <w:t xml:space="preserve"> </w:t>
      </w:r>
      <w:r>
        <w:rPr>
          <w:lang w:val="ru-RU"/>
        </w:rPr>
        <w:t>графа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представления.</w:t>
      </w:r>
      <w:r w:rsidR="00613C01">
        <w:rPr>
          <w:lang w:val="ru-RU"/>
        </w:rPr>
        <w:t xml:space="preserve"> </w:t>
      </w:r>
      <w:r>
        <w:rPr>
          <w:lang w:val="ru-RU"/>
        </w:rPr>
        <w:t>Здесь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используется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другое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представление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основе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STL,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которое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может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быть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полезно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быстрого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внедрения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графика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использованием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векторов.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Реализация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предназначена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отображения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списка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смежности.</w:t>
      </w:r>
    </w:p>
    <w:p w:rsidR="008E3E1C" w:rsidRDefault="008E3E1C" w:rsidP="0007718C">
      <w:pPr>
        <w:pStyle w:val="Main"/>
        <w:ind w:firstLine="567"/>
        <w:rPr>
          <w:lang w:val="ru-RU"/>
        </w:rPr>
      </w:pPr>
    </w:p>
    <w:p w:rsidR="008E3E1C" w:rsidRPr="008E3E1C" w:rsidRDefault="008E3E1C" w:rsidP="0007718C">
      <w:pPr>
        <w:pStyle w:val="Main"/>
        <w:ind w:firstLine="567"/>
        <w:rPr>
          <w:b/>
          <w:lang w:val="ru-RU"/>
        </w:rPr>
      </w:pPr>
      <w:r w:rsidRPr="008E3E1C">
        <w:rPr>
          <w:b/>
          <w:lang w:val="ru-RU"/>
        </w:rPr>
        <w:t>Замечание</w:t>
      </w:r>
    </w:p>
    <w:p w:rsidR="00613C01" w:rsidRDefault="00774CB4" w:rsidP="0007718C">
      <w:pPr>
        <w:pStyle w:val="Main"/>
        <w:ind w:firstLine="567"/>
        <w:rPr>
          <w:lang w:val="ru-RU"/>
        </w:rPr>
      </w:pPr>
      <w:hyperlink r:id="rId66" w:tooltip="Стандартная библиотека шаблонов" w:history="1">
        <w:r w:rsidR="008E3E1C" w:rsidRPr="008E3E1C">
          <w:rPr>
            <w:lang w:val="ru-RU"/>
          </w:rPr>
          <w:t>Стандартная</w:t>
        </w:r>
        <w:r w:rsidR="00613C01">
          <w:rPr>
            <w:lang w:val="ru-RU"/>
          </w:rPr>
          <w:t xml:space="preserve"> </w:t>
        </w:r>
        <w:r w:rsidR="008E3E1C" w:rsidRPr="008E3E1C">
          <w:rPr>
            <w:lang w:val="ru-RU"/>
          </w:rPr>
          <w:t>библиотека</w:t>
        </w:r>
        <w:r w:rsidR="00613C01">
          <w:rPr>
            <w:lang w:val="ru-RU"/>
          </w:rPr>
          <w:t xml:space="preserve"> </w:t>
        </w:r>
        <w:r w:rsidR="008E3E1C" w:rsidRPr="008E3E1C">
          <w:rPr>
            <w:lang w:val="ru-RU"/>
          </w:rPr>
          <w:t>шаблонов</w:t>
        </w:r>
      </w:hyperlink>
      <w:r w:rsidR="00613C01">
        <w:rPr>
          <w:lang w:val="ru-RU"/>
        </w:rPr>
        <w:t xml:space="preserve"> </w:t>
      </w:r>
      <w:r w:rsidR="008E3E1C" w:rsidRPr="00E45C20">
        <w:rPr>
          <w:lang w:val="ru-RU"/>
        </w:rPr>
        <w:t>(</w:t>
      </w:r>
      <w:r w:rsidR="008E3E1C" w:rsidRPr="008E3E1C">
        <w:t>Standard</w:t>
      </w:r>
      <w:r w:rsidR="00613C01">
        <w:rPr>
          <w:lang w:val="ru-RU"/>
        </w:rPr>
        <w:t xml:space="preserve"> </w:t>
      </w:r>
      <w:r w:rsidR="008E3E1C" w:rsidRPr="008E3E1C">
        <w:t>Template</w:t>
      </w:r>
      <w:r w:rsidR="00613C01">
        <w:rPr>
          <w:lang w:val="ru-RU"/>
        </w:rPr>
        <w:t xml:space="preserve"> </w:t>
      </w:r>
      <w:r w:rsidR="008E3E1C" w:rsidRPr="008E3E1C">
        <w:t>Library</w:t>
      </w:r>
      <w:r w:rsidR="008E3E1C" w:rsidRPr="00E45C20">
        <w:rPr>
          <w:lang w:val="ru-RU"/>
        </w:rPr>
        <w:t>,</w:t>
      </w:r>
      <w:r w:rsidR="00613C01">
        <w:rPr>
          <w:lang w:val="ru-RU"/>
        </w:rPr>
        <w:t xml:space="preserve"> </w:t>
      </w:r>
      <w:r w:rsidR="008E3E1C" w:rsidRPr="008E3E1C">
        <w:t>STL</w:t>
      </w:r>
      <w:r w:rsidR="008E3E1C" w:rsidRPr="00E45C20">
        <w:rPr>
          <w:lang w:val="ru-RU"/>
        </w:rPr>
        <w:t>)</w:t>
      </w:r>
    </w:p>
    <w:p w:rsidR="008E3E1C" w:rsidRPr="00E45C20" w:rsidRDefault="008E3E1C" w:rsidP="0007718C">
      <w:pPr>
        <w:pStyle w:val="Main"/>
        <w:ind w:firstLine="567"/>
        <w:rPr>
          <w:lang w:val="ru-RU"/>
        </w:rPr>
      </w:pPr>
    </w:p>
    <w:p w:rsidR="0007718C" w:rsidRDefault="0007718C" w:rsidP="0007718C">
      <w:pPr>
        <w:pStyle w:val="Main"/>
        <w:ind w:firstLine="567"/>
        <w:rPr>
          <w:lang w:val="ru-RU"/>
        </w:rPr>
      </w:pPr>
      <w:r w:rsidRPr="0007718C">
        <w:rPr>
          <w:lang w:val="ru-RU"/>
        </w:rPr>
        <w:t>Ниже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приведен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пример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неориентированного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и</w:t>
      </w:r>
      <w:r w:rsidR="00613C01">
        <w:rPr>
          <w:lang w:val="ru-RU"/>
        </w:rPr>
        <w:t xml:space="preserve"> </w:t>
      </w:r>
      <w:proofErr w:type="spellStart"/>
      <w:r w:rsidRPr="0007718C">
        <w:rPr>
          <w:lang w:val="ru-RU"/>
        </w:rPr>
        <w:t>невзвешенного</w:t>
      </w:r>
      <w:proofErr w:type="spellEnd"/>
      <w:r w:rsidR="00613C01">
        <w:rPr>
          <w:lang w:val="ru-RU"/>
        </w:rPr>
        <w:t xml:space="preserve"> </w:t>
      </w:r>
      <w:r w:rsidRPr="0007718C">
        <w:rPr>
          <w:lang w:val="ru-RU"/>
        </w:rPr>
        <w:t>графа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5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вершинами.</w:t>
      </w:r>
    </w:p>
    <w:p w:rsidR="0007718C" w:rsidRDefault="0007718C" w:rsidP="0007718C">
      <w:pPr>
        <w:pStyle w:val="Main"/>
        <w:ind w:firstLine="0"/>
        <w:jc w:val="center"/>
        <w:rPr>
          <w:lang w:val="ru-RU"/>
        </w:rPr>
      </w:pPr>
    </w:p>
    <w:p w:rsidR="0007718C" w:rsidRDefault="0007718C" w:rsidP="0007718C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1228725" cy="857250"/>
            <wp:effectExtent l="19050" t="0" r="9525" b="0"/>
            <wp:docPr id="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C" w:rsidRDefault="0007718C" w:rsidP="0007718C">
      <w:pPr>
        <w:pStyle w:val="Main"/>
        <w:ind w:firstLine="0"/>
        <w:jc w:val="center"/>
        <w:rPr>
          <w:lang w:val="ru-RU"/>
        </w:rPr>
      </w:pPr>
    </w:p>
    <w:p w:rsidR="0007718C" w:rsidRDefault="0007718C" w:rsidP="0007718C">
      <w:pPr>
        <w:pStyle w:val="Main"/>
        <w:ind w:firstLine="567"/>
        <w:rPr>
          <w:lang w:val="ru-RU"/>
        </w:rPr>
      </w:pPr>
      <w:r w:rsidRPr="0007718C">
        <w:rPr>
          <w:lang w:val="ru-RU"/>
        </w:rPr>
        <w:t>Ниже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представлен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список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граф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смежности.</w:t>
      </w:r>
    </w:p>
    <w:p w:rsidR="0007718C" w:rsidRPr="00696DEC" w:rsidRDefault="0007718C" w:rsidP="0007718C">
      <w:pPr>
        <w:pStyle w:val="Main"/>
        <w:ind w:firstLine="0"/>
        <w:jc w:val="center"/>
        <w:rPr>
          <w:noProof/>
          <w:lang w:val="ru-RU" w:eastAsia="en-US"/>
        </w:rPr>
      </w:pPr>
    </w:p>
    <w:p w:rsidR="0007718C" w:rsidRPr="0007718C" w:rsidRDefault="0007718C" w:rsidP="0007718C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324100" cy="1066800"/>
            <wp:effectExtent l="19050" t="0" r="0" b="0"/>
            <wp:docPr id="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C" w:rsidRPr="0007718C" w:rsidRDefault="0007718C" w:rsidP="0007718C">
      <w:pPr>
        <w:pStyle w:val="Main"/>
        <w:ind w:firstLine="0"/>
        <w:jc w:val="center"/>
        <w:rPr>
          <w:noProof/>
          <w:lang w:eastAsia="en-US"/>
        </w:rPr>
      </w:pPr>
    </w:p>
    <w:p w:rsidR="0007718C" w:rsidRPr="0007718C" w:rsidRDefault="0007718C" w:rsidP="0007718C">
      <w:pPr>
        <w:pStyle w:val="Main"/>
        <w:ind w:firstLine="567"/>
        <w:rPr>
          <w:lang w:val="ru-RU"/>
        </w:rPr>
      </w:pPr>
      <w:r>
        <w:rPr>
          <w:lang w:val="ru-RU"/>
        </w:rPr>
        <w:t>Используется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вектор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STL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реализации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графа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использованием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представления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списка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смежности.</w:t>
      </w:r>
    </w:p>
    <w:p w:rsidR="0007718C" w:rsidRPr="0007718C" w:rsidRDefault="0007718C" w:rsidP="0007718C">
      <w:pPr>
        <w:pStyle w:val="Main"/>
        <w:ind w:firstLine="567"/>
        <w:rPr>
          <w:lang w:val="ru-RU"/>
        </w:rPr>
      </w:pPr>
      <w:r w:rsidRPr="008E3E1C">
        <w:rPr>
          <w:b/>
        </w:rPr>
        <w:t>V</w:t>
      </w:r>
      <w:proofErr w:type="spellStart"/>
      <w:r w:rsidRPr="008E3E1C">
        <w:rPr>
          <w:b/>
          <w:lang w:val="ru-RU"/>
        </w:rPr>
        <w:t>ector</w:t>
      </w:r>
      <w:proofErr w:type="spellEnd"/>
      <w:r w:rsidRPr="0007718C">
        <w:rPr>
          <w:lang w:val="ru-RU"/>
        </w:rPr>
        <w:t>: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контейнер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последовательности.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Здесь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мы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используем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хранения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списков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смежности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всех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вершин.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Мы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используем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число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вершин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качестве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индекса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этом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векторе.</w:t>
      </w:r>
    </w:p>
    <w:p w:rsidR="0007718C" w:rsidRDefault="0007718C" w:rsidP="0007718C">
      <w:pPr>
        <w:pStyle w:val="Main"/>
        <w:ind w:firstLine="567"/>
        <w:rPr>
          <w:lang w:val="ru-RU"/>
        </w:rPr>
      </w:pPr>
      <w:r w:rsidRPr="0007718C">
        <w:rPr>
          <w:lang w:val="ru-RU"/>
        </w:rPr>
        <w:t>Идея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состоит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том,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чтобы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представлять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граф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как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массив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векторов,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так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каждый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вектор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представляет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собой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список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смежности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вершины.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Ниже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приведена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полная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версия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программы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C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++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07718C">
        <w:rPr>
          <w:lang w:val="ru-RU"/>
        </w:rPr>
        <w:t>DFS</w:t>
      </w:r>
      <w:r w:rsidR="00613C01">
        <w:rPr>
          <w:lang w:val="ru-RU"/>
        </w:rPr>
        <w:t xml:space="preserve"> </w:t>
      </w:r>
      <w:proofErr w:type="spellStart"/>
      <w:r w:rsidRPr="0007718C">
        <w:rPr>
          <w:lang w:val="ru-RU"/>
        </w:rPr>
        <w:t>Traversal</w:t>
      </w:r>
      <w:proofErr w:type="spellEnd"/>
      <w:r w:rsidRPr="0007718C">
        <w:rPr>
          <w:lang w:val="ru-RU"/>
        </w:rPr>
        <w:t>.</w:t>
      </w:r>
    </w:p>
    <w:p w:rsidR="0007718C" w:rsidRDefault="0007718C" w:rsidP="0021506F">
      <w:pPr>
        <w:pStyle w:val="Main"/>
        <w:ind w:firstLine="567"/>
        <w:rPr>
          <w:lang w:val="ru-RU"/>
        </w:rPr>
      </w:pP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simple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representation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of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graph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using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STL,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for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the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purpose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of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competitive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programming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//#include&lt;bits/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stdc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++.h&gt;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//using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namespace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std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&lt;vector&gt;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&lt;algorithm&gt;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&lt;utility&gt;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std;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utility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function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to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add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an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edge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in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an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undirected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graph.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[],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lastRenderedPageBreak/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utility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function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to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do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DFS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of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graph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recursively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from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given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vertex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u.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DFSUtil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[],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&amp;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visited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visited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 w:rsidR="00613C01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].size();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613C01" w:rsidRDefault="00613C01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="0007718C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="0007718C"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visited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="0007718C"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="0007718C"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</w:t>
      </w:r>
      <w:proofErr w:type="spellStart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07718C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7718C" w:rsidRDefault="00613C01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proofErr w:type="spellStart"/>
      <w:proofErr w:type="gramStart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DFSUtil</w:t>
      </w:r>
      <w:proofErr w:type="spellEnd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="0007718C"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r w:rsidR="0007718C"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][</w:t>
      </w:r>
      <w:proofErr w:type="spellStart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07718C"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07718C"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visited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This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function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does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DFSUtil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)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for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all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unvisited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vertices.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DFS(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[],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visited(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u&lt;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u++)</w:t>
      </w:r>
    </w:p>
    <w:p w:rsidR="00613C01" w:rsidRDefault="00613C01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="0007718C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(visited[u]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07718C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07718C" w:rsidRDefault="00613C01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proofErr w:type="spellStart"/>
      <w:proofErr w:type="gramStart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DFSUtil</w:t>
      </w:r>
      <w:proofErr w:type="spellEnd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07718C"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07718C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visited);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Driver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code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main()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const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5;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[V];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1);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4);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1,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2);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1,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3);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1,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4);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2,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3);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3,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4);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DFS(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V);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13C01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"PAUSE"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</w:p>
    <w:p w:rsidR="0007718C" w:rsidRDefault="0007718C" w:rsidP="000771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7718C" w:rsidRPr="001A00F5" w:rsidRDefault="0007718C" w:rsidP="001A00F5">
      <w:pPr>
        <w:pStyle w:val="Main"/>
        <w:ind w:firstLine="0"/>
        <w:jc w:val="center"/>
        <w:rPr>
          <w:noProof/>
          <w:lang w:eastAsia="en-US"/>
        </w:rPr>
      </w:pPr>
    </w:p>
    <w:p w:rsidR="0007718C" w:rsidRPr="001A00F5" w:rsidRDefault="001A00F5" w:rsidP="001A00F5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438400" cy="304800"/>
            <wp:effectExtent l="19050" t="0" r="0" b="0"/>
            <wp:docPr id="1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C" w:rsidRPr="001A00F5" w:rsidRDefault="0007718C" w:rsidP="001A00F5">
      <w:pPr>
        <w:pStyle w:val="Main"/>
        <w:ind w:firstLine="0"/>
        <w:jc w:val="center"/>
        <w:rPr>
          <w:noProof/>
          <w:lang w:eastAsia="en-US"/>
        </w:rPr>
      </w:pPr>
    </w:p>
    <w:p w:rsidR="001A00F5" w:rsidRPr="00696DEC" w:rsidRDefault="001A00F5" w:rsidP="0021506F">
      <w:pPr>
        <w:pStyle w:val="Main"/>
        <w:ind w:firstLine="567"/>
        <w:rPr>
          <w:b/>
          <w:vanish/>
          <w:color w:val="FF0000"/>
        </w:rPr>
      </w:pPr>
      <w:r w:rsidRPr="00696DEC">
        <w:rPr>
          <w:b/>
          <w:vanish/>
          <w:color w:val="FF0000"/>
        </w:rPr>
        <w:t>https://www.geeksforgeeks.org/graph-implementation-using-stl-for-competitive-programming-set-2-weighted-graph/</w:t>
      </w:r>
    </w:p>
    <w:p w:rsidR="0007718C" w:rsidRDefault="001A00F5" w:rsidP="0021506F">
      <w:pPr>
        <w:pStyle w:val="Main"/>
        <w:ind w:firstLine="567"/>
        <w:rPr>
          <w:lang w:val="ru-RU"/>
        </w:rPr>
      </w:pPr>
      <w:r>
        <w:rPr>
          <w:lang w:val="ru-RU"/>
        </w:rPr>
        <w:t>Здесь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обсуждается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взвешенное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графическое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представление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использованием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STL.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Реализация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предназначена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представления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списка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смежности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взвешенного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графика.</w:t>
      </w:r>
    </w:p>
    <w:p w:rsidR="0007718C" w:rsidRPr="001A00F5" w:rsidRDefault="0007718C" w:rsidP="001A00F5">
      <w:pPr>
        <w:pStyle w:val="Main"/>
        <w:ind w:firstLine="0"/>
        <w:jc w:val="center"/>
        <w:rPr>
          <w:noProof/>
          <w:lang w:eastAsia="en-US"/>
        </w:rPr>
      </w:pPr>
    </w:p>
    <w:p w:rsidR="0007718C" w:rsidRPr="001A00F5" w:rsidRDefault="001A00F5" w:rsidP="001A00F5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590800" cy="1895475"/>
            <wp:effectExtent l="19050" t="0" r="0" b="0"/>
            <wp:docPr id="1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C" w:rsidRPr="001A00F5" w:rsidRDefault="0007718C" w:rsidP="001A00F5">
      <w:pPr>
        <w:pStyle w:val="Main"/>
        <w:ind w:firstLine="0"/>
        <w:jc w:val="center"/>
        <w:rPr>
          <w:noProof/>
          <w:lang w:eastAsia="en-US"/>
        </w:rPr>
      </w:pPr>
    </w:p>
    <w:p w:rsidR="001A00F5" w:rsidRPr="001A00F5" w:rsidRDefault="001A00F5" w:rsidP="001A00F5">
      <w:pPr>
        <w:pStyle w:val="Main"/>
        <w:ind w:firstLine="567"/>
        <w:rPr>
          <w:lang w:val="ru-RU"/>
        </w:rPr>
      </w:pPr>
      <w:r w:rsidRPr="001A00F5">
        <w:rPr>
          <w:lang w:val="ru-RU"/>
        </w:rPr>
        <w:t>Мы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используем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два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контейнера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STL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представления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графика:</w:t>
      </w:r>
    </w:p>
    <w:p w:rsidR="001A00F5" w:rsidRPr="001A00F5" w:rsidRDefault="001A00F5" w:rsidP="001A00F5">
      <w:pPr>
        <w:pStyle w:val="Main"/>
        <w:ind w:firstLine="567"/>
        <w:rPr>
          <w:lang w:val="ru-RU"/>
        </w:rPr>
      </w:pPr>
    </w:p>
    <w:p w:rsidR="001A00F5" w:rsidRPr="001A00F5" w:rsidRDefault="001A00F5" w:rsidP="001A00F5">
      <w:pPr>
        <w:pStyle w:val="Main"/>
        <w:numPr>
          <w:ilvl w:val="0"/>
          <w:numId w:val="30"/>
        </w:numPr>
        <w:ind w:left="426"/>
        <w:rPr>
          <w:lang w:val="ru-RU"/>
        </w:rPr>
      </w:pPr>
      <w:proofErr w:type="spellStart"/>
      <w:r w:rsidRPr="001A00F5">
        <w:rPr>
          <w:lang w:val="ru-RU"/>
        </w:rPr>
        <w:lastRenderedPageBreak/>
        <w:t>vector</w:t>
      </w:r>
      <w:proofErr w:type="spellEnd"/>
      <w:r w:rsidRPr="001A00F5">
        <w:rPr>
          <w:lang w:val="ru-RU"/>
        </w:rPr>
        <w:t>: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контейнер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последовательности.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Здесь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мы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используем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хранения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списков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смежности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всех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вершин.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Мы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используем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число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вершин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качестве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индекса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этом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векторе.</w:t>
      </w:r>
    </w:p>
    <w:p w:rsidR="001A00F5" w:rsidRPr="001A00F5" w:rsidRDefault="001A00F5" w:rsidP="001A00F5">
      <w:pPr>
        <w:pStyle w:val="Main"/>
        <w:numPr>
          <w:ilvl w:val="0"/>
          <w:numId w:val="30"/>
        </w:numPr>
        <w:ind w:left="426"/>
        <w:rPr>
          <w:lang w:val="ru-RU"/>
        </w:rPr>
      </w:pPr>
      <w:proofErr w:type="spellStart"/>
      <w:r w:rsidRPr="001A00F5">
        <w:rPr>
          <w:lang w:val="ru-RU"/>
        </w:rPr>
        <w:t>pair</w:t>
      </w:r>
      <w:proofErr w:type="spellEnd"/>
      <w:r w:rsidRPr="001A00F5">
        <w:rPr>
          <w:lang w:val="ru-RU"/>
        </w:rPr>
        <w:t>: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простой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контейнер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хранения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пары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элементов.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Здесь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мы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используем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хранения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соседнего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числа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вершин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веса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края,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соединяющегося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с</w:t>
      </w:r>
      <w:r w:rsidR="00613C01">
        <w:rPr>
          <w:lang w:val="ru-RU"/>
        </w:rPr>
        <w:t xml:space="preserve"> </w:t>
      </w:r>
      <w:proofErr w:type="gramStart"/>
      <w:r w:rsidRPr="001A00F5">
        <w:rPr>
          <w:lang w:val="ru-RU"/>
        </w:rPr>
        <w:t>соседним</w:t>
      </w:r>
      <w:proofErr w:type="gramEnd"/>
      <w:r w:rsidRPr="001A00F5">
        <w:rPr>
          <w:lang w:val="ru-RU"/>
        </w:rPr>
        <w:t>.</w:t>
      </w:r>
    </w:p>
    <w:p w:rsidR="0007718C" w:rsidRDefault="001A00F5" w:rsidP="001A00F5">
      <w:pPr>
        <w:pStyle w:val="Main"/>
        <w:ind w:firstLine="567"/>
        <w:rPr>
          <w:lang w:val="ru-RU"/>
        </w:rPr>
      </w:pPr>
      <w:r w:rsidRPr="001A00F5">
        <w:rPr>
          <w:lang w:val="ru-RU"/>
        </w:rPr>
        <w:t>Идея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состоит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том,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чтобы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использовать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вектор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парных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векторов.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Ниже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код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реализует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же</w:t>
      </w:r>
      <w:r w:rsidR="00613C01">
        <w:rPr>
          <w:lang w:val="ru-RU"/>
        </w:rPr>
        <w:t xml:space="preserve"> </w:t>
      </w:r>
      <w:r w:rsidRPr="001A00F5">
        <w:rPr>
          <w:lang w:val="ru-RU"/>
        </w:rPr>
        <w:t>самое.</w:t>
      </w:r>
    </w:p>
    <w:p w:rsidR="0007718C" w:rsidRDefault="0007718C" w:rsidP="0021506F">
      <w:pPr>
        <w:pStyle w:val="Main"/>
        <w:ind w:firstLine="567"/>
        <w:rPr>
          <w:lang w:val="ru-RU"/>
        </w:rPr>
      </w:pP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C++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program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to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represent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undirected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and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weighted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graph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using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STL.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The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program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basically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prints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adjacency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list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representation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of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graph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&gt;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&lt;vector&gt;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&lt;algorithm&gt;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#include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&lt;utility&gt;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std;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To</w:t>
      </w:r>
      <w:proofErr w:type="gramEnd"/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add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an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edge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vector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pair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[],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wt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make_pair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wt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));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push_back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make_pair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wt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));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Print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adjacency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list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representaion</w:t>
      </w:r>
      <w:proofErr w:type="spellEnd"/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ot</w:t>
      </w:r>
      <w:proofErr w:type="spellEnd"/>
      <w:proofErr w:type="gramEnd"/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graph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printGraph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pair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[],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w;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u++)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613C01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"Node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u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makes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an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with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\n"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13C01" w:rsidRDefault="00613C01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="001A00F5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="001A00F5"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auto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1A00F5"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[u].begin();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="001A00F5">
        <w:rPr>
          <w:rFonts w:ascii="Consolas" w:hAnsi="Consolas" w:cs="Consolas"/>
          <w:color w:val="808080"/>
          <w:sz w:val="19"/>
          <w:szCs w:val="19"/>
          <w:highlight w:val="white"/>
          <w:lang w:val="en-US" w:eastAsia="en-US"/>
        </w:rPr>
        <w:t>adj</w:t>
      </w:r>
      <w:proofErr w:type="spellEnd"/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[u].end();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it++)</w:t>
      </w:r>
    </w:p>
    <w:p w:rsidR="00613C01" w:rsidRDefault="00613C01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613C01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it-&gt;first;</w:t>
      </w:r>
    </w:p>
    <w:p w:rsidR="00613C01" w:rsidRDefault="00613C01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it-&gt;second;</w:t>
      </w:r>
    </w:p>
    <w:p w:rsidR="00613C01" w:rsidRDefault="00613C01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</w:t>
      </w:r>
      <w:proofErr w:type="spellStart"/>
      <w:proofErr w:type="gramStart"/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"\</w:t>
      </w:r>
      <w:proofErr w:type="spellStart"/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tNode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with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edge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weight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="</w:t>
      </w:r>
    </w:p>
    <w:p w:rsidR="00613C01" w:rsidRDefault="00613C01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"\n"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13C01" w:rsidRDefault="00613C01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613C01" w:rsidRDefault="00613C01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1A00F5"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"\n"</w:t>
      </w:r>
      <w:r w:rsidR="001A00F5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Driver</w:t>
      </w:r>
      <w:r w:rsidR="00613C01"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 w:eastAsia="en-US"/>
        </w:rPr>
        <w:t>code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main()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const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=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5;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vector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  <w:lang w:val="en-US" w:eastAsia="en-US"/>
        </w:rPr>
        <w:t>pair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&gt;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[V];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1,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10);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4,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20);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1,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2,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30);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1,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3,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40);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1,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4,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50);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2,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3,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60);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addEdge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3,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4,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70);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printGraph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adj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V);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&lt;&lt;</w:t>
      </w:r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613C01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  <w:lang w:val="en-US" w:eastAsia="en-US"/>
        </w:rPr>
        <w:t>"PAUSE"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="00613C01"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0;</w:t>
      </w:r>
    </w:p>
    <w:p w:rsidR="001A00F5" w:rsidRDefault="001A00F5" w:rsidP="001A00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 w:eastAsia="en-US"/>
        </w:rPr>
        <w:t>}</w:t>
      </w:r>
    </w:p>
    <w:p w:rsidR="0007718C" w:rsidRPr="001A00F5" w:rsidRDefault="0007718C" w:rsidP="001A00F5">
      <w:pPr>
        <w:pStyle w:val="Main"/>
        <w:ind w:firstLine="0"/>
        <w:jc w:val="center"/>
        <w:rPr>
          <w:noProof/>
          <w:lang w:val="ru-RU" w:eastAsia="en-US"/>
        </w:rPr>
      </w:pPr>
    </w:p>
    <w:p w:rsidR="0007718C" w:rsidRPr="001A00F5" w:rsidRDefault="001A00F5" w:rsidP="001A00F5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714625" cy="3009900"/>
            <wp:effectExtent l="19050" t="0" r="9525" b="0"/>
            <wp:docPr id="1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C" w:rsidRPr="001A00F5" w:rsidRDefault="0007718C" w:rsidP="001A00F5">
      <w:pPr>
        <w:pStyle w:val="Main"/>
        <w:ind w:firstLine="0"/>
        <w:jc w:val="center"/>
        <w:rPr>
          <w:noProof/>
          <w:lang w:eastAsia="en-US"/>
        </w:rPr>
      </w:pPr>
    </w:p>
    <w:p w:rsidR="0021506F" w:rsidRPr="0021506F" w:rsidRDefault="0021506F" w:rsidP="0021506F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65" w:name="_Toc480062948"/>
      <w:bookmarkStart w:id="66" w:name="_Toc5051353"/>
      <w:r w:rsidRPr="0021506F">
        <w:rPr>
          <w:i w:val="0"/>
          <w:sz w:val="20"/>
          <w:szCs w:val="20"/>
        </w:rPr>
        <w:t>Фракталы</w:t>
      </w:r>
      <w:bookmarkEnd w:id="65"/>
      <w:bookmarkEnd w:id="66"/>
    </w:p>
    <w:p w:rsidR="0021506F" w:rsidRPr="00FD0CFE" w:rsidRDefault="0021506F" w:rsidP="0021506F">
      <w:pPr>
        <w:pStyle w:val="Main"/>
        <w:ind w:firstLine="567"/>
        <w:rPr>
          <w:highlight w:val="yellow"/>
          <w:lang w:val="ru-RU"/>
        </w:rPr>
      </w:pPr>
      <w:bookmarkStart w:id="67" w:name="AP02028"/>
      <w:r w:rsidRPr="008E3E1C">
        <w:rPr>
          <w:b/>
          <w:i/>
          <w:iCs/>
          <w:highlight w:val="yellow"/>
          <w:lang w:val="ru-RU"/>
        </w:rPr>
        <w:t>Фракталами</w:t>
      </w:r>
      <w:r w:rsidR="00613C01">
        <w:rPr>
          <w:highlight w:val="yellow"/>
          <w:lang w:val="ru-RU"/>
        </w:rPr>
        <w:t xml:space="preserve"> </w:t>
      </w:r>
      <w:bookmarkEnd w:id="67"/>
      <w:r w:rsidRPr="00FD0CFE">
        <w:rPr>
          <w:highlight w:val="yellow"/>
          <w:lang w:val="ru-RU"/>
        </w:rPr>
        <w:t>называют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геометрические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фигуры,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обладающие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свойством</w:t>
      </w:r>
      <w:r w:rsidR="00613C01">
        <w:rPr>
          <w:highlight w:val="yellow"/>
          <w:lang w:val="ru-RU"/>
        </w:rPr>
        <w:t xml:space="preserve"> </w:t>
      </w:r>
      <w:proofErr w:type="spellStart"/>
      <w:r w:rsidRPr="00FD0CFE">
        <w:rPr>
          <w:highlight w:val="yellow"/>
          <w:lang w:val="ru-RU"/>
        </w:rPr>
        <w:t>самоподобия</w:t>
      </w:r>
      <w:proofErr w:type="spellEnd"/>
      <w:r w:rsidRPr="00FD0CFE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состоящие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частей,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подобных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всей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фигуре.</w:t>
      </w:r>
    </w:p>
    <w:p w:rsidR="0021506F" w:rsidRPr="00FD0CFE" w:rsidRDefault="0021506F" w:rsidP="0021506F">
      <w:pPr>
        <w:pStyle w:val="Main"/>
        <w:ind w:firstLine="567"/>
        <w:rPr>
          <w:lang w:val="ru-RU"/>
        </w:rPr>
      </w:pPr>
      <w:r w:rsidRPr="00FD0CFE">
        <w:rPr>
          <w:highlight w:val="yellow"/>
          <w:lang w:val="ru-RU"/>
        </w:rPr>
        <w:t>Классическим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примером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кривая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Коха,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построение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которой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показано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12.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Изначально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берется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отрезок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прямой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(рис.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12а).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Он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делится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три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части,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средняя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часть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изымается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вместо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нее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строится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угол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(рис.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12б),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стороны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которого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равны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длине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изъятого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отрезка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(то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1/3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длины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исходного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отрезка).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Такая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операция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повторяется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каждым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получившихся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4-х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отрезков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(рис.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12в).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далее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(рис.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12г).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Кривая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Коха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получается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бесконечного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числа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таких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итераций.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практике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построение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прекратить,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размер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деталей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окажется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меньше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разрешения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экрана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(рис.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12д).</w:t>
      </w:r>
    </w:p>
    <w:p w:rsidR="0021506F" w:rsidRPr="00FD0CFE" w:rsidRDefault="0021506F" w:rsidP="0021506F">
      <w:pPr>
        <w:pStyle w:val="Main"/>
        <w:ind w:firstLine="0"/>
        <w:jc w:val="center"/>
        <w:rPr>
          <w:bCs/>
          <w:lang w:val="ru-RU"/>
        </w:rPr>
      </w:pPr>
    </w:p>
    <w:p w:rsidR="0021506F" w:rsidRPr="00FD0CFE" w:rsidRDefault="0021506F" w:rsidP="0021506F">
      <w:pPr>
        <w:pStyle w:val="Main"/>
        <w:ind w:firstLine="0"/>
        <w:jc w:val="center"/>
        <w:rPr>
          <w:bCs/>
        </w:rPr>
      </w:pPr>
      <w:r w:rsidRPr="00FD0CFE">
        <w:rPr>
          <w:bCs/>
          <w:noProof/>
          <w:lang w:val="ru-RU" w:eastAsia="ru-RU"/>
        </w:rPr>
        <w:drawing>
          <wp:inline distT="0" distB="0" distL="0" distR="0">
            <wp:extent cx="6067425" cy="4467225"/>
            <wp:effectExtent l="19050" t="0" r="9525" b="0"/>
            <wp:docPr id="60" name="Рисунок 21" descr="Процесс построения кривой Кох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оцесс построения кривой Коха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06F" w:rsidRPr="00FD0CFE" w:rsidRDefault="0021506F" w:rsidP="0021506F">
      <w:pPr>
        <w:pStyle w:val="Main"/>
        <w:ind w:firstLine="0"/>
        <w:jc w:val="center"/>
        <w:rPr>
          <w:bCs/>
        </w:rPr>
      </w:pPr>
    </w:p>
    <w:p w:rsidR="0021506F" w:rsidRPr="00FD0CFE" w:rsidRDefault="0021506F" w:rsidP="0021506F">
      <w:pPr>
        <w:pStyle w:val="Main"/>
        <w:ind w:firstLine="0"/>
        <w:jc w:val="center"/>
        <w:rPr>
          <w:bCs/>
          <w:lang w:val="ru-RU"/>
        </w:rPr>
      </w:pPr>
      <w:r w:rsidRPr="00FD0CFE">
        <w:rPr>
          <w:bCs/>
          <w:lang w:val="ru-RU"/>
        </w:rPr>
        <w:t>Рис.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12.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Процесс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построения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кривой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Коха.</w:t>
      </w:r>
    </w:p>
    <w:p w:rsidR="0021506F" w:rsidRPr="00FD0CFE" w:rsidRDefault="0021506F" w:rsidP="0021506F">
      <w:pPr>
        <w:pStyle w:val="Main"/>
        <w:ind w:firstLine="0"/>
        <w:jc w:val="center"/>
        <w:rPr>
          <w:bCs/>
          <w:lang w:val="ru-RU"/>
        </w:rPr>
      </w:pPr>
    </w:p>
    <w:p w:rsidR="0021506F" w:rsidRPr="00FD0CFE" w:rsidRDefault="0021506F" w:rsidP="0021506F">
      <w:pPr>
        <w:pStyle w:val="Main"/>
        <w:ind w:firstLine="567"/>
        <w:rPr>
          <w:lang w:val="ru-RU"/>
        </w:rPr>
      </w:pPr>
      <w:r w:rsidRPr="00FD0CFE">
        <w:rPr>
          <w:highlight w:val="yellow"/>
          <w:lang w:val="ru-RU"/>
        </w:rPr>
        <w:lastRenderedPageBreak/>
        <w:t>Фракталы,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сути,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рекурсивные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структуры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построение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естественно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производить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помощью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рекурсивных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процедур.</w:t>
      </w:r>
    </w:p>
    <w:p w:rsidR="0021506F" w:rsidRDefault="0021506F" w:rsidP="0021506F">
      <w:pPr>
        <w:pStyle w:val="Main"/>
        <w:ind w:firstLine="567"/>
        <w:rPr>
          <w:lang w:val="ru-RU"/>
        </w:rPr>
      </w:pPr>
    </w:p>
    <w:p w:rsidR="0069626C" w:rsidRPr="0069626C" w:rsidRDefault="0069626C" w:rsidP="00A041FA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68" w:name="_Toc480062937"/>
      <w:bookmarkStart w:id="69" w:name="AP0792005"/>
      <w:bookmarkStart w:id="70" w:name="_Toc5051354"/>
      <w:r w:rsidRPr="0069626C">
        <w:rPr>
          <w:i w:val="0"/>
          <w:sz w:val="20"/>
          <w:szCs w:val="20"/>
        </w:rPr>
        <w:t>Деревья</w:t>
      </w:r>
      <w:bookmarkEnd w:id="68"/>
      <w:bookmarkEnd w:id="70"/>
    </w:p>
    <w:bookmarkEnd w:id="69"/>
    <w:p w:rsidR="0069626C" w:rsidRPr="00055000" w:rsidRDefault="0069626C" w:rsidP="009D3FAD">
      <w:pPr>
        <w:pStyle w:val="Main"/>
        <w:ind w:firstLine="567"/>
        <w:rPr>
          <w:lang w:val="ru-RU"/>
        </w:rPr>
      </w:pPr>
      <w:r w:rsidRPr="00E47E59">
        <w:rPr>
          <w:highlight w:val="yellow"/>
          <w:lang w:val="ru-RU"/>
        </w:rPr>
        <w:t>Теоретической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базой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рекурсивных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функций,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вызывающих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себя</w:t>
      </w:r>
      <w:r w:rsidR="00613C01">
        <w:rPr>
          <w:highlight w:val="yellow"/>
          <w:lang w:val="ru-RU"/>
        </w:rPr>
        <w:t xml:space="preserve"> </w:t>
      </w:r>
      <w:proofErr w:type="gramStart"/>
      <w:r w:rsidRPr="00E47E59">
        <w:rPr>
          <w:highlight w:val="yellow"/>
          <w:lang w:val="ru-RU"/>
        </w:rPr>
        <w:t>более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одного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раза,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служит</w:t>
      </w:r>
      <w:proofErr w:type="gramEnd"/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раздел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дискретной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математики,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изучающий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деревья.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</w:p>
    <w:p w:rsidR="0069626C" w:rsidRPr="0069626C" w:rsidRDefault="0069626C" w:rsidP="0069626C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71" w:name="_Toc480062938"/>
      <w:bookmarkStart w:id="72" w:name="_Toc5051355"/>
      <w:r w:rsidRPr="0069626C">
        <w:rPr>
          <w:sz w:val="20"/>
          <w:szCs w:val="20"/>
        </w:rPr>
        <w:t>Основные</w:t>
      </w:r>
      <w:r w:rsidR="00613C01">
        <w:rPr>
          <w:sz w:val="20"/>
          <w:szCs w:val="20"/>
        </w:rPr>
        <w:t xml:space="preserve"> </w:t>
      </w:r>
      <w:r w:rsidRPr="0069626C">
        <w:rPr>
          <w:sz w:val="20"/>
          <w:szCs w:val="20"/>
        </w:rPr>
        <w:t>определения.</w:t>
      </w:r>
      <w:r w:rsidR="00613C01">
        <w:rPr>
          <w:sz w:val="20"/>
          <w:szCs w:val="20"/>
        </w:rPr>
        <w:t xml:space="preserve"> </w:t>
      </w:r>
      <w:r w:rsidRPr="0069626C">
        <w:rPr>
          <w:sz w:val="20"/>
          <w:szCs w:val="20"/>
        </w:rPr>
        <w:t>Способы</w:t>
      </w:r>
      <w:r w:rsidR="00613C01">
        <w:rPr>
          <w:sz w:val="20"/>
          <w:szCs w:val="20"/>
        </w:rPr>
        <w:t xml:space="preserve"> </w:t>
      </w:r>
      <w:r w:rsidRPr="0069626C">
        <w:rPr>
          <w:sz w:val="20"/>
          <w:szCs w:val="20"/>
        </w:rPr>
        <w:t>изображения</w:t>
      </w:r>
      <w:r w:rsidR="00613C01">
        <w:rPr>
          <w:sz w:val="20"/>
          <w:szCs w:val="20"/>
        </w:rPr>
        <w:t xml:space="preserve"> </w:t>
      </w:r>
      <w:r w:rsidRPr="0069626C">
        <w:rPr>
          <w:sz w:val="20"/>
          <w:szCs w:val="20"/>
        </w:rPr>
        <w:t>деревьев</w:t>
      </w:r>
      <w:bookmarkEnd w:id="71"/>
      <w:bookmarkEnd w:id="72"/>
    </w:p>
    <w:p w:rsidR="009D3FAD" w:rsidRPr="00055000" w:rsidRDefault="0069626C" w:rsidP="009D3FAD">
      <w:pPr>
        <w:pStyle w:val="Main"/>
        <w:ind w:firstLine="567"/>
        <w:rPr>
          <w:lang w:val="ru-RU"/>
        </w:rPr>
      </w:pPr>
      <w:r w:rsidRPr="00E47E59">
        <w:rPr>
          <w:b/>
          <w:i/>
          <w:iCs/>
          <w:highlight w:val="yellow"/>
          <w:lang w:val="ru-RU"/>
        </w:rPr>
        <w:t>Определение</w:t>
      </w:r>
      <w:r w:rsidRPr="00E47E59">
        <w:rPr>
          <w:i/>
          <w:iCs/>
          <w:highlight w:val="yellow"/>
          <w:lang w:val="ru-RU"/>
        </w:rPr>
        <w:t>:</w:t>
      </w:r>
      <w:r w:rsidR="00613C01">
        <w:rPr>
          <w:highlight w:val="yellow"/>
          <w:lang w:val="ru-RU"/>
        </w:rPr>
        <w:t xml:space="preserve"> </w:t>
      </w:r>
      <w:r w:rsidRPr="00E47E59">
        <w:rPr>
          <w:i/>
          <w:iCs/>
          <w:highlight w:val="yellow"/>
          <w:lang w:val="ru-RU"/>
        </w:rPr>
        <w:t>Деревом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будем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называть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конечное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множество</w:t>
      </w:r>
      <w:r w:rsidR="00613C01">
        <w:rPr>
          <w:highlight w:val="yellow"/>
          <w:lang w:val="ru-RU"/>
        </w:rPr>
        <w:t xml:space="preserve"> </w:t>
      </w:r>
      <w:r w:rsidRPr="00E47E59">
        <w:rPr>
          <w:i/>
          <w:iCs/>
          <w:highlight w:val="yellow"/>
        </w:rPr>
        <w:t>T</w:t>
      </w:r>
      <w:r w:rsidRPr="00E47E59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состоящее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одного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более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узлов,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таких</w:t>
      </w:r>
      <w:r w:rsidR="00613C01">
        <w:rPr>
          <w:highlight w:val="yellow"/>
          <w:lang w:val="ru-RU"/>
        </w:rPr>
        <w:t xml:space="preserve"> </w:t>
      </w:r>
      <w:r w:rsidRPr="00E47E59">
        <w:rPr>
          <w:highlight w:val="yellow"/>
          <w:lang w:val="ru-RU"/>
        </w:rPr>
        <w:t>что: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</w:p>
    <w:p w:rsidR="009D3FAD" w:rsidRPr="00055000" w:rsidRDefault="0069626C" w:rsidP="00A041FA">
      <w:pPr>
        <w:pStyle w:val="Main"/>
        <w:numPr>
          <w:ilvl w:val="0"/>
          <w:numId w:val="7"/>
        </w:numPr>
        <w:ind w:left="426"/>
        <w:rPr>
          <w:lang w:val="ru-RU"/>
        </w:rPr>
      </w:pPr>
      <w:r w:rsidRPr="00055000">
        <w:rPr>
          <w:lang w:val="ru-RU"/>
        </w:rPr>
        <w:t>Имеется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один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специальный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узел,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называемый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корнем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данного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дерева.</w:t>
      </w:r>
    </w:p>
    <w:p w:rsidR="0069626C" w:rsidRPr="00E47E59" w:rsidRDefault="0069626C" w:rsidP="00A041FA">
      <w:pPr>
        <w:pStyle w:val="Main"/>
        <w:numPr>
          <w:ilvl w:val="0"/>
          <w:numId w:val="7"/>
        </w:numPr>
        <w:ind w:left="426"/>
        <w:rPr>
          <w:lang w:val="ru-RU"/>
        </w:rPr>
      </w:pPr>
      <w:r w:rsidRPr="00055000">
        <w:rPr>
          <w:lang w:val="ru-RU"/>
        </w:rPr>
        <w:t>Остальные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узлы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(исключая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корень)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содержатся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в</w:t>
      </w:r>
      <w:r w:rsidR="00613C01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419100" cy="142875"/>
            <wp:effectExtent l="19050" t="0" r="0" b="0"/>
            <wp:docPr id="81" name="Рисунок 66" descr="m \geq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m \geq 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попарно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непересекающихся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подмножествах</w:t>
      </w:r>
      <w:r w:rsidR="00613C01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923925" cy="142875"/>
            <wp:effectExtent l="19050" t="0" r="9525" b="0"/>
            <wp:docPr id="80" name="Рисунок 67" descr="T_1, T_2, \ldots, T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T_1, T_2, \ldots, T_m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5000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каждое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которых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свою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очередь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является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деревом.</w:t>
      </w:r>
      <w:r w:rsidR="00613C01">
        <w:rPr>
          <w:lang w:val="ru-RU"/>
        </w:rPr>
        <w:t xml:space="preserve"> </w:t>
      </w:r>
      <w:r w:rsidRPr="00E47E59">
        <w:rPr>
          <w:lang w:val="ru-RU"/>
        </w:rPr>
        <w:t>Деревья</w:t>
      </w:r>
      <w:r w:rsidR="00613C01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923925" cy="142875"/>
            <wp:effectExtent l="19050" t="0" r="9525" b="0"/>
            <wp:docPr id="79" name="Рисунок 68" descr="T_1, T_2, \ldots, T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T_1, T_2, \ldots, T_m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7E59">
        <w:rPr>
          <w:lang w:val="ru-RU"/>
        </w:rPr>
        <w:t>называются</w:t>
      </w:r>
      <w:r w:rsidR="00613C01">
        <w:rPr>
          <w:lang w:val="ru-RU"/>
        </w:rPr>
        <w:t xml:space="preserve"> </w:t>
      </w:r>
      <w:r w:rsidRPr="00E47E59">
        <w:rPr>
          <w:i/>
          <w:iCs/>
          <w:lang w:val="ru-RU"/>
        </w:rPr>
        <w:t>поддеревьями</w:t>
      </w:r>
      <w:r w:rsidR="00613C01">
        <w:rPr>
          <w:lang w:val="ru-RU"/>
        </w:rPr>
        <w:t xml:space="preserve"> </w:t>
      </w:r>
      <w:r w:rsidRPr="00E47E59">
        <w:rPr>
          <w:lang w:val="ru-RU"/>
        </w:rPr>
        <w:t>данного</w:t>
      </w:r>
      <w:r w:rsidR="00613C01">
        <w:rPr>
          <w:lang w:val="ru-RU"/>
        </w:rPr>
        <w:t xml:space="preserve"> </w:t>
      </w:r>
      <w:r w:rsidRPr="00E47E59">
        <w:rPr>
          <w:lang w:val="ru-RU"/>
        </w:rPr>
        <w:t>дерева.</w:t>
      </w:r>
    </w:p>
    <w:p w:rsidR="009D3FAD" w:rsidRPr="00E47E59" w:rsidRDefault="009D3FAD" w:rsidP="009D3FAD">
      <w:pPr>
        <w:pStyle w:val="Main"/>
        <w:ind w:firstLine="567"/>
        <w:rPr>
          <w:lang w:val="ru-RU"/>
        </w:rPr>
      </w:pPr>
    </w:p>
    <w:p w:rsidR="0069626C" w:rsidRPr="00055000" w:rsidRDefault="0069626C" w:rsidP="009D3FAD">
      <w:pPr>
        <w:pStyle w:val="Main"/>
        <w:ind w:firstLine="567"/>
        <w:rPr>
          <w:lang w:val="ru-RU"/>
        </w:rPr>
      </w:pPr>
      <w:r w:rsidRPr="00FB3CAB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определение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рекурсивным.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коротко,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множество,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состоящее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корня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присоединенных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нему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поддеревьев,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которые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тоже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являются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деревьями.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определяется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через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само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себя.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Однако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данное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определение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осмысленно,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рекурсия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конечна.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Каждое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поддерево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содержит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меньше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узлов,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чем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содержащее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дерево.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конце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концов,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приходим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поддеревьям,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содержащим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всего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узел,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уже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понятно,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такое.</w:t>
      </w:r>
    </w:p>
    <w:p w:rsidR="009D3FAD" w:rsidRPr="00055000" w:rsidRDefault="009D3FAD" w:rsidP="009D3FAD">
      <w:pPr>
        <w:pStyle w:val="Main"/>
        <w:ind w:firstLine="0"/>
        <w:jc w:val="center"/>
        <w:rPr>
          <w:noProof/>
          <w:lang w:val="ru-RU" w:eastAsia="en-US"/>
        </w:rPr>
      </w:pPr>
    </w:p>
    <w:p w:rsidR="0069626C" w:rsidRDefault="0069626C" w:rsidP="009D3FAD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1809750" cy="1676400"/>
            <wp:effectExtent l="19050" t="0" r="0" b="0"/>
            <wp:docPr id="78" name="Рисунок 69" descr="Дере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Дерево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FAD" w:rsidRPr="009D3FAD" w:rsidRDefault="009D3FAD" w:rsidP="009D3FAD">
      <w:pPr>
        <w:pStyle w:val="Main"/>
        <w:ind w:firstLine="0"/>
        <w:jc w:val="center"/>
        <w:rPr>
          <w:noProof/>
          <w:lang w:eastAsia="en-US"/>
        </w:rPr>
      </w:pPr>
    </w:p>
    <w:p w:rsidR="0069626C" w:rsidRPr="00055000" w:rsidRDefault="0069626C" w:rsidP="009D3FAD">
      <w:pPr>
        <w:pStyle w:val="Main"/>
        <w:ind w:firstLine="0"/>
        <w:jc w:val="center"/>
        <w:rPr>
          <w:noProof/>
          <w:lang w:val="ru-RU" w:eastAsia="en-US"/>
        </w:rPr>
      </w:pPr>
      <w:r w:rsidRPr="00055000">
        <w:rPr>
          <w:noProof/>
          <w:lang w:val="ru-RU" w:eastAsia="en-US"/>
        </w:rPr>
        <w:t>Рис.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3.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Дерево.</w:t>
      </w:r>
    </w:p>
    <w:p w:rsidR="009D3FAD" w:rsidRPr="00055000" w:rsidRDefault="009D3FAD" w:rsidP="009D3FAD">
      <w:pPr>
        <w:pStyle w:val="Main"/>
        <w:ind w:firstLine="0"/>
        <w:jc w:val="center"/>
        <w:rPr>
          <w:noProof/>
          <w:lang w:val="ru-RU" w:eastAsia="en-US"/>
        </w:rPr>
      </w:pPr>
    </w:p>
    <w:p w:rsidR="009D3FAD" w:rsidRPr="009D3FAD" w:rsidRDefault="009D3FAD" w:rsidP="009D3FAD">
      <w:pPr>
        <w:pStyle w:val="Main"/>
        <w:ind w:firstLine="567"/>
        <w:rPr>
          <w:lang w:val="ru-RU"/>
        </w:rPr>
      </w:pPr>
      <w:r w:rsidRPr="00FB3CAB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3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показано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семью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узлами.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Хотя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обычные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деревья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растут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снизу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вверх,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рисовать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принято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наоборот.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рисовании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схемы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руки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такой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способ,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очевидно,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удобнее.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Из-за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данной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несогласованности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иногда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возникает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путаница,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говорят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том,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узлов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находится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над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под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другим.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этой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причине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удобнее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пользоваться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терминологией,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употребляемой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описании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генеалогических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деревьев,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называя</w:t>
      </w:r>
      <w:r w:rsidR="00613C01">
        <w:rPr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более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близкие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к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корню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узлы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предками</w:t>
      </w:r>
      <w:r w:rsidRPr="00FB3CAB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более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далекие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потомками</w:t>
      </w:r>
      <w:r w:rsidRPr="00FB3CAB">
        <w:rPr>
          <w:highlight w:val="yellow"/>
          <w:lang w:val="ru-RU"/>
        </w:rPr>
        <w:t>.</w:t>
      </w:r>
    </w:p>
    <w:p w:rsidR="009D3FAD" w:rsidRPr="009D3FAD" w:rsidRDefault="009D3FAD" w:rsidP="009D3FAD">
      <w:pPr>
        <w:pStyle w:val="Main"/>
        <w:ind w:firstLine="567"/>
        <w:rPr>
          <w:lang w:val="ru-RU"/>
        </w:rPr>
      </w:pPr>
      <w:r w:rsidRPr="00FB3CAB">
        <w:rPr>
          <w:highlight w:val="yellow"/>
          <w:lang w:val="ru-RU"/>
        </w:rPr>
        <w:t>Узлы,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содержащие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поддеревьев,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называются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b/>
          <w:i/>
          <w:iCs/>
          <w:highlight w:val="yellow"/>
          <w:lang w:val="ru-RU"/>
        </w:rPr>
        <w:t>концевыми</w:t>
      </w:r>
      <w:r w:rsidR="00613C01">
        <w:rPr>
          <w:b/>
          <w:i/>
          <w:iCs/>
          <w:highlight w:val="yellow"/>
          <w:lang w:val="ru-RU"/>
        </w:rPr>
        <w:t xml:space="preserve"> </w:t>
      </w:r>
      <w:r w:rsidRPr="00FB3CAB">
        <w:rPr>
          <w:b/>
          <w:i/>
          <w:iCs/>
          <w:highlight w:val="yellow"/>
          <w:lang w:val="ru-RU"/>
        </w:rPr>
        <w:t>узлами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или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i/>
          <w:iCs/>
          <w:highlight w:val="yellow"/>
          <w:lang w:val="ru-RU"/>
        </w:rPr>
        <w:t>листьями</w:t>
      </w:r>
      <w:r w:rsidRPr="00FB3CAB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Множество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пересекающихся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деревьев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b/>
          <w:i/>
          <w:iCs/>
          <w:highlight w:val="yellow"/>
          <w:lang w:val="ru-RU"/>
        </w:rPr>
        <w:t>лесом</w:t>
      </w:r>
      <w:r w:rsidRPr="00FB3CAB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Например,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лес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образуют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поддеревья,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исходящие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одного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узла.</w:t>
      </w:r>
    </w:p>
    <w:p w:rsidR="009D3FAD" w:rsidRPr="009D3FAD" w:rsidRDefault="009D3FAD" w:rsidP="009D3FAD">
      <w:pPr>
        <w:pStyle w:val="Main"/>
        <w:ind w:firstLine="567"/>
        <w:rPr>
          <w:lang w:val="ru-RU"/>
        </w:rPr>
      </w:pPr>
      <w:r w:rsidRPr="00FB3CAB">
        <w:rPr>
          <w:highlight w:val="yellow"/>
          <w:lang w:val="ru-RU"/>
        </w:rPr>
        <w:t>Графически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изобразить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некоторыми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другими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способами.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Некоторые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них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представлены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4.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Согласно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определению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представляет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собой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систему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вложенных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множеств,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где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эти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множества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пересекаются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полностью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содержатся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одно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другом.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Такие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множества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изобразить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области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плоскости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(рис.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4а).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4б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вложенные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множества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располагаются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плоскости,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вытянуты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одну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линию.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4б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рассматривать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схему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некоторой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алгебраической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формулы,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содержащей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вложенные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скобки.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4в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дает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еще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популярный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способ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изображения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древовидной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структуры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виде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уступчатого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списка.</w:t>
      </w:r>
    </w:p>
    <w:p w:rsidR="009D3FAD" w:rsidRPr="00055000" w:rsidRDefault="009D3FAD" w:rsidP="009D3FAD">
      <w:pPr>
        <w:pStyle w:val="Main"/>
        <w:ind w:firstLine="0"/>
        <w:jc w:val="center"/>
        <w:rPr>
          <w:noProof/>
          <w:lang w:val="ru-RU" w:eastAsia="en-US"/>
        </w:rPr>
      </w:pPr>
    </w:p>
    <w:p w:rsidR="009D3FAD" w:rsidRDefault="009D3FAD" w:rsidP="009D3FAD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6305550" cy="1781175"/>
            <wp:effectExtent l="19050" t="0" r="0" b="0"/>
            <wp:docPr id="82" name="Рисунок 74" descr="Способы изображения древовидных структу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Способы изображения древовидных структур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FAD" w:rsidRDefault="009D3FAD" w:rsidP="009D3FAD">
      <w:pPr>
        <w:pStyle w:val="Main"/>
        <w:ind w:firstLine="0"/>
        <w:jc w:val="center"/>
        <w:rPr>
          <w:noProof/>
          <w:lang w:eastAsia="en-US"/>
        </w:rPr>
      </w:pPr>
    </w:p>
    <w:p w:rsidR="009D3FAD" w:rsidRPr="00055000" w:rsidRDefault="009D3FAD" w:rsidP="009D3FAD">
      <w:pPr>
        <w:pStyle w:val="Main"/>
        <w:ind w:firstLine="0"/>
        <w:jc w:val="center"/>
        <w:rPr>
          <w:noProof/>
          <w:lang w:val="ru-RU" w:eastAsia="en-US"/>
        </w:rPr>
      </w:pPr>
      <w:r w:rsidRPr="00055000">
        <w:rPr>
          <w:noProof/>
          <w:lang w:val="ru-RU" w:eastAsia="en-US"/>
        </w:rPr>
        <w:t>Рис.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4.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Другие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способы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изображения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древовидных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структур: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(а)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вложенные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множества;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(б)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вложенные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скобки;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(в)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уступчатый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список.</w:t>
      </w:r>
    </w:p>
    <w:p w:rsidR="009D3FAD" w:rsidRPr="00055000" w:rsidRDefault="009D3FAD" w:rsidP="009D3FAD">
      <w:pPr>
        <w:pStyle w:val="Main"/>
        <w:ind w:firstLine="0"/>
        <w:jc w:val="center"/>
        <w:rPr>
          <w:noProof/>
          <w:lang w:val="ru-RU" w:eastAsia="en-US"/>
        </w:rPr>
      </w:pPr>
    </w:p>
    <w:p w:rsidR="009D3FAD" w:rsidRPr="009D3FAD" w:rsidRDefault="009D3FAD" w:rsidP="009D3FAD">
      <w:pPr>
        <w:pStyle w:val="Main"/>
        <w:ind w:firstLine="567"/>
        <w:rPr>
          <w:lang w:val="ru-RU"/>
        </w:rPr>
      </w:pPr>
      <w:r w:rsidRPr="00FB3CAB">
        <w:rPr>
          <w:highlight w:val="yellow"/>
          <w:lang w:val="ru-RU"/>
        </w:rPr>
        <w:t>Уступчатый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список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имеет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очевидное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сходство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способом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форматирования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программного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кода.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Действительно,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программа,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написанная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рамках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парадигмы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структурного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программирования,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быть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представлена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дерево,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состоящее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вложенных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друг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друга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конструкций.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  <w:r w:rsidRPr="00FB3CAB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провести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аналогию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между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уступчатым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списком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внешним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видом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оглавлений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книгах,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где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разделы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содержат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подразделы,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свою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очередь</w:t>
      </w:r>
      <w:r w:rsidR="00613C01">
        <w:rPr>
          <w:highlight w:val="yellow"/>
          <w:lang w:val="ru-RU"/>
        </w:rPr>
        <w:t xml:space="preserve"> </w:t>
      </w:r>
      <w:proofErr w:type="spellStart"/>
      <w:r w:rsidRPr="00FB3CAB">
        <w:rPr>
          <w:highlight w:val="yellow"/>
          <w:lang w:val="ru-RU"/>
        </w:rPr>
        <w:t>поподразделы</w:t>
      </w:r>
      <w:proofErr w:type="spellEnd"/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т.д.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Традиционный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способ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нумерации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таких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разделов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(раздел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1,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подразделы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1.1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1.2,</w:t>
      </w:r>
      <w:r w:rsidR="00613C01">
        <w:rPr>
          <w:highlight w:val="yellow"/>
          <w:lang w:val="ru-RU"/>
        </w:rPr>
        <w:t xml:space="preserve"> </w:t>
      </w:r>
      <w:proofErr w:type="spellStart"/>
      <w:r w:rsidRPr="00FB3CAB">
        <w:rPr>
          <w:highlight w:val="yellow"/>
          <w:lang w:val="ru-RU"/>
        </w:rPr>
        <w:t>подподраздел</w:t>
      </w:r>
      <w:proofErr w:type="spellEnd"/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1.1.2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т.п.)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десятичной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системой</w:t>
      </w:r>
      <w:r w:rsidR="00613C01">
        <w:rPr>
          <w:highlight w:val="yellow"/>
          <w:lang w:val="ru-RU"/>
        </w:rPr>
        <w:t xml:space="preserve"> </w:t>
      </w:r>
      <w:proofErr w:type="spellStart"/>
      <w:r w:rsidRPr="00FB3CAB">
        <w:rPr>
          <w:highlight w:val="yellow"/>
          <w:lang w:val="ru-RU"/>
        </w:rPr>
        <w:t>Дьюи</w:t>
      </w:r>
      <w:proofErr w:type="spellEnd"/>
      <w:r w:rsidRPr="00FB3CAB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применении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3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4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эта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система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даст:</w:t>
      </w:r>
    </w:p>
    <w:p w:rsidR="009D3FAD" w:rsidRPr="00055000" w:rsidRDefault="009D3FAD" w:rsidP="009D3FAD">
      <w:pPr>
        <w:pStyle w:val="Main"/>
        <w:ind w:left="4253" w:firstLine="0"/>
        <w:jc w:val="left"/>
        <w:rPr>
          <w:lang w:val="ru-RU"/>
        </w:rPr>
      </w:pPr>
    </w:p>
    <w:p w:rsidR="009D3FAD" w:rsidRDefault="009D3FAD" w:rsidP="009D3FAD">
      <w:pPr>
        <w:pStyle w:val="Main"/>
        <w:ind w:left="4253" w:firstLine="0"/>
        <w:jc w:val="left"/>
        <w:rPr>
          <w:noProof/>
          <w:lang w:eastAsia="en-US"/>
        </w:rPr>
      </w:pPr>
      <w:r>
        <w:rPr>
          <w:noProof/>
          <w:lang w:eastAsia="en-US"/>
        </w:rPr>
        <w:t>1.</w:t>
      </w:r>
      <w:r w:rsidR="00613C01">
        <w:rPr>
          <w:noProof/>
          <w:lang w:eastAsia="en-US"/>
        </w:rPr>
        <w:t xml:space="preserve"> </w:t>
      </w:r>
      <w:r>
        <w:rPr>
          <w:noProof/>
          <w:lang w:eastAsia="en-US"/>
        </w:rPr>
        <w:t>A;</w:t>
      </w:r>
    </w:p>
    <w:p w:rsidR="009D3FAD" w:rsidRDefault="009D3FAD" w:rsidP="009D3FAD">
      <w:pPr>
        <w:pStyle w:val="Main"/>
        <w:ind w:left="4253" w:firstLine="0"/>
        <w:jc w:val="left"/>
        <w:rPr>
          <w:noProof/>
          <w:lang w:eastAsia="en-US"/>
        </w:rPr>
      </w:pPr>
      <w:r>
        <w:rPr>
          <w:noProof/>
          <w:lang w:eastAsia="en-US"/>
        </w:rPr>
        <w:t>1.1</w:t>
      </w:r>
      <w:r w:rsidR="00613C01">
        <w:rPr>
          <w:noProof/>
          <w:lang w:eastAsia="en-US"/>
        </w:rPr>
        <w:t xml:space="preserve"> </w:t>
      </w:r>
      <w:r>
        <w:rPr>
          <w:noProof/>
          <w:lang w:eastAsia="en-US"/>
        </w:rPr>
        <w:t>B;</w:t>
      </w:r>
    </w:p>
    <w:p w:rsidR="009D3FAD" w:rsidRDefault="009D3FAD" w:rsidP="009D3FAD">
      <w:pPr>
        <w:pStyle w:val="Main"/>
        <w:ind w:left="4253" w:firstLine="0"/>
        <w:jc w:val="left"/>
        <w:rPr>
          <w:noProof/>
          <w:lang w:eastAsia="en-US"/>
        </w:rPr>
      </w:pPr>
      <w:r>
        <w:rPr>
          <w:noProof/>
          <w:lang w:eastAsia="en-US"/>
        </w:rPr>
        <w:t>1.2</w:t>
      </w:r>
      <w:r w:rsidR="00613C01">
        <w:rPr>
          <w:noProof/>
          <w:lang w:eastAsia="en-US"/>
        </w:rPr>
        <w:t xml:space="preserve"> </w:t>
      </w:r>
      <w:r>
        <w:rPr>
          <w:noProof/>
          <w:lang w:eastAsia="en-US"/>
        </w:rPr>
        <w:t>C;</w:t>
      </w:r>
    </w:p>
    <w:p w:rsidR="009D3FAD" w:rsidRDefault="009D3FAD" w:rsidP="009D3FAD">
      <w:pPr>
        <w:pStyle w:val="Main"/>
        <w:ind w:left="4253" w:firstLine="0"/>
        <w:jc w:val="left"/>
        <w:rPr>
          <w:noProof/>
          <w:lang w:eastAsia="en-US"/>
        </w:rPr>
      </w:pPr>
      <w:r>
        <w:rPr>
          <w:noProof/>
          <w:lang w:eastAsia="en-US"/>
        </w:rPr>
        <w:t>1.2.1</w:t>
      </w:r>
      <w:r w:rsidR="00613C01">
        <w:rPr>
          <w:noProof/>
          <w:lang w:eastAsia="en-US"/>
        </w:rPr>
        <w:t xml:space="preserve"> </w:t>
      </w:r>
      <w:r>
        <w:rPr>
          <w:noProof/>
          <w:lang w:eastAsia="en-US"/>
        </w:rPr>
        <w:t>D;</w:t>
      </w:r>
    </w:p>
    <w:p w:rsidR="009D3FAD" w:rsidRDefault="009D3FAD" w:rsidP="009D3FAD">
      <w:pPr>
        <w:pStyle w:val="Main"/>
        <w:ind w:left="4253" w:firstLine="0"/>
        <w:jc w:val="left"/>
        <w:rPr>
          <w:noProof/>
          <w:lang w:eastAsia="en-US"/>
        </w:rPr>
      </w:pPr>
      <w:r>
        <w:rPr>
          <w:noProof/>
          <w:lang w:eastAsia="en-US"/>
        </w:rPr>
        <w:t>1.2.2</w:t>
      </w:r>
      <w:r w:rsidR="00613C01">
        <w:rPr>
          <w:noProof/>
          <w:lang w:eastAsia="en-US"/>
        </w:rPr>
        <w:t xml:space="preserve"> </w:t>
      </w:r>
      <w:r>
        <w:rPr>
          <w:noProof/>
          <w:lang w:eastAsia="en-US"/>
        </w:rPr>
        <w:t>E;</w:t>
      </w:r>
    </w:p>
    <w:p w:rsidR="009D3FAD" w:rsidRDefault="009D3FAD" w:rsidP="009D3FAD">
      <w:pPr>
        <w:pStyle w:val="Main"/>
        <w:ind w:left="4253" w:firstLine="0"/>
        <w:jc w:val="left"/>
        <w:rPr>
          <w:noProof/>
          <w:lang w:eastAsia="en-US"/>
        </w:rPr>
      </w:pPr>
      <w:r>
        <w:rPr>
          <w:noProof/>
          <w:lang w:eastAsia="en-US"/>
        </w:rPr>
        <w:t>1.2.3</w:t>
      </w:r>
      <w:r w:rsidR="00613C01">
        <w:rPr>
          <w:noProof/>
          <w:lang w:eastAsia="en-US"/>
        </w:rPr>
        <w:t xml:space="preserve"> </w:t>
      </w:r>
      <w:r>
        <w:rPr>
          <w:noProof/>
          <w:lang w:eastAsia="en-US"/>
        </w:rPr>
        <w:t>F;</w:t>
      </w:r>
    </w:p>
    <w:p w:rsidR="009D3FAD" w:rsidRDefault="009D3FAD" w:rsidP="009D3FAD">
      <w:pPr>
        <w:pStyle w:val="Main"/>
        <w:ind w:left="4253" w:firstLine="0"/>
        <w:jc w:val="left"/>
        <w:rPr>
          <w:noProof/>
          <w:lang w:eastAsia="en-US"/>
        </w:rPr>
      </w:pPr>
      <w:r>
        <w:rPr>
          <w:noProof/>
          <w:lang w:eastAsia="en-US"/>
        </w:rPr>
        <w:t>1.2.3.1</w:t>
      </w:r>
      <w:r w:rsidR="00613C01">
        <w:rPr>
          <w:noProof/>
          <w:lang w:eastAsia="en-US"/>
        </w:rPr>
        <w:t xml:space="preserve"> </w:t>
      </w:r>
      <w:r>
        <w:rPr>
          <w:noProof/>
          <w:lang w:eastAsia="en-US"/>
        </w:rPr>
        <w:t>G;</w:t>
      </w:r>
    </w:p>
    <w:p w:rsidR="009D3FAD" w:rsidRDefault="009D3FAD" w:rsidP="009D3FAD">
      <w:pPr>
        <w:pStyle w:val="Main"/>
        <w:ind w:left="4253" w:firstLine="0"/>
        <w:jc w:val="left"/>
        <w:rPr>
          <w:noProof/>
          <w:lang w:eastAsia="en-US"/>
        </w:rPr>
      </w:pPr>
    </w:p>
    <w:p w:rsidR="009D3FAD" w:rsidRPr="009D3FAD" w:rsidRDefault="009D3FAD" w:rsidP="009D3FAD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73" w:name="_Toc480062939"/>
      <w:bookmarkStart w:id="74" w:name="_Toc5051356"/>
      <w:r w:rsidRPr="009D3FAD">
        <w:rPr>
          <w:sz w:val="20"/>
          <w:szCs w:val="20"/>
        </w:rPr>
        <w:t>Прохождение</w:t>
      </w:r>
      <w:r w:rsidR="00613C01">
        <w:rPr>
          <w:sz w:val="20"/>
          <w:szCs w:val="20"/>
        </w:rPr>
        <w:t xml:space="preserve"> </w:t>
      </w:r>
      <w:r w:rsidRPr="009D3FAD">
        <w:rPr>
          <w:sz w:val="20"/>
          <w:szCs w:val="20"/>
        </w:rPr>
        <w:t>деревьев</w:t>
      </w:r>
      <w:bookmarkEnd w:id="73"/>
      <w:bookmarkEnd w:id="74"/>
    </w:p>
    <w:p w:rsidR="009D3FAD" w:rsidRPr="00055000" w:rsidRDefault="009D3FAD" w:rsidP="009D3FAD">
      <w:pPr>
        <w:pStyle w:val="Main"/>
        <w:ind w:firstLine="567"/>
        <w:rPr>
          <w:lang w:val="ru-RU"/>
        </w:rPr>
      </w:pPr>
      <w:r w:rsidRPr="00FB3CAB">
        <w:rPr>
          <w:highlight w:val="yellow"/>
          <w:lang w:val="ru-RU"/>
        </w:rPr>
        <w:t>Во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всех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алгоритмах,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связанных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древовидными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структурами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неизменно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встречается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одна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идея,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именно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идея</w:t>
      </w:r>
      <w:r w:rsidR="00613C01">
        <w:rPr>
          <w:highlight w:val="yellow"/>
          <w:lang w:val="ru-RU"/>
        </w:rPr>
        <w:t xml:space="preserve"> </w:t>
      </w:r>
      <w:r w:rsidRPr="00FB3CAB">
        <w:rPr>
          <w:b/>
          <w:i/>
          <w:iCs/>
          <w:highlight w:val="yellow"/>
          <w:lang w:val="ru-RU"/>
        </w:rPr>
        <w:t>прохождения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или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i/>
          <w:iCs/>
          <w:highlight w:val="yellow"/>
          <w:lang w:val="ru-RU"/>
        </w:rPr>
        <w:t>обхода</w:t>
      </w:r>
      <w:r w:rsidR="00613C01">
        <w:rPr>
          <w:b/>
          <w:i/>
          <w:iCs/>
          <w:highlight w:val="yellow"/>
          <w:lang w:val="ru-RU"/>
        </w:rPr>
        <w:t xml:space="preserve"> </w:t>
      </w:r>
      <w:r w:rsidRPr="00FB3CAB">
        <w:rPr>
          <w:b/>
          <w:i/>
          <w:iCs/>
          <w:highlight w:val="yellow"/>
          <w:lang w:val="ru-RU"/>
        </w:rPr>
        <w:t>дерева</w:t>
      </w:r>
      <w:r w:rsidRPr="00FB3CAB">
        <w:rPr>
          <w:b/>
          <w:highlight w:val="yellow"/>
          <w:lang w:val="ru-RU"/>
        </w:rPr>
        <w:t>.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такой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способ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посещения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узлов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дерева,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котором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каждый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узел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проходится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точно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раз.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получается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линейная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расстановка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узлов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дерева.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частности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существует</w:t>
      </w:r>
      <w:r w:rsidR="00613C01">
        <w:rPr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три</w:t>
      </w:r>
      <w:r w:rsidR="00613C01">
        <w:rPr>
          <w:b/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способа</w:t>
      </w:r>
      <w:r w:rsidRPr="00FB3CAB">
        <w:rPr>
          <w:highlight w:val="yellow"/>
          <w:lang w:val="ru-RU"/>
        </w:rPr>
        <w:t>: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проходить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узлы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прямом</w:t>
      </w:r>
      <w:r w:rsidRPr="00FB3CAB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обратном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b/>
          <w:highlight w:val="yellow"/>
          <w:lang w:val="ru-RU"/>
        </w:rPr>
        <w:t>концевом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порядке.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</w:p>
    <w:p w:rsidR="009D3FAD" w:rsidRPr="00055000" w:rsidRDefault="009D3FAD" w:rsidP="00E96FEF">
      <w:pPr>
        <w:pStyle w:val="41"/>
        <w:spacing w:before="0" w:after="0"/>
        <w:ind w:left="993" w:firstLine="0"/>
        <w:contextualSpacing/>
      </w:pPr>
      <w:bookmarkStart w:id="75" w:name="_Toc5051357"/>
      <w:r w:rsidRPr="00E96FEF">
        <w:t>А</w:t>
      </w:r>
      <w:r w:rsidR="00E96FEF">
        <w:t>лгоритм</w:t>
      </w:r>
      <w:r w:rsidR="00613C01">
        <w:t xml:space="preserve"> </w:t>
      </w:r>
      <w:r w:rsidR="00E96FEF">
        <w:t>обхода</w:t>
      </w:r>
      <w:r w:rsidR="00613C01">
        <w:t xml:space="preserve"> </w:t>
      </w:r>
      <w:r w:rsidR="00E96FEF">
        <w:t>в</w:t>
      </w:r>
      <w:r w:rsidR="00613C01">
        <w:t xml:space="preserve"> </w:t>
      </w:r>
      <w:r w:rsidR="00E96FEF">
        <w:t>прямом</w:t>
      </w:r>
      <w:r w:rsidR="00613C01">
        <w:t xml:space="preserve"> </w:t>
      </w:r>
      <w:r w:rsidR="00E96FEF">
        <w:t>порядке</w:t>
      </w:r>
      <w:bookmarkEnd w:id="75"/>
    </w:p>
    <w:p w:rsidR="00E96FEF" w:rsidRPr="00E96FEF" w:rsidRDefault="00E96FEF" w:rsidP="00E96FEF">
      <w:pPr>
        <w:pStyle w:val="Main"/>
        <w:ind w:firstLine="567"/>
        <w:rPr>
          <w:bCs/>
          <w:lang w:val="ru-RU"/>
        </w:rPr>
      </w:pPr>
      <w:r w:rsidRPr="00E96FEF">
        <w:rPr>
          <w:bCs/>
          <w:highlight w:val="yellow"/>
          <w:lang w:val="ru-RU"/>
        </w:rPr>
        <w:t>Алгоритм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обхода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прямом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порядке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сводится</w:t>
      </w:r>
      <w:r w:rsidR="00613C01">
        <w:rPr>
          <w:bCs/>
          <w:highlight w:val="yellow"/>
          <w:lang w:val="ru-RU"/>
        </w:rPr>
        <w:t xml:space="preserve"> </w:t>
      </w:r>
      <w:proofErr w:type="gramStart"/>
      <w:r w:rsidRPr="00E96FEF">
        <w:rPr>
          <w:bCs/>
          <w:highlight w:val="yellow"/>
          <w:lang w:val="ru-RU"/>
        </w:rPr>
        <w:t>к</w:t>
      </w:r>
      <w:proofErr w:type="gramEnd"/>
      <w:r w:rsidRPr="00E96FEF">
        <w:rPr>
          <w:bCs/>
          <w:highlight w:val="yellow"/>
          <w:lang w:val="ru-RU"/>
        </w:rPr>
        <w:t>:</w:t>
      </w:r>
    </w:p>
    <w:p w:rsidR="009D3FAD" w:rsidRDefault="009D3FAD" w:rsidP="00A041FA">
      <w:pPr>
        <w:pStyle w:val="Main"/>
        <w:numPr>
          <w:ilvl w:val="0"/>
          <w:numId w:val="7"/>
        </w:numPr>
        <w:ind w:left="426"/>
      </w:pPr>
      <w:proofErr w:type="spellStart"/>
      <w:r>
        <w:t>Попасть</w:t>
      </w:r>
      <w:proofErr w:type="spellEnd"/>
      <w:r w:rsidR="00613C01">
        <w:t xml:space="preserve"> </w:t>
      </w:r>
      <w:r>
        <w:t>в</w:t>
      </w:r>
      <w:r w:rsidR="00613C01">
        <w:t xml:space="preserve"> </w:t>
      </w:r>
      <w:proofErr w:type="spellStart"/>
      <w:r>
        <w:t>корень</w:t>
      </w:r>
      <w:proofErr w:type="spellEnd"/>
      <w:r>
        <w:t>,</w:t>
      </w:r>
    </w:p>
    <w:p w:rsidR="009D3FAD" w:rsidRPr="00055000" w:rsidRDefault="009D3FAD" w:rsidP="00A041FA">
      <w:pPr>
        <w:pStyle w:val="Main"/>
        <w:numPr>
          <w:ilvl w:val="0"/>
          <w:numId w:val="7"/>
        </w:numPr>
        <w:ind w:left="426"/>
        <w:rPr>
          <w:lang w:val="ru-RU"/>
        </w:rPr>
      </w:pPr>
      <w:r w:rsidRPr="00055000">
        <w:rPr>
          <w:lang w:val="ru-RU"/>
        </w:rPr>
        <w:t>Пройти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все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поддеревья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слева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направо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прямом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порядке.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</w:p>
    <w:p w:rsidR="009D3FAD" w:rsidRPr="00055000" w:rsidRDefault="009D3FAD" w:rsidP="009D3FAD">
      <w:pPr>
        <w:pStyle w:val="Main"/>
        <w:ind w:firstLine="567"/>
        <w:rPr>
          <w:lang w:val="ru-RU"/>
        </w:rPr>
      </w:pPr>
      <w:r w:rsidRPr="00FB3CAB">
        <w:rPr>
          <w:highlight w:val="yellow"/>
          <w:lang w:val="ru-RU"/>
        </w:rPr>
        <w:t>Данный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алгоритм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рекурсивен,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прохождение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содержит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прохождение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поддеревьев,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они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свою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очередь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проходятся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тому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алгоритму.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частности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3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4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прямой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обход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дает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последовательность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узлов: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</w:rPr>
        <w:t>A</w:t>
      </w:r>
      <w:r w:rsidRPr="00FB3CAB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</w:rPr>
        <w:t>B</w:t>
      </w:r>
      <w:r w:rsidRPr="00FB3CAB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</w:rPr>
        <w:t>C</w:t>
      </w:r>
      <w:r w:rsidRPr="00FB3CAB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</w:rPr>
        <w:t>D</w:t>
      </w:r>
      <w:r w:rsidRPr="00FB3CAB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</w:rPr>
        <w:t>E</w:t>
      </w:r>
      <w:r w:rsidRPr="00FB3CAB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</w:rPr>
        <w:t>F</w:t>
      </w:r>
      <w:r w:rsidRPr="00FB3CAB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</w:rPr>
        <w:t>G</w:t>
      </w:r>
      <w:r w:rsidRPr="00FB3CAB">
        <w:rPr>
          <w:highlight w:val="yellow"/>
          <w:lang w:val="ru-RU"/>
        </w:rPr>
        <w:t>.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  <w:r w:rsidRPr="00FB3CAB">
        <w:rPr>
          <w:highlight w:val="yellow"/>
          <w:lang w:val="ru-RU"/>
        </w:rPr>
        <w:t>Получающаяся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последовательность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соответствует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последовательному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слева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направо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перечислению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узлов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представлении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дерева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помощью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вложенных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скобок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десятичной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системе</w:t>
      </w:r>
      <w:r w:rsidR="00613C01">
        <w:rPr>
          <w:highlight w:val="yellow"/>
          <w:lang w:val="ru-RU"/>
        </w:rPr>
        <w:t xml:space="preserve"> </w:t>
      </w:r>
      <w:proofErr w:type="spellStart"/>
      <w:r w:rsidRPr="00FB3CAB">
        <w:rPr>
          <w:highlight w:val="yellow"/>
          <w:lang w:val="ru-RU"/>
        </w:rPr>
        <w:t>Дьюи</w:t>
      </w:r>
      <w:proofErr w:type="spellEnd"/>
      <w:r w:rsidRPr="00FB3CAB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проходу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сверху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вниз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представлении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виде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уступчатого</w:t>
      </w:r>
      <w:r w:rsidR="00613C01">
        <w:rPr>
          <w:highlight w:val="yellow"/>
          <w:lang w:val="ru-RU"/>
        </w:rPr>
        <w:t xml:space="preserve"> </w:t>
      </w:r>
      <w:r w:rsidRPr="00FB3CAB">
        <w:rPr>
          <w:highlight w:val="yellow"/>
          <w:lang w:val="ru-RU"/>
        </w:rPr>
        <w:t>списка.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  <w:r w:rsidRPr="00FB3CAB">
        <w:rPr>
          <w:highlight w:val="green"/>
          <w:lang w:val="ru-RU"/>
        </w:rPr>
        <w:t>При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реализации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этого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алгоритма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на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языке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программирования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попадание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корень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соответствует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выполнение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процедурой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или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функцией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некоторых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действий,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а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прохождение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поддеревьев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–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рекурсивным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вызовам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самой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себя.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частности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для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бинарного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дерева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(где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из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каждого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узла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исходит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не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более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двух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поддеревьев)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соответствующая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процедура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будет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выглядеть</w:t>
      </w:r>
      <w:r w:rsidR="00613C01">
        <w:rPr>
          <w:highlight w:val="green"/>
          <w:lang w:val="ru-RU"/>
        </w:rPr>
        <w:t xml:space="preserve"> </w:t>
      </w:r>
      <w:r w:rsidRPr="00FB3CAB">
        <w:rPr>
          <w:highlight w:val="green"/>
          <w:lang w:val="ru-RU"/>
        </w:rPr>
        <w:t>так: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</w:p>
    <w:p w:rsidR="001935D2" w:rsidRPr="001935D2" w:rsidRDefault="001935D2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Preorder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Traversal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–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английское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название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прямого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порядка</w:t>
      </w:r>
    </w:p>
    <w:p w:rsidR="001935D2" w:rsidRPr="001935D2" w:rsidRDefault="001935D2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PreorderTraversal</w:t>
      </w:r>
      <w:r w:rsidRPr="001935D2">
        <w:rPr>
          <w:rFonts w:ascii="Courier New" w:hAnsi="Courier New" w:cs="Courier New"/>
          <w:noProof/>
          <w:sz w:val="20"/>
          <w:szCs w:val="20"/>
          <w:lang w:eastAsia="en-US"/>
        </w:rPr>
        <w:t>({Аргументы})</w:t>
      </w:r>
    </w:p>
    <w:p w:rsidR="00613C01" w:rsidRDefault="001935D2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1935D2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1935D2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//Прохождение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корня</w:t>
      </w:r>
    </w:p>
    <w:p w:rsidR="001935D2" w:rsidRPr="001935D2" w:rsidRDefault="001935D2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DoSomething</w:t>
      </w:r>
      <w:r w:rsidRPr="001935D2">
        <w:rPr>
          <w:rFonts w:ascii="Courier New" w:hAnsi="Courier New" w:cs="Courier New"/>
          <w:noProof/>
          <w:sz w:val="20"/>
          <w:szCs w:val="20"/>
          <w:lang w:eastAsia="en-US"/>
        </w:rPr>
        <w:t>({Аргументы});</w:t>
      </w:r>
    </w:p>
    <w:p w:rsidR="00613C01" w:rsidRDefault="00613C01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1935D2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//Прохождение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поддерева</w:t>
      </w:r>
    </w:p>
    <w:p w:rsidR="00613C01" w:rsidRDefault="001935D2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sz w:val="20"/>
          <w:szCs w:val="20"/>
          <w:lang w:eastAsia="en-US"/>
        </w:rPr>
        <w:t>{Существует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sz w:val="20"/>
          <w:szCs w:val="20"/>
          <w:lang w:eastAsia="en-US"/>
        </w:rPr>
        <w:t>левое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sz w:val="20"/>
          <w:szCs w:val="20"/>
          <w:lang w:eastAsia="en-US"/>
        </w:rPr>
        <w:t>поддерево}</w:t>
      </w:r>
    </w:p>
    <w:p w:rsidR="001935D2" w:rsidRPr="001935D2" w:rsidRDefault="00613C01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935D2">
        <w:rPr>
          <w:rFonts w:ascii="Courier New" w:hAnsi="Courier New" w:cs="Courier New"/>
          <w:noProof/>
          <w:sz w:val="20"/>
          <w:szCs w:val="20"/>
          <w:lang w:val="en-US" w:eastAsia="en-US"/>
        </w:rPr>
        <w:t>PreorderTransversal</w:t>
      </w:r>
      <w:r w:rsidR="001935D2" w:rsidRPr="001935D2">
        <w:rPr>
          <w:rFonts w:ascii="Courier New" w:hAnsi="Courier New" w:cs="Courier New"/>
          <w:noProof/>
          <w:sz w:val="20"/>
          <w:szCs w:val="20"/>
          <w:lang w:eastAsia="en-US"/>
        </w:rPr>
        <w:t>({Аргументы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935D2" w:rsidRPr="001935D2">
        <w:rPr>
          <w:rFonts w:ascii="Courier New" w:hAnsi="Courier New" w:cs="Courier New"/>
          <w:noProof/>
          <w:sz w:val="20"/>
          <w:szCs w:val="20"/>
          <w:lang w:eastAsia="en-US"/>
        </w:rPr>
        <w:t>2});</w:t>
      </w:r>
    </w:p>
    <w:p w:rsidR="00613C01" w:rsidRDefault="00613C01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1935D2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//Прохождение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правого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поддерева</w:t>
      </w:r>
    </w:p>
    <w:p w:rsidR="00613C01" w:rsidRDefault="001935D2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sz w:val="20"/>
          <w:szCs w:val="20"/>
          <w:lang w:eastAsia="en-US"/>
        </w:rPr>
        <w:t>{Существует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sz w:val="20"/>
          <w:szCs w:val="20"/>
          <w:lang w:eastAsia="en-US"/>
        </w:rPr>
        <w:t>правое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935D2">
        <w:rPr>
          <w:rFonts w:ascii="Courier New" w:hAnsi="Courier New" w:cs="Courier New"/>
          <w:noProof/>
          <w:sz w:val="20"/>
          <w:szCs w:val="20"/>
          <w:lang w:eastAsia="en-US"/>
        </w:rPr>
        <w:t>поддерево}</w:t>
      </w:r>
    </w:p>
    <w:p w:rsidR="001935D2" w:rsidRPr="004E6FB5" w:rsidRDefault="00613C01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935D2">
        <w:rPr>
          <w:rFonts w:ascii="Courier New" w:hAnsi="Courier New" w:cs="Courier New"/>
          <w:noProof/>
          <w:sz w:val="20"/>
          <w:szCs w:val="20"/>
          <w:lang w:val="en-US" w:eastAsia="en-US"/>
        </w:rPr>
        <w:t>PreorderTransversal</w:t>
      </w:r>
      <w:r w:rsidR="001935D2" w:rsidRPr="004E6FB5">
        <w:rPr>
          <w:rFonts w:ascii="Courier New" w:hAnsi="Courier New" w:cs="Courier New"/>
          <w:noProof/>
          <w:sz w:val="20"/>
          <w:szCs w:val="20"/>
          <w:lang w:eastAsia="en-US"/>
        </w:rPr>
        <w:t>({Аргументы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935D2" w:rsidRPr="004E6FB5">
        <w:rPr>
          <w:rFonts w:ascii="Courier New" w:hAnsi="Courier New" w:cs="Courier New"/>
          <w:noProof/>
          <w:sz w:val="20"/>
          <w:szCs w:val="20"/>
          <w:lang w:eastAsia="en-US"/>
        </w:rPr>
        <w:t>3});</w:t>
      </w:r>
    </w:p>
    <w:p w:rsidR="001935D2" w:rsidRPr="004E6FB5" w:rsidRDefault="001935D2" w:rsidP="001935D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E6FB5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D3FAD" w:rsidRPr="004E6FB5" w:rsidRDefault="009D3FAD" w:rsidP="009D3FAD">
      <w:pPr>
        <w:pStyle w:val="Main"/>
        <w:ind w:firstLine="567"/>
        <w:rPr>
          <w:lang w:val="ru-RU"/>
        </w:rPr>
      </w:pPr>
    </w:p>
    <w:p w:rsidR="009D3FAD" w:rsidRPr="00055000" w:rsidRDefault="009D3FAD" w:rsidP="009D3FAD">
      <w:pPr>
        <w:pStyle w:val="Main"/>
        <w:ind w:firstLine="567"/>
        <w:rPr>
          <w:lang w:val="ru-RU"/>
        </w:rPr>
      </w:pPr>
      <w:r w:rsidRPr="00E96FE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сначала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производит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все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действия,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затем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происходят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все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рекурсивные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вызовы.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</w:p>
    <w:p w:rsidR="00E96FEF" w:rsidRPr="009D3FAD" w:rsidRDefault="00E96FEF" w:rsidP="00E96FEF">
      <w:pPr>
        <w:pStyle w:val="41"/>
        <w:spacing w:before="0" w:after="0"/>
        <w:ind w:left="993" w:firstLine="0"/>
        <w:contextualSpacing/>
      </w:pPr>
      <w:bookmarkStart w:id="76" w:name="_Toc5051358"/>
      <w:r w:rsidRPr="00E96FEF">
        <w:t>Алг</w:t>
      </w:r>
      <w:r>
        <w:t>оритм</w:t>
      </w:r>
      <w:r w:rsidR="00613C01">
        <w:t xml:space="preserve"> </w:t>
      </w:r>
      <w:r>
        <w:t>обхода</w:t>
      </w:r>
      <w:r w:rsidR="00613C01">
        <w:t xml:space="preserve"> </w:t>
      </w:r>
      <w:r>
        <w:t>в</w:t>
      </w:r>
      <w:r w:rsidR="00613C01">
        <w:t xml:space="preserve"> </w:t>
      </w:r>
      <w:r>
        <w:t>обратном</w:t>
      </w:r>
      <w:r w:rsidR="00613C01">
        <w:t xml:space="preserve"> </w:t>
      </w:r>
      <w:r>
        <w:t>порядке</w:t>
      </w:r>
      <w:bookmarkEnd w:id="76"/>
    </w:p>
    <w:p w:rsidR="009D3FAD" w:rsidRPr="00E96FEF" w:rsidRDefault="009D3FAD" w:rsidP="009D3FAD">
      <w:pPr>
        <w:pStyle w:val="Main"/>
        <w:ind w:firstLine="567"/>
        <w:rPr>
          <w:bCs/>
          <w:highlight w:val="yellow"/>
          <w:lang w:val="ru-RU"/>
        </w:rPr>
      </w:pPr>
      <w:r w:rsidRPr="00E96FEF">
        <w:rPr>
          <w:bCs/>
          <w:highlight w:val="yellow"/>
          <w:lang w:val="ru-RU"/>
        </w:rPr>
        <w:t>Алгоритм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обхода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обратном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порядке</w:t>
      </w:r>
      <w:r w:rsidR="00613C01">
        <w:rPr>
          <w:bCs/>
          <w:highlight w:val="yellow"/>
          <w:lang w:val="ru-RU"/>
        </w:rPr>
        <w:t xml:space="preserve"> </w:t>
      </w:r>
      <w:r w:rsidR="00E96FEF" w:rsidRPr="00E96FEF">
        <w:rPr>
          <w:bCs/>
          <w:highlight w:val="yellow"/>
          <w:lang w:val="ru-RU"/>
        </w:rPr>
        <w:t>сводится</w:t>
      </w:r>
      <w:r w:rsidR="00613C01">
        <w:rPr>
          <w:bCs/>
          <w:highlight w:val="yellow"/>
          <w:lang w:val="ru-RU"/>
        </w:rPr>
        <w:t xml:space="preserve"> </w:t>
      </w:r>
      <w:proofErr w:type="gramStart"/>
      <w:r w:rsidR="00E96FEF" w:rsidRPr="00E96FEF">
        <w:rPr>
          <w:bCs/>
          <w:highlight w:val="yellow"/>
          <w:lang w:val="ru-RU"/>
        </w:rPr>
        <w:t>к</w:t>
      </w:r>
      <w:proofErr w:type="gramEnd"/>
      <w:r w:rsidRPr="00E96FEF">
        <w:rPr>
          <w:bCs/>
          <w:highlight w:val="yellow"/>
          <w:lang w:val="ru-RU"/>
        </w:rPr>
        <w:t>:</w:t>
      </w:r>
    </w:p>
    <w:p w:rsidR="009D3FAD" w:rsidRDefault="009D3FAD" w:rsidP="00A041FA">
      <w:pPr>
        <w:pStyle w:val="Main"/>
        <w:numPr>
          <w:ilvl w:val="0"/>
          <w:numId w:val="7"/>
        </w:numPr>
        <w:ind w:left="426"/>
      </w:pPr>
      <w:proofErr w:type="spellStart"/>
      <w:r>
        <w:t>Пройти</w:t>
      </w:r>
      <w:proofErr w:type="spellEnd"/>
      <w:r w:rsidR="00613C01">
        <w:t xml:space="preserve"> </w:t>
      </w:r>
      <w:proofErr w:type="spellStart"/>
      <w:r>
        <w:t>левое</w:t>
      </w:r>
      <w:proofErr w:type="spellEnd"/>
      <w:r w:rsidR="00613C01">
        <w:t xml:space="preserve"> </w:t>
      </w:r>
      <w:proofErr w:type="spellStart"/>
      <w:r>
        <w:t>поддерево</w:t>
      </w:r>
      <w:proofErr w:type="spellEnd"/>
      <w:r>
        <w:t>,</w:t>
      </w:r>
    </w:p>
    <w:p w:rsidR="009D3FAD" w:rsidRDefault="009D3FAD" w:rsidP="00A041FA">
      <w:pPr>
        <w:pStyle w:val="Main"/>
        <w:numPr>
          <w:ilvl w:val="0"/>
          <w:numId w:val="7"/>
        </w:numPr>
        <w:ind w:left="426"/>
      </w:pPr>
      <w:proofErr w:type="spellStart"/>
      <w:r>
        <w:t>Попасть</w:t>
      </w:r>
      <w:proofErr w:type="spellEnd"/>
      <w:r w:rsidR="00613C01">
        <w:t xml:space="preserve"> </w:t>
      </w:r>
      <w:r>
        <w:t>в</w:t>
      </w:r>
      <w:r w:rsidR="00613C01">
        <w:t xml:space="preserve"> </w:t>
      </w:r>
      <w:proofErr w:type="spellStart"/>
      <w:r>
        <w:t>корень</w:t>
      </w:r>
      <w:proofErr w:type="spellEnd"/>
      <w:r>
        <w:t>,</w:t>
      </w:r>
    </w:p>
    <w:p w:rsidR="009D3FAD" w:rsidRPr="00055000" w:rsidRDefault="009D3FAD" w:rsidP="00A041FA">
      <w:pPr>
        <w:pStyle w:val="Main"/>
        <w:numPr>
          <w:ilvl w:val="0"/>
          <w:numId w:val="7"/>
        </w:numPr>
        <w:ind w:left="426"/>
        <w:rPr>
          <w:lang w:val="ru-RU"/>
        </w:rPr>
      </w:pPr>
      <w:r w:rsidRPr="00055000">
        <w:rPr>
          <w:lang w:val="ru-RU"/>
        </w:rPr>
        <w:t>Пройти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следующее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за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левым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поддерево.</w:t>
      </w:r>
    </w:p>
    <w:p w:rsidR="009D3FAD" w:rsidRDefault="009D3FAD" w:rsidP="00A041FA">
      <w:pPr>
        <w:pStyle w:val="Main"/>
        <w:numPr>
          <w:ilvl w:val="0"/>
          <w:numId w:val="7"/>
        </w:numPr>
        <w:ind w:left="426"/>
      </w:pPr>
      <w:proofErr w:type="spellStart"/>
      <w:r>
        <w:lastRenderedPageBreak/>
        <w:t>Попасть</w:t>
      </w:r>
      <w:proofErr w:type="spellEnd"/>
      <w:r w:rsidR="00613C01">
        <w:t xml:space="preserve"> </w:t>
      </w:r>
      <w:r>
        <w:t>в</w:t>
      </w:r>
      <w:r w:rsidR="00613C01">
        <w:t xml:space="preserve"> </w:t>
      </w:r>
      <w:proofErr w:type="spellStart"/>
      <w:r>
        <w:t>корень</w:t>
      </w:r>
      <w:proofErr w:type="spellEnd"/>
      <w:r>
        <w:t>,</w:t>
      </w:r>
    </w:p>
    <w:p w:rsidR="009D3FAD" w:rsidRPr="00055000" w:rsidRDefault="009D3FAD" w:rsidP="00A041FA">
      <w:pPr>
        <w:pStyle w:val="Main"/>
        <w:numPr>
          <w:ilvl w:val="0"/>
          <w:numId w:val="7"/>
        </w:numPr>
        <w:ind w:left="426"/>
        <w:rPr>
          <w:lang w:val="ru-RU"/>
        </w:rPr>
      </w:pPr>
      <w:r w:rsidRPr="00055000">
        <w:rPr>
          <w:lang w:val="ru-RU"/>
        </w:rPr>
        <w:t>и</w:t>
      </w:r>
      <w:r w:rsidR="00613C01">
        <w:rPr>
          <w:lang w:val="ru-RU"/>
        </w:rPr>
        <w:t xml:space="preserve"> </w:t>
      </w:r>
      <w:proofErr w:type="spellStart"/>
      <w:r w:rsidRPr="00055000">
        <w:rPr>
          <w:lang w:val="ru-RU"/>
        </w:rPr>
        <w:t>т</w:t>
      </w:r>
      <w:proofErr w:type="gramStart"/>
      <w:r w:rsidRPr="00055000">
        <w:rPr>
          <w:lang w:val="ru-RU"/>
        </w:rPr>
        <w:t>.д</w:t>
      </w:r>
      <w:proofErr w:type="spellEnd"/>
      <w:proofErr w:type="gramEnd"/>
      <w:r w:rsidR="00613C01">
        <w:rPr>
          <w:lang w:val="ru-RU"/>
        </w:rPr>
        <w:t xml:space="preserve"> </w:t>
      </w:r>
      <w:r w:rsidRPr="00055000">
        <w:rPr>
          <w:lang w:val="ru-RU"/>
        </w:rPr>
        <w:t>пока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пройдено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крайнее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правое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поддерево.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</w:p>
    <w:p w:rsidR="009D3FAD" w:rsidRPr="00055000" w:rsidRDefault="009D3FAD" w:rsidP="009D3FAD">
      <w:pPr>
        <w:pStyle w:val="Main"/>
        <w:ind w:firstLine="567"/>
        <w:rPr>
          <w:lang w:val="ru-RU"/>
        </w:rPr>
      </w:pPr>
      <w:r w:rsidRPr="00E96FE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проходятся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все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поддеревья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слева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право,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возвращение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корень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располагается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между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этими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прохождениями.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дерева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3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4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дает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последовательность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узлов:</w:t>
      </w:r>
      <w:r w:rsidR="00613C01">
        <w:rPr>
          <w:highlight w:val="yellow"/>
          <w:lang w:val="ru-RU"/>
        </w:rPr>
        <w:t xml:space="preserve"> </w:t>
      </w:r>
      <w:proofErr w:type="gramStart"/>
      <w:r w:rsidRPr="00E96FEF">
        <w:rPr>
          <w:highlight w:val="yellow"/>
        </w:rPr>
        <w:t>B</w:t>
      </w:r>
      <w:r w:rsidRPr="00E96FE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</w:rPr>
        <w:t>A</w:t>
      </w:r>
      <w:r w:rsidRPr="00E96FE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</w:rPr>
        <w:t>D</w:t>
      </w:r>
      <w:r w:rsidRPr="00E96FE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</w:rPr>
        <w:t>C</w:t>
      </w:r>
      <w:r w:rsidRPr="00E96FE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</w:rPr>
        <w:t>E</w:t>
      </w:r>
      <w:r w:rsidRPr="00E96FE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</w:rPr>
        <w:t>G</w:t>
      </w:r>
      <w:r w:rsidRPr="00E96FE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</w:rPr>
        <w:t>F</w:t>
      </w:r>
      <w:r w:rsidRPr="00E96FEF">
        <w:rPr>
          <w:highlight w:val="yellow"/>
          <w:lang w:val="ru-RU"/>
        </w:rPr>
        <w:t>.</w:t>
      </w:r>
      <w:proofErr w:type="gramEnd"/>
    </w:p>
    <w:p w:rsidR="009D3FAD" w:rsidRPr="00055000" w:rsidRDefault="009D3FAD" w:rsidP="009D3FAD">
      <w:pPr>
        <w:pStyle w:val="Main"/>
        <w:ind w:firstLine="567"/>
        <w:rPr>
          <w:lang w:val="ru-RU"/>
        </w:rPr>
      </w:pPr>
      <w:r w:rsidRPr="00E96FE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соответствующей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рекурсивной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процедуре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действия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будут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располагаться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промежутках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между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рекурсивными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вызовами.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частности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бинарного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дерева:</w:t>
      </w:r>
    </w:p>
    <w:p w:rsidR="009D3FAD" w:rsidRPr="00055000" w:rsidRDefault="009D3FAD" w:rsidP="009D3FAD">
      <w:pPr>
        <w:pStyle w:val="Main"/>
        <w:ind w:firstLine="567"/>
        <w:rPr>
          <w:lang w:val="ru-RU"/>
        </w:rPr>
      </w:pPr>
    </w:p>
    <w:p w:rsidR="001B6F1F" w:rsidRPr="001B6F1F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Inorder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Traversal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–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английское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название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обратного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порядка</w:t>
      </w:r>
    </w:p>
    <w:p w:rsidR="001B6F1F" w:rsidRPr="001B6F1F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InorderTraversal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({Аргументы})</w:t>
      </w: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//Прохождение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поддерева</w:t>
      </w: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{Существует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левое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поддерево}</w:t>
      </w:r>
    </w:p>
    <w:p w:rsidR="001B6F1F" w:rsidRPr="001B6F1F" w:rsidRDefault="00613C01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B6F1F">
        <w:rPr>
          <w:rFonts w:ascii="Courier New" w:hAnsi="Courier New" w:cs="Courier New"/>
          <w:noProof/>
          <w:sz w:val="20"/>
          <w:szCs w:val="20"/>
          <w:lang w:val="en-US" w:eastAsia="en-US"/>
        </w:rPr>
        <w:t>InorderTraversal</w:t>
      </w:r>
      <w:r w:rsidR="001B6F1F" w:rsidRPr="001B6F1F">
        <w:rPr>
          <w:rFonts w:ascii="Courier New" w:hAnsi="Courier New" w:cs="Courier New"/>
          <w:noProof/>
          <w:sz w:val="20"/>
          <w:szCs w:val="20"/>
          <w:lang w:eastAsia="en-US"/>
        </w:rPr>
        <w:t>({Аргументы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B6F1F" w:rsidRPr="001B6F1F">
        <w:rPr>
          <w:rFonts w:ascii="Courier New" w:hAnsi="Courier New" w:cs="Courier New"/>
          <w:noProof/>
          <w:sz w:val="20"/>
          <w:szCs w:val="20"/>
          <w:lang w:eastAsia="en-US"/>
        </w:rPr>
        <w:t>2});</w:t>
      </w:r>
    </w:p>
    <w:p w:rsidR="00613C01" w:rsidRDefault="00613C01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//Прохождение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корня</w:t>
      </w:r>
    </w:p>
    <w:p w:rsidR="001B6F1F" w:rsidRPr="001B6F1F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DoSomething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({Аргументы});</w:t>
      </w:r>
    </w:p>
    <w:p w:rsidR="00613C01" w:rsidRDefault="00613C01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//Прохождение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правого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поддерева</w:t>
      </w: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{Существует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правое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поддерево}</w:t>
      </w:r>
    </w:p>
    <w:p w:rsidR="001B6F1F" w:rsidRPr="001B6F1F" w:rsidRDefault="00613C01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B6F1F">
        <w:rPr>
          <w:rFonts w:ascii="Courier New" w:hAnsi="Courier New" w:cs="Courier New"/>
          <w:noProof/>
          <w:sz w:val="20"/>
          <w:szCs w:val="20"/>
          <w:lang w:val="en-US" w:eastAsia="en-US"/>
        </w:rPr>
        <w:t>InorderTraversal</w:t>
      </w:r>
      <w:r w:rsidR="001B6F1F" w:rsidRPr="001B6F1F">
        <w:rPr>
          <w:rFonts w:ascii="Courier New" w:hAnsi="Courier New" w:cs="Courier New"/>
          <w:noProof/>
          <w:sz w:val="20"/>
          <w:szCs w:val="20"/>
          <w:lang w:eastAsia="en-US"/>
        </w:rPr>
        <w:t>({Аргументы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B6F1F" w:rsidRPr="001B6F1F">
        <w:rPr>
          <w:rFonts w:ascii="Courier New" w:hAnsi="Courier New" w:cs="Courier New"/>
          <w:noProof/>
          <w:sz w:val="20"/>
          <w:szCs w:val="20"/>
          <w:lang w:eastAsia="en-US"/>
        </w:rPr>
        <w:t>3});</w:t>
      </w:r>
    </w:p>
    <w:p w:rsidR="001B6F1F" w:rsidRPr="00055000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D3FAD" w:rsidRPr="00055000" w:rsidRDefault="009D3FAD" w:rsidP="009D3FAD">
      <w:pPr>
        <w:pStyle w:val="Main"/>
        <w:ind w:firstLine="567"/>
        <w:rPr>
          <w:bCs/>
          <w:lang w:val="ru-RU"/>
        </w:rPr>
      </w:pPr>
    </w:p>
    <w:p w:rsidR="00E96FEF" w:rsidRPr="00055000" w:rsidRDefault="00E96FEF" w:rsidP="00E96FEF">
      <w:pPr>
        <w:pStyle w:val="41"/>
        <w:spacing w:before="0" w:after="0"/>
        <w:ind w:left="993" w:firstLine="0"/>
        <w:contextualSpacing/>
      </w:pPr>
      <w:bookmarkStart w:id="77" w:name="_Toc5051359"/>
      <w:r w:rsidRPr="00E96FEF">
        <w:t>Алг</w:t>
      </w:r>
      <w:r>
        <w:t>оритм</w:t>
      </w:r>
      <w:r w:rsidR="00613C01">
        <w:t xml:space="preserve"> </w:t>
      </w:r>
      <w:r>
        <w:t>обхода</w:t>
      </w:r>
      <w:r w:rsidR="00613C01">
        <w:t xml:space="preserve"> </w:t>
      </w:r>
      <w:r>
        <w:t>в</w:t>
      </w:r>
      <w:r w:rsidR="00613C01">
        <w:t xml:space="preserve"> </w:t>
      </w:r>
      <w:r>
        <w:t>концевом</w:t>
      </w:r>
      <w:r w:rsidR="00613C01">
        <w:t xml:space="preserve"> </w:t>
      </w:r>
      <w:r>
        <w:t>порядке</w:t>
      </w:r>
      <w:bookmarkEnd w:id="77"/>
    </w:p>
    <w:p w:rsidR="009D3FAD" w:rsidRPr="00E96FEF" w:rsidRDefault="009D3FAD" w:rsidP="009D3FAD">
      <w:pPr>
        <w:pStyle w:val="Main"/>
        <w:ind w:firstLine="567"/>
        <w:rPr>
          <w:bCs/>
          <w:highlight w:val="yellow"/>
          <w:lang w:val="ru-RU"/>
        </w:rPr>
      </w:pPr>
      <w:r w:rsidRPr="00E96FEF">
        <w:rPr>
          <w:bCs/>
          <w:highlight w:val="yellow"/>
          <w:lang w:val="ru-RU"/>
        </w:rPr>
        <w:t>Алгоритм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обхода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концевом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порядке</w:t>
      </w:r>
      <w:r w:rsidR="00613C01">
        <w:rPr>
          <w:bCs/>
          <w:highlight w:val="yellow"/>
          <w:lang w:val="ru-RU"/>
        </w:rPr>
        <w:t xml:space="preserve"> </w:t>
      </w:r>
      <w:r w:rsidR="00E96FEF" w:rsidRPr="00E96FEF">
        <w:rPr>
          <w:bCs/>
          <w:highlight w:val="yellow"/>
          <w:lang w:val="ru-RU"/>
        </w:rPr>
        <w:t>сводится</w:t>
      </w:r>
      <w:r w:rsidR="00613C01">
        <w:rPr>
          <w:bCs/>
          <w:highlight w:val="yellow"/>
          <w:lang w:val="ru-RU"/>
        </w:rPr>
        <w:t xml:space="preserve"> </w:t>
      </w:r>
      <w:proofErr w:type="gramStart"/>
      <w:r w:rsidR="00E96FEF" w:rsidRPr="00E96FEF">
        <w:rPr>
          <w:bCs/>
          <w:highlight w:val="yellow"/>
          <w:lang w:val="ru-RU"/>
        </w:rPr>
        <w:t>к</w:t>
      </w:r>
      <w:proofErr w:type="gramEnd"/>
      <w:r w:rsidRPr="00E96FEF">
        <w:rPr>
          <w:bCs/>
          <w:highlight w:val="yellow"/>
          <w:lang w:val="ru-RU"/>
        </w:rPr>
        <w:t>:</w:t>
      </w:r>
    </w:p>
    <w:p w:rsidR="009D3FAD" w:rsidRPr="00055000" w:rsidRDefault="009D3FAD" w:rsidP="00A041FA">
      <w:pPr>
        <w:pStyle w:val="Main"/>
        <w:numPr>
          <w:ilvl w:val="0"/>
          <w:numId w:val="7"/>
        </w:numPr>
        <w:ind w:left="426"/>
        <w:rPr>
          <w:lang w:val="ru-RU"/>
        </w:rPr>
      </w:pPr>
      <w:r w:rsidRPr="00055000">
        <w:rPr>
          <w:lang w:val="ru-RU"/>
        </w:rPr>
        <w:t>Пройти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все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поддеревья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слева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право,</w:t>
      </w:r>
    </w:p>
    <w:p w:rsidR="009D3FAD" w:rsidRDefault="009D3FAD" w:rsidP="00A041FA">
      <w:pPr>
        <w:pStyle w:val="Main"/>
        <w:numPr>
          <w:ilvl w:val="0"/>
          <w:numId w:val="7"/>
        </w:numPr>
        <w:ind w:left="426"/>
      </w:pPr>
      <w:proofErr w:type="spellStart"/>
      <w:r>
        <w:t>Попасть</w:t>
      </w:r>
      <w:proofErr w:type="spellEnd"/>
      <w:r w:rsidR="00613C01">
        <w:t xml:space="preserve"> </w:t>
      </w:r>
      <w:r>
        <w:t>в</w:t>
      </w:r>
      <w:r w:rsidR="00613C01">
        <w:t xml:space="preserve"> </w:t>
      </w:r>
      <w:proofErr w:type="spellStart"/>
      <w:r>
        <w:t>корень</w:t>
      </w:r>
      <w:proofErr w:type="spellEnd"/>
      <w:r>
        <w:t>.</w:t>
      </w:r>
    </w:p>
    <w:p w:rsidR="009D3FAD" w:rsidRPr="009D3FAD" w:rsidRDefault="009D3FAD" w:rsidP="009D3FAD">
      <w:pPr>
        <w:pStyle w:val="Main"/>
        <w:ind w:firstLine="567"/>
        <w:rPr>
          <w:bCs/>
        </w:rPr>
      </w:pPr>
    </w:p>
    <w:p w:rsidR="009D3FAD" w:rsidRPr="00E96FEF" w:rsidRDefault="009D3FAD" w:rsidP="009D3FAD">
      <w:pPr>
        <w:pStyle w:val="Main"/>
        <w:ind w:firstLine="567"/>
        <w:rPr>
          <w:bCs/>
          <w:highlight w:val="yellow"/>
          <w:lang w:val="ru-RU"/>
        </w:rPr>
      </w:pPr>
      <w:r w:rsidRPr="00E96FEF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дерева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рис.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3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4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это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даст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последовательность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узлов:</w:t>
      </w:r>
      <w:r w:rsidR="00613C01">
        <w:rPr>
          <w:bCs/>
          <w:highlight w:val="yellow"/>
          <w:lang w:val="ru-RU"/>
        </w:rPr>
        <w:t xml:space="preserve"> </w:t>
      </w:r>
      <w:proofErr w:type="gramStart"/>
      <w:r w:rsidRPr="00E96FEF">
        <w:rPr>
          <w:bCs/>
          <w:highlight w:val="yellow"/>
        </w:rPr>
        <w:t>B</w:t>
      </w:r>
      <w:r w:rsidRPr="00E96FEF">
        <w:rPr>
          <w:bCs/>
          <w:highlight w:val="yellow"/>
          <w:lang w:val="ru-RU"/>
        </w:rPr>
        <w:t>,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</w:rPr>
        <w:t>D</w:t>
      </w:r>
      <w:r w:rsidRPr="00E96FEF">
        <w:rPr>
          <w:bCs/>
          <w:highlight w:val="yellow"/>
          <w:lang w:val="ru-RU"/>
        </w:rPr>
        <w:t>,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</w:rPr>
        <w:t>E</w:t>
      </w:r>
      <w:r w:rsidRPr="00E96FEF">
        <w:rPr>
          <w:bCs/>
          <w:highlight w:val="yellow"/>
          <w:lang w:val="ru-RU"/>
        </w:rPr>
        <w:t>,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</w:rPr>
        <w:t>G</w:t>
      </w:r>
      <w:r w:rsidRPr="00E96FEF">
        <w:rPr>
          <w:bCs/>
          <w:highlight w:val="yellow"/>
          <w:lang w:val="ru-RU"/>
        </w:rPr>
        <w:t>,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</w:rPr>
        <w:t>F</w:t>
      </w:r>
      <w:r w:rsidRPr="00E96FEF">
        <w:rPr>
          <w:bCs/>
          <w:highlight w:val="yellow"/>
          <w:lang w:val="ru-RU"/>
        </w:rPr>
        <w:t>,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</w:rPr>
        <w:t>C</w:t>
      </w:r>
      <w:r w:rsidRPr="00E96FEF">
        <w:rPr>
          <w:bCs/>
          <w:highlight w:val="yellow"/>
          <w:lang w:val="ru-RU"/>
        </w:rPr>
        <w:t>,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</w:rPr>
        <w:t>A</w:t>
      </w:r>
      <w:r w:rsidRPr="00E96FEF">
        <w:rPr>
          <w:bCs/>
          <w:highlight w:val="yellow"/>
          <w:lang w:val="ru-RU"/>
        </w:rPr>
        <w:t>.</w:t>
      </w:r>
      <w:proofErr w:type="gramEnd"/>
    </w:p>
    <w:p w:rsidR="009D3FAD" w:rsidRPr="00055000" w:rsidRDefault="009D3FAD" w:rsidP="009D3FAD">
      <w:pPr>
        <w:pStyle w:val="Main"/>
        <w:ind w:firstLine="567"/>
        <w:rPr>
          <w:bCs/>
          <w:lang w:val="ru-RU"/>
        </w:rPr>
      </w:pPr>
      <w:r w:rsidRPr="00E96FEF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соответствующей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рекурсивной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процедуре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действия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будут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располагаться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после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рекурсивных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вызовов.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частности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бинарного</w:t>
      </w:r>
      <w:r w:rsidR="00613C01">
        <w:rPr>
          <w:bCs/>
          <w:highlight w:val="yellow"/>
          <w:lang w:val="ru-RU"/>
        </w:rPr>
        <w:t xml:space="preserve"> </w:t>
      </w:r>
      <w:r w:rsidRPr="00E96FEF">
        <w:rPr>
          <w:bCs/>
          <w:highlight w:val="yellow"/>
          <w:lang w:val="ru-RU"/>
        </w:rPr>
        <w:t>дерева:</w:t>
      </w:r>
    </w:p>
    <w:p w:rsidR="009D3FAD" w:rsidRPr="00055000" w:rsidRDefault="009D3FAD" w:rsidP="009D3FAD">
      <w:pPr>
        <w:pStyle w:val="Main"/>
        <w:ind w:firstLine="567"/>
        <w:rPr>
          <w:bCs/>
          <w:lang w:val="ru-RU"/>
        </w:rPr>
      </w:pPr>
    </w:p>
    <w:p w:rsidR="001B6F1F" w:rsidRPr="001B6F1F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Postorder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Traversal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–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английское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название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концевого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порядка</w:t>
      </w:r>
    </w:p>
    <w:p w:rsidR="001B6F1F" w:rsidRPr="001B6F1F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PostorderTraversal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({Аргументы})</w:t>
      </w: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//Прохождение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поддерева</w:t>
      </w: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{Существует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левое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поддерево}</w:t>
      </w:r>
    </w:p>
    <w:p w:rsidR="001B6F1F" w:rsidRPr="001B6F1F" w:rsidRDefault="00613C01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B6F1F">
        <w:rPr>
          <w:rFonts w:ascii="Courier New" w:hAnsi="Courier New" w:cs="Courier New"/>
          <w:noProof/>
          <w:sz w:val="20"/>
          <w:szCs w:val="20"/>
          <w:lang w:val="en-US" w:eastAsia="en-US"/>
        </w:rPr>
        <w:t>PostorderTraversal</w:t>
      </w:r>
      <w:r w:rsidR="001B6F1F" w:rsidRPr="001B6F1F">
        <w:rPr>
          <w:rFonts w:ascii="Courier New" w:hAnsi="Courier New" w:cs="Courier New"/>
          <w:noProof/>
          <w:sz w:val="20"/>
          <w:szCs w:val="20"/>
          <w:lang w:eastAsia="en-US"/>
        </w:rPr>
        <w:t>({Аргументы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B6F1F" w:rsidRPr="001B6F1F">
        <w:rPr>
          <w:rFonts w:ascii="Courier New" w:hAnsi="Courier New" w:cs="Courier New"/>
          <w:noProof/>
          <w:sz w:val="20"/>
          <w:szCs w:val="20"/>
          <w:lang w:eastAsia="en-US"/>
        </w:rPr>
        <w:t>2});</w:t>
      </w:r>
    </w:p>
    <w:p w:rsidR="00613C01" w:rsidRDefault="00613C01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//Прохождение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правого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поддерева</w:t>
      </w: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{Существует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правое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поддерево}</w:t>
      </w:r>
    </w:p>
    <w:p w:rsidR="001B6F1F" w:rsidRPr="001B6F1F" w:rsidRDefault="00613C01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B6F1F">
        <w:rPr>
          <w:rFonts w:ascii="Courier New" w:hAnsi="Courier New" w:cs="Courier New"/>
          <w:noProof/>
          <w:sz w:val="20"/>
          <w:szCs w:val="20"/>
          <w:lang w:val="en-US" w:eastAsia="en-US"/>
        </w:rPr>
        <w:t>PostorderTraversal</w:t>
      </w:r>
      <w:r w:rsidR="001B6F1F" w:rsidRPr="001B6F1F">
        <w:rPr>
          <w:rFonts w:ascii="Courier New" w:hAnsi="Courier New" w:cs="Courier New"/>
          <w:noProof/>
          <w:sz w:val="20"/>
          <w:szCs w:val="20"/>
          <w:lang w:eastAsia="en-US"/>
        </w:rPr>
        <w:t>({Аргументы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1B6F1F" w:rsidRPr="001B6F1F">
        <w:rPr>
          <w:rFonts w:ascii="Courier New" w:hAnsi="Courier New" w:cs="Courier New"/>
          <w:noProof/>
          <w:sz w:val="20"/>
          <w:szCs w:val="20"/>
          <w:lang w:eastAsia="en-US"/>
        </w:rPr>
        <w:t>3});</w:t>
      </w:r>
    </w:p>
    <w:p w:rsidR="00613C01" w:rsidRDefault="00613C01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//Прохождение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1B6F1F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корня</w:t>
      </w:r>
    </w:p>
    <w:p w:rsidR="001B6F1F" w:rsidRPr="001B6F1F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DoSomething</w:t>
      </w:r>
      <w:r w:rsidRPr="001B6F1F">
        <w:rPr>
          <w:rFonts w:ascii="Courier New" w:hAnsi="Courier New" w:cs="Courier New"/>
          <w:noProof/>
          <w:sz w:val="20"/>
          <w:szCs w:val="20"/>
          <w:lang w:eastAsia="en-US"/>
        </w:rPr>
        <w:t>({Аргументы});</w:t>
      </w:r>
    </w:p>
    <w:p w:rsidR="001B6F1F" w:rsidRDefault="001B6F1F" w:rsidP="001B6F1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B3A28" w:rsidRPr="00A977A8" w:rsidRDefault="002B3A28" w:rsidP="003F50D3">
      <w:pPr>
        <w:pStyle w:val="Main"/>
        <w:ind w:firstLine="567"/>
        <w:rPr>
          <w:lang w:val="ru-RU"/>
        </w:rPr>
      </w:pPr>
    </w:p>
    <w:p w:rsidR="006F13BB" w:rsidRPr="006F13BB" w:rsidRDefault="006F13BB" w:rsidP="006F13BB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78" w:name="_Toc480062940"/>
      <w:bookmarkStart w:id="79" w:name="_Toc5051360"/>
      <w:r w:rsidRPr="006F13BB">
        <w:rPr>
          <w:sz w:val="20"/>
          <w:szCs w:val="20"/>
        </w:rPr>
        <w:t>Представление</w:t>
      </w:r>
      <w:r w:rsidR="00613C01">
        <w:rPr>
          <w:sz w:val="20"/>
          <w:szCs w:val="20"/>
        </w:rPr>
        <w:t xml:space="preserve"> </w:t>
      </w:r>
      <w:r w:rsidRPr="006F13BB">
        <w:rPr>
          <w:sz w:val="20"/>
          <w:szCs w:val="20"/>
        </w:rPr>
        <w:t>дерева</w:t>
      </w:r>
      <w:r w:rsidR="00613C01">
        <w:rPr>
          <w:sz w:val="20"/>
          <w:szCs w:val="20"/>
        </w:rPr>
        <w:t xml:space="preserve"> </w:t>
      </w:r>
      <w:r w:rsidRPr="006F13BB">
        <w:rPr>
          <w:sz w:val="20"/>
          <w:szCs w:val="20"/>
        </w:rPr>
        <w:t>в</w:t>
      </w:r>
      <w:r w:rsidR="00613C01">
        <w:rPr>
          <w:sz w:val="20"/>
          <w:szCs w:val="20"/>
        </w:rPr>
        <w:t xml:space="preserve"> </w:t>
      </w:r>
      <w:r w:rsidRPr="006F13BB">
        <w:rPr>
          <w:sz w:val="20"/>
          <w:szCs w:val="20"/>
        </w:rPr>
        <w:t>памяти</w:t>
      </w:r>
      <w:r w:rsidR="00613C01">
        <w:rPr>
          <w:sz w:val="20"/>
          <w:szCs w:val="20"/>
        </w:rPr>
        <w:t xml:space="preserve"> </w:t>
      </w:r>
      <w:r w:rsidRPr="006F13BB">
        <w:rPr>
          <w:sz w:val="20"/>
          <w:szCs w:val="20"/>
        </w:rPr>
        <w:t>компьютера</w:t>
      </w:r>
      <w:bookmarkEnd w:id="78"/>
      <w:bookmarkEnd w:id="79"/>
    </w:p>
    <w:p w:rsidR="006F13BB" w:rsidRPr="00055000" w:rsidRDefault="006F13BB" w:rsidP="006F13BB">
      <w:pPr>
        <w:pStyle w:val="Main"/>
        <w:ind w:firstLine="567"/>
        <w:rPr>
          <w:lang w:val="ru-RU"/>
        </w:rPr>
      </w:pPr>
      <w:r w:rsidRPr="00E96FEF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некоторая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информация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располагается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узлах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дерева,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хранения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использовать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соответствующую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динамическую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структуру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данных.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Паскале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это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делается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помощью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переменной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типа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запись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(</w:t>
      </w:r>
      <w:proofErr w:type="spellStart"/>
      <w:r w:rsidRPr="006F13BB">
        <w:rPr>
          <w:lang w:val="ru-RU"/>
        </w:rPr>
        <w:t>record</w:t>
      </w:r>
      <w:proofErr w:type="spellEnd"/>
      <w:r w:rsidRPr="006F13BB">
        <w:rPr>
          <w:lang w:val="ru-RU"/>
        </w:rPr>
        <w:t>),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содержащей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указатели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поддеревья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того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же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типа.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Например,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бинарное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дерево,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где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каждом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узле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содержится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целое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число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сохранить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помощью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переменной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типа</w:t>
      </w:r>
      <w:r w:rsidR="00613C01">
        <w:rPr>
          <w:lang w:val="ru-RU"/>
        </w:rPr>
        <w:t xml:space="preserve"> </w:t>
      </w:r>
      <w:proofErr w:type="spellStart"/>
      <w:r w:rsidRPr="006F13BB">
        <w:rPr>
          <w:lang w:val="ru-RU"/>
        </w:rPr>
        <w:t>PTree</w:t>
      </w:r>
      <w:proofErr w:type="spellEnd"/>
      <w:r w:rsidRPr="006F13BB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который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описан</w:t>
      </w:r>
      <w:r w:rsidR="00613C01">
        <w:rPr>
          <w:lang w:val="ru-RU"/>
        </w:rPr>
        <w:t xml:space="preserve"> </w:t>
      </w:r>
      <w:r w:rsidRPr="006F13BB">
        <w:rPr>
          <w:lang w:val="ru-RU"/>
        </w:rPr>
        <w:t>ниже:</w:t>
      </w:r>
    </w:p>
    <w:p w:rsidR="00837FF1" w:rsidRPr="00837FF1" w:rsidRDefault="00837FF1" w:rsidP="006F13BB">
      <w:pPr>
        <w:pStyle w:val="Main"/>
        <w:ind w:firstLine="567"/>
        <w:rPr>
          <w:lang w:val="ru-RU"/>
        </w:rPr>
      </w:pPr>
    </w:p>
    <w:p w:rsidR="00613C0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gramStart"/>
      <w:r w:rsidRPr="00E96FEF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type</w:t>
      </w:r>
      <w:proofErr w:type="gramEnd"/>
    </w:p>
    <w:p w:rsidR="00613C0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spellStart"/>
      <w:r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PTree</w:t>
      </w:r>
      <w:proofErr w:type="spellEnd"/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^</w:t>
      </w:r>
      <w:proofErr w:type="spellStart"/>
      <w:r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TTree</w:t>
      </w:r>
      <w:proofErr w:type="spellEnd"/>
      <w:r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spellStart"/>
      <w:r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TTree</w:t>
      </w:r>
      <w:proofErr w:type="spellEnd"/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E96FEF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record</w:t>
      </w:r>
    </w:p>
    <w:p w:rsidR="00613C01" w:rsidRDefault="00613C01" w:rsidP="00837FF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="00837FF1"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Inf</w:t>
      </w:r>
      <w:proofErr w:type="spellEnd"/>
      <w:proofErr w:type="gramEnd"/>
      <w:r w:rsidR="00837FF1"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837FF1" w:rsidRPr="00E96FEF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="00837FF1"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837FF1" w:rsidRPr="00E96FEF" w:rsidRDefault="00613C01" w:rsidP="00837FF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837FF1"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LeftSubTree</w:t>
      </w:r>
      <w:proofErr w:type="spellEnd"/>
      <w:r w:rsidR="00837FF1"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837FF1"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RightSubTree</w:t>
      </w:r>
      <w:proofErr w:type="spellEnd"/>
      <w:r w:rsidR="00837FF1"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837FF1"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PTree</w:t>
      </w:r>
      <w:proofErr w:type="spellEnd"/>
      <w:r w:rsidR="00837FF1"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837FF1" w:rsidRPr="00E96FEF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E96FEF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  <w:proofErr w:type="gramEnd"/>
      <w:r w:rsidRPr="00E96FEF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F13BB" w:rsidRPr="00055000" w:rsidRDefault="006F13BB" w:rsidP="006F13BB">
      <w:pPr>
        <w:pStyle w:val="Main"/>
        <w:ind w:firstLine="567"/>
      </w:pPr>
    </w:p>
    <w:p w:rsidR="00837FF1" w:rsidRPr="00055000" w:rsidRDefault="00837FF1" w:rsidP="006F13BB">
      <w:pPr>
        <w:pStyle w:val="Main"/>
        <w:ind w:firstLine="567"/>
      </w:pPr>
      <w:r>
        <w:rPr>
          <w:lang w:val="ru-RU"/>
        </w:rPr>
        <w:t>В</w:t>
      </w:r>
      <w:r w:rsidR="00613C01">
        <w:t xml:space="preserve"> </w:t>
      </w:r>
      <w:r>
        <w:rPr>
          <w:lang w:val="ru-RU"/>
        </w:rPr>
        <w:t>языке</w:t>
      </w:r>
      <w:proofErr w:type="gramStart"/>
      <w:r w:rsidR="00613C01">
        <w:t xml:space="preserve"> </w:t>
      </w:r>
      <w:r>
        <w:rPr>
          <w:lang w:val="ru-RU"/>
        </w:rPr>
        <w:t>С</w:t>
      </w:r>
      <w:proofErr w:type="gramEnd"/>
      <w:r w:rsidRPr="00055000">
        <w:t>++</w:t>
      </w:r>
    </w:p>
    <w:p w:rsidR="00837FF1" w:rsidRPr="00055000" w:rsidRDefault="00837FF1" w:rsidP="006F13BB">
      <w:pPr>
        <w:pStyle w:val="Main"/>
        <w:ind w:firstLine="567"/>
      </w:pPr>
    </w:p>
    <w:p w:rsidR="00837FF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TTree</w:t>
      </w:r>
    </w:p>
    <w:p w:rsidR="00613C0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Inf;</w:t>
      </w:r>
    </w:p>
    <w:p w:rsidR="00837FF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TTree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*LeftSubTree,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*RightSubTree;</w:t>
      </w:r>
    </w:p>
    <w:p w:rsidR="00837FF1" w:rsidRPr="00055000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proofErr w:type="gramStart"/>
      <w:r w:rsidRPr="00055000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PTree</w:t>
      </w:r>
      <w:r w:rsidRPr="00055000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proofErr w:type="gramEnd"/>
    </w:p>
    <w:p w:rsidR="00837FF1" w:rsidRPr="00055000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837FF1" w:rsidRPr="00837FF1" w:rsidRDefault="00837FF1" w:rsidP="006F13BB">
      <w:pPr>
        <w:pStyle w:val="Main"/>
        <w:ind w:firstLine="567"/>
        <w:rPr>
          <w:lang w:val="ru-RU"/>
        </w:rPr>
      </w:pPr>
    </w:p>
    <w:p w:rsidR="006F13BB" w:rsidRPr="00E96FEF" w:rsidRDefault="006F13BB" w:rsidP="006F13BB">
      <w:pPr>
        <w:pStyle w:val="Main"/>
        <w:ind w:firstLine="567"/>
        <w:rPr>
          <w:highlight w:val="yellow"/>
          <w:lang w:val="ru-RU"/>
        </w:rPr>
      </w:pPr>
      <w:r w:rsidRPr="00E96FEF">
        <w:rPr>
          <w:highlight w:val="yellow"/>
          <w:lang w:val="ru-RU"/>
        </w:rPr>
        <w:t>Каждый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узел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имеет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тип</w:t>
      </w:r>
      <w:r w:rsidR="00613C01">
        <w:rPr>
          <w:highlight w:val="yellow"/>
          <w:lang w:val="ru-RU"/>
        </w:rPr>
        <w:t xml:space="preserve"> </w:t>
      </w:r>
      <w:proofErr w:type="spellStart"/>
      <w:r w:rsidRPr="00E96FEF">
        <w:rPr>
          <w:highlight w:val="yellow"/>
        </w:rPr>
        <w:t>PTree</w:t>
      </w:r>
      <w:proofErr w:type="spellEnd"/>
      <w:r w:rsidRPr="00E96FEF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указатель,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каждый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узел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необходимо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создавать,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вызывая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него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процедуру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</w:rPr>
        <w:t>New</w:t>
      </w:r>
      <w:r w:rsidRPr="00E96FEF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узел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концевым,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полям</w:t>
      </w:r>
      <w:r w:rsidR="00613C01">
        <w:rPr>
          <w:highlight w:val="yellow"/>
          <w:lang w:val="ru-RU"/>
        </w:rPr>
        <w:t xml:space="preserve"> </w:t>
      </w:r>
      <w:proofErr w:type="spellStart"/>
      <w:r w:rsidRPr="00E96FEF">
        <w:rPr>
          <w:highlight w:val="yellow"/>
        </w:rPr>
        <w:t>LeftSubTree</w:t>
      </w:r>
      <w:proofErr w:type="spellEnd"/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proofErr w:type="spellStart"/>
      <w:r w:rsidRPr="00E96FEF">
        <w:rPr>
          <w:highlight w:val="yellow"/>
        </w:rPr>
        <w:t>RightSubTree</w:t>
      </w:r>
      <w:proofErr w:type="spellEnd"/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присваивается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значение</w:t>
      </w:r>
      <w:r w:rsidR="00613C01">
        <w:rPr>
          <w:highlight w:val="yellow"/>
          <w:lang w:val="ru-RU"/>
        </w:rPr>
        <w:t xml:space="preserve"> </w:t>
      </w:r>
      <w:r w:rsidRPr="00E96FEF">
        <w:rPr>
          <w:b/>
          <w:bCs/>
          <w:highlight w:val="yellow"/>
        </w:rPr>
        <w:t>n</w:t>
      </w:r>
      <w:r w:rsidR="00E96FEF" w:rsidRPr="00E96FEF">
        <w:rPr>
          <w:b/>
          <w:bCs/>
          <w:highlight w:val="yellow"/>
        </w:rPr>
        <w:t>ul</w:t>
      </w:r>
      <w:r w:rsidRPr="00E96FEF">
        <w:rPr>
          <w:b/>
          <w:bCs/>
          <w:highlight w:val="yellow"/>
        </w:rPr>
        <w:t>l</w:t>
      </w:r>
      <w:r w:rsidR="00891333" w:rsidRPr="00891333">
        <w:rPr>
          <w:b/>
          <w:bCs/>
          <w:highlight w:val="yellow"/>
          <w:lang w:val="ru-RU"/>
        </w:rPr>
        <w:t>(</w:t>
      </w:r>
      <w:r w:rsidR="00891333">
        <w:rPr>
          <w:b/>
          <w:bCs/>
          <w:highlight w:val="yellow"/>
        </w:rPr>
        <w:t>nil</w:t>
      </w:r>
      <w:r w:rsidR="00891333" w:rsidRPr="00891333">
        <w:rPr>
          <w:b/>
          <w:bCs/>
          <w:highlight w:val="yellow"/>
          <w:lang w:val="ru-RU"/>
        </w:rPr>
        <w:t>)</w:t>
      </w:r>
      <w:r w:rsidRPr="00E96FEF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противном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случае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узлы</w:t>
      </w:r>
      <w:r w:rsidR="00613C01">
        <w:rPr>
          <w:highlight w:val="yellow"/>
          <w:lang w:val="ru-RU"/>
        </w:rPr>
        <w:t xml:space="preserve"> </w:t>
      </w:r>
      <w:proofErr w:type="spellStart"/>
      <w:r w:rsidRPr="00E96FEF">
        <w:rPr>
          <w:highlight w:val="yellow"/>
        </w:rPr>
        <w:t>LeftSubTree</w:t>
      </w:r>
      <w:proofErr w:type="spellEnd"/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proofErr w:type="spellStart"/>
      <w:r w:rsidRPr="00E96FEF">
        <w:rPr>
          <w:highlight w:val="yellow"/>
        </w:rPr>
        <w:t>RightSubTree</w:t>
      </w:r>
      <w:proofErr w:type="spellEnd"/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создаются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процедурой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</w:rPr>
        <w:t>New</w:t>
      </w:r>
      <w:r w:rsidRPr="00E96FEF">
        <w:rPr>
          <w:highlight w:val="yellow"/>
          <w:lang w:val="ru-RU"/>
        </w:rPr>
        <w:t>.</w:t>
      </w:r>
    </w:p>
    <w:p w:rsidR="006F13BB" w:rsidRPr="00055000" w:rsidRDefault="006F13BB" w:rsidP="006F13BB">
      <w:pPr>
        <w:pStyle w:val="Main"/>
        <w:ind w:firstLine="567"/>
        <w:rPr>
          <w:lang w:val="ru-RU"/>
        </w:rPr>
      </w:pPr>
      <w:r w:rsidRPr="00E96FEF">
        <w:rPr>
          <w:highlight w:val="yellow"/>
          <w:lang w:val="ru-RU"/>
        </w:rPr>
        <w:t>Схематично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одна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такая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запись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изображена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E96FEF">
        <w:rPr>
          <w:highlight w:val="yellow"/>
          <w:lang w:val="ru-RU"/>
        </w:rPr>
        <w:t>5.</w:t>
      </w:r>
    </w:p>
    <w:p w:rsidR="006F13BB" w:rsidRPr="00055000" w:rsidRDefault="006F13BB" w:rsidP="00E0426A">
      <w:pPr>
        <w:pStyle w:val="Main"/>
        <w:ind w:firstLine="0"/>
        <w:jc w:val="center"/>
        <w:rPr>
          <w:noProof/>
          <w:lang w:val="ru-RU" w:eastAsia="en-US"/>
        </w:rPr>
      </w:pPr>
    </w:p>
    <w:p w:rsidR="006F13BB" w:rsidRDefault="006F13BB" w:rsidP="00E0426A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409825" cy="1238250"/>
            <wp:effectExtent l="19050" t="0" r="9525" b="0"/>
            <wp:docPr id="84" name="Рисунок 76" descr="Запись для хранения узла бинарного дере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Запись для хранения узла бинарного дерева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26A" w:rsidRPr="00E0426A" w:rsidRDefault="00E0426A" w:rsidP="00E0426A">
      <w:pPr>
        <w:pStyle w:val="Main"/>
        <w:ind w:firstLine="0"/>
        <w:jc w:val="center"/>
        <w:rPr>
          <w:noProof/>
          <w:lang w:val="ru-RU" w:eastAsia="en-US"/>
        </w:rPr>
      </w:pPr>
    </w:p>
    <w:p w:rsidR="006F13BB" w:rsidRDefault="006F13BB" w:rsidP="00E0426A">
      <w:pPr>
        <w:pStyle w:val="Main"/>
        <w:ind w:firstLine="0"/>
        <w:jc w:val="center"/>
        <w:rPr>
          <w:noProof/>
          <w:lang w:val="ru-RU" w:eastAsia="en-US"/>
        </w:rPr>
      </w:pPr>
      <w:r w:rsidRPr="00055000">
        <w:rPr>
          <w:noProof/>
          <w:lang w:val="ru-RU" w:eastAsia="en-US"/>
        </w:rPr>
        <w:t>Рис.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5.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Схематичное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изображение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записи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типа</w:t>
      </w:r>
      <w:r w:rsidR="00613C01">
        <w:rPr>
          <w:noProof/>
          <w:lang w:val="ru-RU" w:eastAsia="en-US"/>
        </w:rPr>
        <w:t xml:space="preserve"> </w:t>
      </w:r>
      <w:r>
        <w:rPr>
          <w:noProof/>
          <w:lang w:eastAsia="en-US"/>
        </w:rPr>
        <w:t>TTree</w:t>
      </w:r>
      <w:r w:rsidRPr="00055000">
        <w:rPr>
          <w:noProof/>
          <w:lang w:val="ru-RU" w:eastAsia="en-US"/>
        </w:rPr>
        <w:t>.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Запись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имеет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три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поля:</w:t>
      </w:r>
      <w:r w:rsidR="00613C01">
        <w:rPr>
          <w:noProof/>
          <w:lang w:val="ru-RU" w:eastAsia="en-US"/>
        </w:rPr>
        <w:t xml:space="preserve"> </w:t>
      </w:r>
      <w:r>
        <w:rPr>
          <w:noProof/>
          <w:lang w:eastAsia="en-US"/>
        </w:rPr>
        <w:t>Inf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–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некоторое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число,</w:t>
      </w:r>
      <w:r w:rsidR="00613C01">
        <w:rPr>
          <w:noProof/>
          <w:lang w:val="ru-RU" w:eastAsia="en-US"/>
        </w:rPr>
        <w:t xml:space="preserve"> </w:t>
      </w:r>
      <w:r>
        <w:rPr>
          <w:noProof/>
          <w:lang w:eastAsia="en-US"/>
        </w:rPr>
        <w:t>LeftSubTree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и</w:t>
      </w:r>
      <w:r w:rsidR="00613C01">
        <w:rPr>
          <w:noProof/>
          <w:lang w:val="ru-RU" w:eastAsia="en-US"/>
        </w:rPr>
        <w:t xml:space="preserve"> </w:t>
      </w:r>
      <w:r>
        <w:rPr>
          <w:noProof/>
          <w:lang w:eastAsia="en-US"/>
        </w:rPr>
        <w:t>RightSubTree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–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указатели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на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записи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того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же</w:t>
      </w:r>
      <w:r w:rsidR="00613C01">
        <w:rPr>
          <w:noProof/>
          <w:lang w:val="ru-RU" w:eastAsia="en-US"/>
        </w:rPr>
        <w:t xml:space="preserve"> </w:t>
      </w:r>
      <w:r w:rsidRPr="00055000">
        <w:rPr>
          <w:noProof/>
          <w:lang w:val="ru-RU" w:eastAsia="en-US"/>
        </w:rPr>
        <w:t>типа</w:t>
      </w:r>
      <w:r w:rsidR="00613C01">
        <w:rPr>
          <w:noProof/>
          <w:lang w:val="ru-RU" w:eastAsia="en-US"/>
        </w:rPr>
        <w:t xml:space="preserve"> </w:t>
      </w:r>
      <w:r>
        <w:rPr>
          <w:noProof/>
          <w:lang w:eastAsia="en-US"/>
        </w:rPr>
        <w:t>TTree</w:t>
      </w:r>
      <w:r w:rsidRPr="00055000">
        <w:rPr>
          <w:noProof/>
          <w:lang w:val="ru-RU" w:eastAsia="en-US"/>
        </w:rPr>
        <w:t>.</w:t>
      </w:r>
    </w:p>
    <w:p w:rsidR="00E0426A" w:rsidRPr="00E0426A" w:rsidRDefault="00E0426A" w:rsidP="00E0426A">
      <w:pPr>
        <w:pStyle w:val="Main"/>
        <w:ind w:firstLine="0"/>
        <w:jc w:val="center"/>
        <w:rPr>
          <w:noProof/>
          <w:lang w:val="ru-RU" w:eastAsia="en-US"/>
        </w:rPr>
      </w:pPr>
    </w:p>
    <w:p w:rsidR="006F13BB" w:rsidRPr="00E0426A" w:rsidRDefault="006F13BB" w:rsidP="00E0426A">
      <w:pPr>
        <w:pStyle w:val="Main"/>
        <w:ind w:firstLine="567"/>
        <w:rPr>
          <w:lang w:val="ru-RU"/>
        </w:rPr>
      </w:pPr>
      <w:r w:rsidRPr="00891333">
        <w:rPr>
          <w:highlight w:val="yellow"/>
          <w:lang w:val="ru-RU"/>
        </w:rPr>
        <w:t>Пример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дерева,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составленного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таких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записей,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показан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рисунке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6.</w:t>
      </w:r>
    </w:p>
    <w:p w:rsidR="00E0426A" w:rsidRDefault="00E0426A" w:rsidP="00E0426A">
      <w:pPr>
        <w:pStyle w:val="Main"/>
        <w:ind w:firstLine="0"/>
        <w:jc w:val="center"/>
        <w:rPr>
          <w:noProof/>
          <w:lang w:val="ru-RU" w:eastAsia="en-US"/>
        </w:rPr>
      </w:pPr>
    </w:p>
    <w:p w:rsidR="006F13BB" w:rsidRDefault="006F13BB" w:rsidP="00E0426A">
      <w:pPr>
        <w:pStyle w:val="Main"/>
        <w:ind w:firstLine="0"/>
        <w:jc w:val="center"/>
        <w:rPr>
          <w:noProof/>
          <w:lang w:val="ru-RU" w:eastAsia="en-US"/>
        </w:rPr>
      </w:pPr>
      <w:r w:rsidRPr="00E0426A">
        <w:rPr>
          <w:noProof/>
          <w:lang w:val="ru-RU" w:eastAsia="ru-RU"/>
        </w:rPr>
        <w:drawing>
          <wp:inline distT="0" distB="0" distL="0" distR="0">
            <wp:extent cx="4286250" cy="3219450"/>
            <wp:effectExtent l="19050" t="0" r="0" b="0"/>
            <wp:docPr id="83" name="Рисунок 77" descr="Бинарное дерево на базе записей (recor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Бинарное дерево на базе записей (record)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26A" w:rsidRPr="00E0426A" w:rsidRDefault="00E0426A" w:rsidP="00E0426A">
      <w:pPr>
        <w:pStyle w:val="Main"/>
        <w:ind w:firstLine="0"/>
        <w:jc w:val="center"/>
        <w:rPr>
          <w:noProof/>
          <w:lang w:val="ru-RU" w:eastAsia="en-US"/>
        </w:rPr>
      </w:pPr>
    </w:p>
    <w:p w:rsidR="006F13BB" w:rsidRDefault="006F13BB" w:rsidP="00E0426A">
      <w:pPr>
        <w:pStyle w:val="Main"/>
        <w:ind w:firstLine="0"/>
        <w:jc w:val="center"/>
        <w:rPr>
          <w:noProof/>
          <w:lang w:val="ru-RU" w:eastAsia="en-US"/>
        </w:rPr>
      </w:pPr>
      <w:r w:rsidRPr="006F13BB">
        <w:rPr>
          <w:noProof/>
          <w:lang w:val="ru-RU" w:eastAsia="en-US"/>
        </w:rPr>
        <w:t>Рис.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6.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Дерево,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составленное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из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записей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типа</w:t>
      </w:r>
      <w:r w:rsidR="00613C01">
        <w:rPr>
          <w:noProof/>
          <w:lang w:val="ru-RU" w:eastAsia="en-US"/>
        </w:rPr>
        <w:t xml:space="preserve"> </w:t>
      </w:r>
      <w:r w:rsidRPr="00E0426A">
        <w:rPr>
          <w:noProof/>
          <w:lang w:val="ru-RU" w:eastAsia="en-US"/>
        </w:rPr>
        <w:t>TTree</w:t>
      </w:r>
      <w:r w:rsidRPr="006F13BB">
        <w:rPr>
          <w:noProof/>
          <w:lang w:val="ru-RU" w:eastAsia="en-US"/>
        </w:rPr>
        <w:t>.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Каждая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запись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хранит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число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и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два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указателя,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которые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могут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содержать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либо</w:t>
      </w:r>
      <w:r w:rsidR="00613C01">
        <w:rPr>
          <w:noProof/>
          <w:lang w:val="ru-RU" w:eastAsia="en-US"/>
        </w:rPr>
        <w:t xml:space="preserve"> </w:t>
      </w:r>
      <w:r w:rsidRPr="00E0426A">
        <w:rPr>
          <w:b/>
          <w:bCs/>
          <w:noProof/>
          <w:lang w:val="ru-RU" w:eastAsia="en-US"/>
        </w:rPr>
        <w:t>nil</w:t>
      </w:r>
      <w:r w:rsidRPr="006F13BB">
        <w:rPr>
          <w:noProof/>
          <w:lang w:val="ru-RU" w:eastAsia="en-US"/>
        </w:rPr>
        <w:t>,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либо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адреса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других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записей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того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же</w:t>
      </w:r>
      <w:r w:rsidR="00613C01">
        <w:rPr>
          <w:noProof/>
          <w:lang w:val="ru-RU" w:eastAsia="en-US"/>
        </w:rPr>
        <w:t xml:space="preserve"> </w:t>
      </w:r>
      <w:r w:rsidRPr="006F13BB">
        <w:rPr>
          <w:noProof/>
          <w:lang w:val="ru-RU" w:eastAsia="en-US"/>
        </w:rPr>
        <w:t>типа.</w:t>
      </w:r>
    </w:p>
    <w:p w:rsidR="00E0426A" w:rsidRPr="006F13BB" w:rsidRDefault="00E0426A" w:rsidP="00E0426A">
      <w:pPr>
        <w:pStyle w:val="Main"/>
        <w:ind w:firstLine="0"/>
        <w:jc w:val="center"/>
        <w:rPr>
          <w:noProof/>
          <w:lang w:val="ru-RU" w:eastAsia="en-US"/>
        </w:rPr>
      </w:pPr>
    </w:p>
    <w:p w:rsidR="006F13BB" w:rsidRPr="00055000" w:rsidRDefault="006F13BB" w:rsidP="00E0426A">
      <w:pPr>
        <w:pStyle w:val="Main"/>
        <w:ind w:firstLine="567"/>
        <w:rPr>
          <w:lang w:val="ru-RU"/>
        </w:rPr>
      </w:pPr>
      <w:r w:rsidRPr="00055000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вы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ранее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работали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со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структурами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состоящими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записей,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содержащих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ссылки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записи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того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же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типа,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рекомендуем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ознакомиться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материалом</w:t>
      </w:r>
      <w:r w:rsidR="00613C01">
        <w:rPr>
          <w:lang w:val="ru-RU"/>
        </w:rPr>
        <w:t xml:space="preserve"> </w:t>
      </w:r>
      <w:r w:rsidRPr="00055000">
        <w:rPr>
          <w:lang w:val="ru-RU"/>
        </w:rPr>
        <w:t>о</w:t>
      </w:r>
      <w:r w:rsidR="00613C01">
        <w:rPr>
          <w:lang w:val="ru-RU"/>
        </w:rPr>
        <w:t xml:space="preserve"> </w:t>
      </w:r>
      <w:hyperlink r:id="rId79" w:history="1">
        <w:r w:rsidRPr="00055000">
          <w:rPr>
            <w:lang w:val="ru-RU"/>
          </w:rPr>
          <w:t>рекурсивных</w:t>
        </w:r>
        <w:r w:rsidR="00613C01">
          <w:rPr>
            <w:lang w:val="ru-RU"/>
          </w:rPr>
          <w:t xml:space="preserve"> </w:t>
        </w:r>
        <w:r w:rsidRPr="00055000">
          <w:rPr>
            <w:lang w:val="ru-RU"/>
          </w:rPr>
          <w:t>структурах</w:t>
        </w:r>
        <w:r w:rsidR="00613C01">
          <w:rPr>
            <w:lang w:val="ru-RU"/>
          </w:rPr>
          <w:t xml:space="preserve"> </w:t>
        </w:r>
        <w:r w:rsidRPr="00055000">
          <w:rPr>
            <w:lang w:val="ru-RU"/>
          </w:rPr>
          <w:t>данных</w:t>
        </w:r>
      </w:hyperlink>
      <w:r w:rsidRPr="00055000">
        <w:rPr>
          <w:lang w:val="ru-RU"/>
        </w:rPr>
        <w:t>.</w:t>
      </w:r>
    </w:p>
    <w:p w:rsidR="002B3A28" w:rsidRPr="00A977A8" w:rsidRDefault="002B3A28" w:rsidP="003F50D3">
      <w:pPr>
        <w:pStyle w:val="Main"/>
        <w:ind w:firstLine="567"/>
        <w:rPr>
          <w:lang w:val="ru-RU"/>
        </w:rPr>
      </w:pPr>
    </w:p>
    <w:p w:rsidR="00837FF1" w:rsidRPr="00837FF1" w:rsidRDefault="00837FF1" w:rsidP="00837FF1">
      <w:pPr>
        <w:pStyle w:val="41"/>
        <w:spacing w:before="0" w:after="0"/>
        <w:ind w:left="993" w:firstLine="0"/>
        <w:contextualSpacing/>
      </w:pPr>
      <w:bookmarkStart w:id="80" w:name="_Toc5051361"/>
      <w:r w:rsidRPr="00837FF1">
        <w:t>Рекурсивные</w:t>
      </w:r>
      <w:r w:rsidR="00613C01">
        <w:t xml:space="preserve"> </w:t>
      </w:r>
      <w:r w:rsidRPr="00837FF1">
        <w:t>структуры</w:t>
      </w:r>
      <w:r w:rsidR="00613C01">
        <w:t xml:space="preserve"> </w:t>
      </w:r>
      <w:r w:rsidRPr="00837FF1">
        <w:t>данных</w:t>
      </w:r>
      <w:bookmarkEnd w:id="80"/>
    </w:p>
    <w:p w:rsidR="00837FF1" w:rsidRPr="00891333" w:rsidRDefault="00837FF1" w:rsidP="00837FF1">
      <w:pPr>
        <w:pStyle w:val="Main"/>
        <w:ind w:firstLine="567"/>
        <w:rPr>
          <w:b/>
          <w:lang w:val="ru-RU"/>
        </w:rPr>
      </w:pPr>
      <w:r w:rsidRPr="00891333">
        <w:rPr>
          <w:highlight w:val="yellow"/>
          <w:lang w:val="ru-RU"/>
        </w:rPr>
        <w:t>Пусть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описан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тип-запись,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одним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полей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этой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записи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указатель.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этот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указатель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записать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адрес,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которому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данная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запись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располагается,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либо,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более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интересно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адрес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другой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записи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того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типа.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позволяет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помощи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указателей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создать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структуру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данных,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называемую</w:t>
      </w:r>
      <w:r w:rsidR="00613C01">
        <w:rPr>
          <w:highlight w:val="yellow"/>
          <w:lang w:val="ru-RU"/>
        </w:rPr>
        <w:t xml:space="preserve"> </w:t>
      </w:r>
      <w:r w:rsidRPr="00891333">
        <w:rPr>
          <w:b/>
          <w:i/>
          <w:iCs/>
          <w:highlight w:val="yellow"/>
          <w:lang w:val="ru-RU"/>
        </w:rPr>
        <w:t>связанным</w:t>
      </w:r>
      <w:r w:rsidR="00613C01">
        <w:rPr>
          <w:b/>
          <w:i/>
          <w:iCs/>
          <w:highlight w:val="yellow"/>
          <w:lang w:val="ru-RU"/>
        </w:rPr>
        <w:t xml:space="preserve"> </w:t>
      </w:r>
      <w:r w:rsidRPr="00891333">
        <w:rPr>
          <w:b/>
          <w:i/>
          <w:iCs/>
          <w:highlight w:val="yellow"/>
          <w:lang w:val="ru-RU"/>
        </w:rPr>
        <w:t>списком</w:t>
      </w:r>
      <w:r w:rsidRPr="00891333">
        <w:rPr>
          <w:b/>
          <w:highlight w:val="yellow"/>
          <w:lang w:val="ru-RU"/>
        </w:rPr>
        <w:t>.</w:t>
      </w:r>
    </w:p>
    <w:p w:rsidR="00837FF1" w:rsidRDefault="00837FF1" w:rsidP="00837FF1">
      <w:pPr>
        <w:pStyle w:val="Main"/>
        <w:ind w:firstLine="567"/>
        <w:rPr>
          <w:lang w:val="ru-RU"/>
        </w:rPr>
      </w:pPr>
      <w:r>
        <w:rPr>
          <w:lang w:val="ru-RU"/>
        </w:rPr>
        <w:t>Пример</w:t>
      </w:r>
      <w:r w:rsidR="00613C01">
        <w:rPr>
          <w:lang w:val="ru-RU"/>
        </w:rPr>
        <w:t xml:space="preserve"> </w:t>
      </w:r>
      <w:r>
        <w:rPr>
          <w:lang w:val="ru-RU"/>
        </w:rPr>
        <w:t>описания</w:t>
      </w:r>
      <w:r w:rsidR="00613C01">
        <w:rPr>
          <w:lang w:val="ru-RU"/>
        </w:rPr>
        <w:t xml:space="preserve"> </w:t>
      </w:r>
      <w:r>
        <w:rPr>
          <w:lang w:val="ru-RU"/>
        </w:rPr>
        <w:t>такой</w:t>
      </w:r>
      <w:r w:rsidR="00613C01">
        <w:rPr>
          <w:lang w:val="ru-RU"/>
        </w:rPr>
        <w:t xml:space="preserve"> </w:t>
      </w:r>
      <w:r>
        <w:rPr>
          <w:lang w:val="ru-RU"/>
        </w:rPr>
        <w:t>структуры</w:t>
      </w:r>
      <w:r w:rsidR="00613C01">
        <w:rPr>
          <w:lang w:val="ru-RU"/>
        </w:rPr>
        <w:t xml:space="preserve"> </w:t>
      </w:r>
      <w:r>
        <w:rPr>
          <w:lang w:val="ru-RU"/>
        </w:rPr>
        <w:t>данных</w:t>
      </w:r>
      <w:r w:rsidR="00613C01">
        <w:rPr>
          <w:lang w:val="ru-RU"/>
        </w:rPr>
        <w:t xml:space="preserve"> </w:t>
      </w:r>
      <w:r>
        <w:rPr>
          <w:lang w:val="ru-RU"/>
        </w:rPr>
        <w:t>для</w:t>
      </w:r>
      <w:r w:rsidR="00613C01">
        <w:rPr>
          <w:lang w:val="ru-RU"/>
        </w:rPr>
        <w:t xml:space="preserve"> </w:t>
      </w:r>
      <w:r>
        <w:rPr>
          <w:lang w:val="ru-RU"/>
        </w:rPr>
        <w:t>языка</w:t>
      </w:r>
      <w:r w:rsidR="00613C01">
        <w:rPr>
          <w:lang w:val="ru-RU"/>
        </w:rPr>
        <w:t xml:space="preserve"> </w:t>
      </w:r>
      <w:proofErr w:type="spellStart"/>
      <w:r>
        <w:rPr>
          <w:lang w:val="ru-RU"/>
        </w:rPr>
        <w:t>Pascal</w:t>
      </w:r>
      <w:proofErr w:type="spellEnd"/>
      <w:r>
        <w:rPr>
          <w:lang w:val="ru-RU"/>
        </w:rPr>
        <w:t>:</w:t>
      </w:r>
    </w:p>
    <w:p w:rsidR="00837FF1" w:rsidRDefault="00837FF1" w:rsidP="00837FF1">
      <w:pPr>
        <w:pStyle w:val="Main"/>
        <w:ind w:firstLine="567"/>
        <w:rPr>
          <w:lang w:val="ru-RU"/>
        </w:rPr>
      </w:pPr>
    </w:p>
    <w:p w:rsidR="00613C0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gramStart"/>
      <w:r w:rsidRPr="00891333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type</w:t>
      </w:r>
      <w:proofErr w:type="gramEnd"/>
    </w:p>
    <w:p w:rsidR="00613C01" w:rsidRDefault="00613C01" w:rsidP="00837FF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PListElement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^</w:t>
      </w:r>
      <w:proofErr w:type="spellStart"/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TListElement</w:t>
      </w:r>
      <w:proofErr w:type="spellEnd"/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613C01" w:rsidP="00837FF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TListElement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837FF1" w:rsidRPr="00891333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record</w:t>
      </w:r>
    </w:p>
    <w:p w:rsidR="00613C01" w:rsidRDefault="00613C01" w:rsidP="00837FF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</w:t>
      </w:r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&lt;</w:t>
      </w:r>
      <w:proofErr w:type="spellStart"/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Произвольные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поля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записи</w:t>
      </w:r>
      <w:proofErr w:type="spellEnd"/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&gt;</w:t>
      </w:r>
    </w:p>
    <w:p w:rsidR="00837FF1" w:rsidRPr="00891333" w:rsidRDefault="00613C01" w:rsidP="00837FF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</w:t>
      </w:r>
      <w:proofErr w:type="spellStart"/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NextElement</w:t>
      </w:r>
      <w:proofErr w:type="spellEnd"/>
      <w:r w:rsidR="00837FF1" w:rsidRPr="00891333">
        <w:rPr>
          <w:rFonts w:ascii="Courier New" w:hAnsi="Courier New" w:cs="Courier New"/>
          <w:color w:val="000000"/>
          <w:sz w:val="16"/>
          <w:szCs w:val="16"/>
          <w:lang w:eastAsia="en-US"/>
        </w:rPr>
        <w:t>:</w:t>
      </w:r>
      <w:r>
        <w:rPr>
          <w:rFonts w:ascii="Courier New" w:hAnsi="Courier New" w:cs="Courier New"/>
          <w:color w:val="000000"/>
          <w:sz w:val="16"/>
          <w:szCs w:val="16"/>
          <w:lang w:eastAsia="en-US"/>
        </w:rPr>
        <w:t xml:space="preserve"> </w:t>
      </w:r>
      <w:proofErr w:type="spellStart"/>
      <w:r w:rsidR="00837FF1" w:rsidRPr="00891333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PListElement</w:t>
      </w:r>
      <w:proofErr w:type="spellEnd"/>
      <w:r w:rsidR="00837FF1" w:rsidRPr="00891333">
        <w:rPr>
          <w:rFonts w:ascii="Courier New" w:hAnsi="Courier New" w:cs="Courier New"/>
          <w:color w:val="000000"/>
          <w:sz w:val="16"/>
          <w:szCs w:val="16"/>
          <w:lang w:eastAsia="en-US"/>
        </w:rPr>
        <w:t>;</w:t>
      </w:r>
    </w:p>
    <w:p w:rsidR="00837FF1" w:rsidRPr="00891333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  <w:proofErr w:type="gramStart"/>
      <w:r w:rsidRPr="00891333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  <w:proofErr w:type="gramEnd"/>
      <w:r w:rsidRPr="00891333">
        <w:rPr>
          <w:rFonts w:ascii="Courier New" w:hAnsi="Courier New" w:cs="Courier New"/>
          <w:color w:val="000000"/>
          <w:sz w:val="16"/>
          <w:szCs w:val="16"/>
          <w:lang w:eastAsia="en-US"/>
        </w:rPr>
        <w:t>;</w:t>
      </w:r>
    </w:p>
    <w:p w:rsidR="00837FF1" w:rsidRPr="00055000" w:rsidRDefault="00837FF1" w:rsidP="00837FF1">
      <w:pPr>
        <w:pStyle w:val="Main"/>
        <w:ind w:firstLine="567"/>
        <w:rPr>
          <w:lang w:val="ru-RU"/>
        </w:rPr>
      </w:pPr>
    </w:p>
    <w:p w:rsidR="00837FF1" w:rsidRPr="00055000" w:rsidRDefault="00837FF1" w:rsidP="00837FF1">
      <w:pPr>
        <w:pStyle w:val="Main"/>
        <w:ind w:firstLine="567"/>
        <w:rPr>
          <w:lang w:val="ru-RU"/>
        </w:rPr>
      </w:pPr>
      <w:r>
        <w:rPr>
          <w:lang w:val="ru-RU"/>
        </w:rPr>
        <w:t>Пример</w:t>
      </w:r>
      <w:r w:rsidR="00613C01">
        <w:rPr>
          <w:lang w:val="ru-RU"/>
        </w:rPr>
        <w:t xml:space="preserve"> </w:t>
      </w:r>
      <w:r>
        <w:rPr>
          <w:lang w:val="ru-RU"/>
        </w:rPr>
        <w:t>описания</w:t>
      </w:r>
      <w:r w:rsidR="00613C01">
        <w:rPr>
          <w:lang w:val="ru-RU"/>
        </w:rPr>
        <w:t xml:space="preserve"> </w:t>
      </w:r>
      <w:r>
        <w:rPr>
          <w:lang w:val="ru-RU"/>
        </w:rPr>
        <w:t>такой</w:t>
      </w:r>
      <w:r w:rsidR="00613C01">
        <w:rPr>
          <w:lang w:val="ru-RU"/>
        </w:rPr>
        <w:t xml:space="preserve"> </w:t>
      </w:r>
      <w:r>
        <w:rPr>
          <w:lang w:val="ru-RU"/>
        </w:rPr>
        <w:t>структуры</w:t>
      </w:r>
      <w:r w:rsidR="00613C01">
        <w:rPr>
          <w:lang w:val="ru-RU"/>
        </w:rPr>
        <w:t xml:space="preserve"> </w:t>
      </w:r>
      <w:r>
        <w:rPr>
          <w:lang w:val="ru-RU"/>
        </w:rPr>
        <w:t>данных</w:t>
      </w:r>
      <w:r w:rsidR="00613C01">
        <w:rPr>
          <w:lang w:val="ru-RU"/>
        </w:rPr>
        <w:t xml:space="preserve"> </w:t>
      </w:r>
      <w:r>
        <w:rPr>
          <w:lang w:val="ru-RU"/>
        </w:rPr>
        <w:t>для</w:t>
      </w:r>
      <w:r w:rsidR="00613C01">
        <w:rPr>
          <w:lang w:val="ru-RU"/>
        </w:rPr>
        <w:t xml:space="preserve"> </w:t>
      </w:r>
      <w:r>
        <w:rPr>
          <w:lang w:val="ru-RU"/>
        </w:rPr>
        <w:t>языка</w:t>
      </w:r>
      <w:r w:rsidR="00613C01">
        <w:rPr>
          <w:lang w:val="ru-RU"/>
        </w:rPr>
        <w:t xml:space="preserve"> </w:t>
      </w:r>
      <w:r>
        <w:t>C</w:t>
      </w:r>
      <w:r w:rsidRPr="00837FF1">
        <w:rPr>
          <w:lang w:val="ru-RU"/>
        </w:rPr>
        <w:t>++</w:t>
      </w:r>
      <w:r>
        <w:rPr>
          <w:lang w:val="ru-RU"/>
        </w:rPr>
        <w:t>:</w:t>
      </w:r>
    </w:p>
    <w:p w:rsidR="00837FF1" w:rsidRPr="00055000" w:rsidRDefault="00837FF1" w:rsidP="00837FF1">
      <w:pPr>
        <w:pStyle w:val="Main"/>
        <w:ind w:firstLine="567"/>
        <w:rPr>
          <w:lang w:val="ru-RU"/>
        </w:rPr>
      </w:pPr>
    </w:p>
    <w:p w:rsidR="00613C0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TListElement</w:t>
      </w:r>
    </w:p>
    <w:p w:rsidR="00613C0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TListElement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^TListElement;</w:t>
      </w:r>
    </w:p>
    <w:p w:rsidR="00613C0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//&lt;Произвольные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поля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записи&gt;</w:t>
      </w:r>
    </w:p>
    <w:p w:rsidR="00837FF1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TListElement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*NextElement;</w:t>
      </w:r>
    </w:p>
    <w:p w:rsidR="00837FF1" w:rsidRPr="005803F5" w:rsidRDefault="00837FF1" w:rsidP="00837FF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proofErr w:type="gramStart"/>
      <w:r w:rsidRPr="005803F5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PListElement</w:t>
      </w:r>
      <w:r w:rsidRPr="005803F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proofErr w:type="gramEnd"/>
    </w:p>
    <w:p w:rsidR="00837FF1" w:rsidRPr="005803F5" w:rsidRDefault="00837FF1" w:rsidP="00837FF1">
      <w:pPr>
        <w:pStyle w:val="Main"/>
        <w:ind w:firstLine="567"/>
        <w:rPr>
          <w:lang w:val="ru-RU"/>
        </w:rPr>
      </w:pPr>
    </w:p>
    <w:p w:rsidR="00837FF1" w:rsidRPr="00055000" w:rsidRDefault="00837FF1" w:rsidP="00837FF1">
      <w:pPr>
        <w:pStyle w:val="Main"/>
        <w:ind w:firstLine="567"/>
        <w:rPr>
          <w:lang w:val="ru-RU"/>
        </w:rPr>
      </w:pPr>
      <w:r w:rsidRPr="00891333">
        <w:rPr>
          <w:highlight w:val="yellow"/>
          <w:lang w:val="ru-RU"/>
        </w:rPr>
        <w:t>Здесь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сначала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описывается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тип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указатель</w:t>
      </w:r>
      <w:r w:rsidR="00613C01">
        <w:rPr>
          <w:highlight w:val="yellow"/>
          <w:lang w:val="ru-RU"/>
        </w:rPr>
        <w:t xml:space="preserve"> </w:t>
      </w:r>
      <w:proofErr w:type="spellStart"/>
      <w:r w:rsidRPr="00891333">
        <w:rPr>
          <w:highlight w:val="yellow"/>
        </w:rPr>
        <w:t>PListElement</w:t>
      </w:r>
      <w:proofErr w:type="spellEnd"/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запись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типа</w:t>
      </w:r>
      <w:r w:rsidR="00613C01">
        <w:rPr>
          <w:highlight w:val="yellow"/>
          <w:lang w:val="ru-RU"/>
        </w:rPr>
        <w:t xml:space="preserve"> </w:t>
      </w:r>
      <w:proofErr w:type="spellStart"/>
      <w:r w:rsidRPr="00891333">
        <w:rPr>
          <w:highlight w:val="yellow"/>
        </w:rPr>
        <w:t>TListElement</w:t>
      </w:r>
      <w:proofErr w:type="spellEnd"/>
      <w:r w:rsidRPr="00891333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Затем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идет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описание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самого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типа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записи,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одно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полей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которой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имеет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тип</w:t>
      </w:r>
      <w:r w:rsidR="00613C01">
        <w:rPr>
          <w:highlight w:val="yellow"/>
          <w:lang w:val="ru-RU"/>
        </w:rPr>
        <w:t xml:space="preserve"> </w:t>
      </w:r>
      <w:proofErr w:type="spellStart"/>
      <w:r w:rsidRPr="00891333">
        <w:rPr>
          <w:highlight w:val="yellow"/>
        </w:rPr>
        <w:t>PListElement</w:t>
      </w:r>
      <w:proofErr w:type="spellEnd"/>
      <w:r w:rsidRPr="00891333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Получается,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используем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идентификатор</w:t>
      </w:r>
      <w:r w:rsidR="00613C01">
        <w:rPr>
          <w:highlight w:val="yellow"/>
          <w:lang w:val="ru-RU"/>
        </w:rPr>
        <w:t xml:space="preserve"> </w:t>
      </w:r>
      <w:proofErr w:type="spellStart"/>
      <w:r w:rsidRPr="00891333">
        <w:rPr>
          <w:highlight w:val="yellow"/>
        </w:rPr>
        <w:t>TListElement</w:t>
      </w:r>
      <w:proofErr w:type="spellEnd"/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еще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до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того,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описали.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Обычно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такие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вещи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запрещено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делать,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но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данном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случае,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описывается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ссылочный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тип,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правила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сделано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исключение.</w:t>
      </w:r>
    </w:p>
    <w:p w:rsidR="00837FF1" w:rsidRPr="00055000" w:rsidRDefault="00837FF1" w:rsidP="00837FF1">
      <w:pPr>
        <w:pStyle w:val="Main"/>
        <w:ind w:firstLine="567"/>
        <w:rPr>
          <w:lang w:val="ru-RU"/>
        </w:rPr>
      </w:pPr>
      <w:r w:rsidRPr="00891333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имеется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запись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типа,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помощью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указателя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динамически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создать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еще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элемент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типа.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указателю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новом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элементе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еще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элемент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т.д.,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сколько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потребуется.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Такая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структура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данных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однонаправленным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связанным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списком.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схематическое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изображение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показано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891333">
        <w:rPr>
          <w:highlight w:val="yellow"/>
          <w:lang w:val="ru-RU"/>
        </w:rPr>
        <w:t>1.</w:t>
      </w:r>
    </w:p>
    <w:p w:rsidR="005803F5" w:rsidRPr="005803F5" w:rsidRDefault="005803F5" w:rsidP="005803F5">
      <w:pPr>
        <w:pStyle w:val="Main"/>
        <w:ind w:firstLine="0"/>
        <w:jc w:val="center"/>
        <w:rPr>
          <w:noProof/>
          <w:lang w:val="ru-RU" w:eastAsia="en-US"/>
        </w:rPr>
      </w:pPr>
    </w:p>
    <w:p w:rsidR="00837FF1" w:rsidRPr="005803F5" w:rsidRDefault="00837FF1" w:rsidP="005803F5">
      <w:pPr>
        <w:pStyle w:val="Main"/>
        <w:ind w:firstLine="0"/>
        <w:jc w:val="center"/>
        <w:rPr>
          <w:noProof/>
          <w:lang w:val="ru-RU" w:eastAsia="en-US"/>
        </w:rPr>
      </w:pPr>
      <w:r w:rsidRPr="005803F5">
        <w:rPr>
          <w:noProof/>
          <w:lang w:val="ru-RU" w:eastAsia="ru-RU"/>
        </w:rPr>
        <w:drawing>
          <wp:inline distT="0" distB="0" distL="0" distR="0">
            <wp:extent cx="4219575" cy="1219200"/>
            <wp:effectExtent l="19050" t="0" r="9525" b="0"/>
            <wp:docPr id="88" name="Рисунок 83" descr="Однонаправленный связанный сипис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Однонаправленный связанный сиписок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3F5" w:rsidRPr="005803F5" w:rsidRDefault="005803F5" w:rsidP="005803F5">
      <w:pPr>
        <w:pStyle w:val="Main"/>
        <w:ind w:firstLine="0"/>
        <w:jc w:val="center"/>
        <w:rPr>
          <w:noProof/>
          <w:lang w:val="ru-RU" w:eastAsia="en-US"/>
        </w:rPr>
      </w:pPr>
    </w:p>
    <w:p w:rsidR="00837FF1" w:rsidRPr="005803F5" w:rsidRDefault="00837FF1" w:rsidP="005803F5">
      <w:pPr>
        <w:pStyle w:val="Main"/>
        <w:ind w:firstLine="0"/>
        <w:jc w:val="center"/>
        <w:rPr>
          <w:noProof/>
          <w:lang w:val="ru-RU" w:eastAsia="en-US"/>
        </w:rPr>
      </w:pPr>
      <w:r>
        <w:rPr>
          <w:noProof/>
          <w:lang w:val="ru-RU" w:eastAsia="en-US"/>
        </w:rPr>
        <w:t>Рис.</w:t>
      </w:r>
      <w:r w:rsidR="00613C01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>1.</w:t>
      </w:r>
      <w:r w:rsidR="00613C01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>Связанный</w:t>
      </w:r>
      <w:r w:rsidR="00613C01">
        <w:rPr>
          <w:noProof/>
          <w:lang w:val="ru-RU" w:eastAsia="en-US"/>
        </w:rPr>
        <w:t xml:space="preserve"> </w:t>
      </w:r>
      <w:r>
        <w:rPr>
          <w:noProof/>
          <w:lang w:val="ru-RU" w:eastAsia="en-US"/>
        </w:rPr>
        <w:t>список.</w:t>
      </w:r>
    </w:p>
    <w:p w:rsidR="005803F5" w:rsidRPr="005803F5" w:rsidRDefault="005803F5" w:rsidP="005803F5">
      <w:pPr>
        <w:pStyle w:val="Main"/>
        <w:ind w:firstLine="0"/>
        <w:jc w:val="center"/>
        <w:rPr>
          <w:noProof/>
          <w:lang w:val="ru-RU" w:eastAsia="en-US"/>
        </w:rPr>
      </w:pPr>
    </w:p>
    <w:p w:rsidR="005803F5" w:rsidRPr="008D28F1" w:rsidRDefault="00837FF1" w:rsidP="008D28F1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81" w:name="_Toc5051362"/>
      <w:r w:rsidRPr="008D28F1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Pr="008D28F1">
        <w:rPr>
          <w:rFonts w:ascii="Arial" w:hAnsi="Arial" w:cs="Arial"/>
          <w:sz w:val="20"/>
          <w:szCs w:val="20"/>
        </w:rPr>
        <w:t>1</w:t>
      </w:r>
      <w:r w:rsidR="008D28F1" w:rsidRPr="008D28F1">
        <w:rPr>
          <w:rFonts w:ascii="Arial" w:hAnsi="Arial" w:cs="Arial"/>
          <w:sz w:val="20"/>
          <w:szCs w:val="20"/>
        </w:rPr>
        <w:t>.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8D28F1" w:rsidRPr="008D28F1">
        <w:rPr>
          <w:rFonts w:ascii="Arial" w:hAnsi="Arial" w:cs="Arial"/>
          <w:sz w:val="20"/>
          <w:szCs w:val="20"/>
        </w:rPr>
        <w:t>Простой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8D28F1" w:rsidRPr="008D28F1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8D28F1" w:rsidRPr="008D28F1">
        <w:rPr>
          <w:rFonts w:ascii="Arial" w:hAnsi="Arial" w:cs="Arial"/>
          <w:sz w:val="20"/>
          <w:szCs w:val="20"/>
        </w:rPr>
        <w:t>связанного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8D28F1" w:rsidRPr="008D28F1">
        <w:rPr>
          <w:rFonts w:ascii="Arial" w:hAnsi="Arial" w:cs="Arial"/>
          <w:sz w:val="20"/>
          <w:szCs w:val="20"/>
        </w:rPr>
        <w:t>списка</w:t>
      </w:r>
      <w:bookmarkEnd w:id="81"/>
    </w:p>
    <w:p w:rsidR="00A83C33" w:rsidRPr="00055000" w:rsidRDefault="00A83C33" w:rsidP="005803F5">
      <w:pPr>
        <w:pStyle w:val="Main"/>
        <w:ind w:firstLine="567"/>
        <w:rPr>
          <w:lang w:val="ru-RU"/>
        </w:rPr>
      </w:pPr>
    </w:p>
    <w:p w:rsidR="00A83C33" w:rsidRP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Программа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С++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простой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пример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связанного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&lt;strstream&gt;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sSS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x;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*nextSS;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varSS,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*firstSS,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*currentSS;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SSlocation(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*ptr1);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output_data(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*ptr2);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data_in(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*ptr3);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firstSS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sSS);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(firstSS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NULL)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exit(1);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(data_in(&amp;varSS)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exit(1);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*firstSS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varSS;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currentSS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firstSS;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(data_in(&amp;varSS)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0)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currentSS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nextSS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A83C3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sSS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*)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A83C3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sSS);</w:t>
      </w:r>
    </w:p>
    <w:p w:rsidR="00613C01" w:rsidRDefault="00613C01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(currentSS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nextSS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NULL)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(1);</w:t>
      </w:r>
    </w:p>
    <w:p w:rsidR="00613C01" w:rsidRDefault="00613C01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currentSS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currentSS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nextSS;</w:t>
      </w:r>
    </w:p>
    <w:p w:rsidR="00613C01" w:rsidRDefault="00613C01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*currentSS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varSS;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83C33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currentSS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nextSS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Pr="00A83C33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A83C3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SSlocation(firstSS);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(0);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SSlocation(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*node)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do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A83C33">
        <w:rPr>
          <w:rFonts w:ascii="Courier New" w:hAnsi="Courier New" w:cs="Courier New"/>
          <w:noProof/>
          <w:sz w:val="20"/>
          <w:szCs w:val="20"/>
          <w:lang w:val="en-US" w:eastAsia="en-US"/>
        </w:rPr>
        <w:t>output_data(node);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((node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nextSS)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NULL);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output_data(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*ptrSS)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"x: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ptrSS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data_in(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*ptrSS)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"Enter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new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information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(\"-1\"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quits)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&gt;&gt;&gt;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&gt;&gt;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ptrSS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x;</w:t>
      </w:r>
    </w:p>
    <w:p w:rsidR="00613C01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(ptrSS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-1)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(1);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(0);</w:t>
      </w:r>
    </w:p>
    <w:p w:rsidR="00A83C33" w:rsidRDefault="00A83C33" w:rsidP="00A83C3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A83C33" w:rsidRDefault="00A83C33" w:rsidP="00A83C33">
      <w:pPr>
        <w:pStyle w:val="Main"/>
        <w:ind w:firstLine="0"/>
        <w:jc w:val="center"/>
      </w:pPr>
    </w:p>
    <w:p w:rsidR="00A83C33" w:rsidRPr="00A83C33" w:rsidRDefault="00A83C33" w:rsidP="00A83C33">
      <w:pPr>
        <w:pStyle w:val="Main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676650" cy="1066800"/>
            <wp:effectExtent l="19050" t="0" r="0" b="0"/>
            <wp:docPr id="89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C33" w:rsidRDefault="00A83C33" w:rsidP="00A83C33">
      <w:pPr>
        <w:pStyle w:val="Main"/>
        <w:ind w:firstLine="0"/>
        <w:jc w:val="center"/>
      </w:pPr>
    </w:p>
    <w:p w:rsidR="00055000" w:rsidRPr="008D28F1" w:rsidRDefault="00055000" w:rsidP="008D28F1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82" w:name="_Toc5051363"/>
      <w:r w:rsidRPr="008D28F1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Pr="008D28F1">
        <w:rPr>
          <w:rFonts w:ascii="Arial" w:hAnsi="Arial" w:cs="Arial"/>
          <w:sz w:val="20"/>
          <w:szCs w:val="20"/>
        </w:rPr>
        <w:t>2</w:t>
      </w:r>
      <w:r w:rsidR="008D28F1">
        <w:rPr>
          <w:rFonts w:ascii="Arial" w:hAnsi="Arial" w:cs="Arial"/>
          <w:sz w:val="20"/>
          <w:szCs w:val="20"/>
        </w:rPr>
        <w:t>.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8D28F1" w:rsidRPr="008D28F1">
        <w:rPr>
          <w:rFonts w:ascii="Arial" w:hAnsi="Arial" w:cs="Arial"/>
          <w:sz w:val="20"/>
          <w:szCs w:val="20"/>
        </w:rPr>
        <w:t>Связанный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8D28F1" w:rsidRPr="008D28F1">
        <w:rPr>
          <w:rFonts w:ascii="Arial" w:hAnsi="Arial" w:cs="Arial"/>
          <w:sz w:val="20"/>
          <w:szCs w:val="20"/>
        </w:rPr>
        <w:t>список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8D28F1" w:rsidRPr="008D28F1">
        <w:rPr>
          <w:rFonts w:ascii="Arial" w:hAnsi="Arial" w:cs="Arial"/>
          <w:sz w:val="20"/>
          <w:szCs w:val="20"/>
        </w:rPr>
        <w:t>(динамический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8D28F1" w:rsidRPr="008D28F1">
        <w:rPr>
          <w:rFonts w:ascii="Arial" w:hAnsi="Arial" w:cs="Arial"/>
          <w:sz w:val="20"/>
          <w:szCs w:val="20"/>
        </w:rPr>
        <w:t>список)</w:t>
      </w:r>
      <w:bookmarkEnd w:id="82"/>
    </w:p>
    <w:p w:rsidR="00055000" w:rsidRPr="00055000" w:rsidRDefault="00055000" w:rsidP="00055000">
      <w:pPr>
        <w:pStyle w:val="Main"/>
        <w:ind w:firstLine="567"/>
        <w:rPr>
          <w:lang w:val="ru-RU"/>
        </w:rPr>
      </w:pPr>
    </w:p>
    <w:p w:rsidR="00055000" w:rsidRP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//Связанный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(динамический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список)</w:t>
      </w:r>
    </w:p>
    <w:p w:rsidR="00055000" w:rsidRPr="0056154D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</w:pPr>
      <w:r w:rsidRPr="0056154D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#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include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56154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iostream</w:t>
      </w:r>
      <w:r w:rsidRPr="0056154D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&gt;</w:t>
      </w:r>
    </w:p>
    <w:p w:rsidR="00055000" w:rsidRPr="0056154D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</w:t>
      </w:r>
      <w:r w:rsidRPr="0056154D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055000" w:rsidRPr="0056154D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055000" w:rsidRP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//стуктура,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описывающая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связанного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055000" w:rsidRPr="0056154D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</w:p>
    <w:p w:rsidR="00613C01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56154D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data</w:t>
      </w:r>
      <w:r w:rsidR="00055000" w:rsidRPr="0056154D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055000" w:rsidRPr="0056154D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 w:rsidRPr="0056154D">
        <w:rPr>
          <w:rFonts w:ascii="Courier New" w:hAnsi="Courier New" w:cs="Courier New"/>
          <w:noProof/>
          <w:sz w:val="20"/>
          <w:szCs w:val="20"/>
          <w:lang w:val="en-US" w:eastAsia="en-US"/>
        </w:rPr>
        <w:t>*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055000" w:rsidRPr="0056154D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055000" w:rsidRP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055000">
        <w:rPr>
          <w:rFonts w:ascii="Courier New" w:hAnsi="Courier New" w:cs="Courier New"/>
          <w:noProof/>
          <w:sz w:val="20"/>
          <w:szCs w:val="20"/>
          <w:lang w:eastAsia="en-US"/>
        </w:rPr>
        <w:t>};</w:t>
      </w:r>
    </w:p>
    <w:p w:rsidR="00055000" w:rsidRP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055000" w:rsidRP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//класс,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описывающих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объект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"связанный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список"</w:t>
      </w:r>
    </w:p>
    <w:p w:rsid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class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</w:p>
    <w:p w:rsid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private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055000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*head;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//"голова"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связанного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списка</w:t>
      </w:r>
    </w:p>
    <w:p w:rsid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</w:p>
    <w:p w:rsidR="00613C01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public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()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//конструктор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класса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без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параметров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head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//первого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нет</w:t>
      </w:r>
    </w:p>
    <w:p w:rsidR="00055000" w:rsidRPr="004E6FB5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055000" w:rsidRPr="004E6FB5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//метод,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добавляющий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новый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addNode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d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055000" w:rsidRPr="00055000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nd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//динамически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новый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nd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data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d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//задаем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данные</w:t>
      </w:r>
    </w:p>
    <w:p w:rsidR="00055000" w:rsidRPr="00055000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nd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//новый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конце,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поэтому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head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head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nd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   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уже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первый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055000" w:rsidRPr="00055000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current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head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//ищем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цикле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предшествующий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последнему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lastRenderedPageBreak/>
        <w:t xml:space="preserve">           </w:t>
      </w:r>
      <w:r w:rsid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(current-&gt;next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NULL)</w:t>
      </w:r>
    </w:p>
    <w:p w:rsidR="00055000" w:rsidRPr="00291230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current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current</w:t>
      </w:r>
      <w:r w:rsidR="00055000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055000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//предшествующий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последний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current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nd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055000" w:rsidRPr="00055000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055000" w:rsidRPr="00055000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//метод,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выводящий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связанный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5000" w:rsidRPr="0005500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экран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printList()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055000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*current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head;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055000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(current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NULL)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current-&gt;data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endl;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current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current-&gt;next;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055000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055000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myList;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myList.addNode(5);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myList.addNode(11);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myList.addNode(27);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myList.addNode(35);</w:t>
      </w:r>
    </w:p>
    <w:p w:rsidR="00055000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myList.addNode(50);</w:t>
      </w: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055000">
        <w:rPr>
          <w:rFonts w:ascii="Courier New" w:hAnsi="Courier New" w:cs="Courier New"/>
          <w:noProof/>
          <w:sz w:val="20"/>
          <w:szCs w:val="20"/>
          <w:lang w:val="en-US" w:eastAsia="en-US"/>
        </w:rPr>
        <w:t>myList.printList();</w:t>
      </w:r>
    </w:p>
    <w:p w:rsidR="00613C01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055000" w:rsidRDefault="00055000" w:rsidP="00055000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055000" w:rsidRDefault="00055000" w:rsidP="00055000">
      <w:pPr>
        <w:pStyle w:val="Main"/>
        <w:ind w:firstLine="0"/>
        <w:jc w:val="center"/>
      </w:pPr>
    </w:p>
    <w:p w:rsidR="00055000" w:rsidRPr="00055000" w:rsidRDefault="00055000" w:rsidP="00055000">
      <w:pPr>
        <w:pStyle w:val="Main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409825" cy="752475"/>
            <wp:effectExtent l="19050" t="0" r="9525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000" w:rsidRPr="00055000" w:rsidRDefault="00055000" w:rsidP="00055000">
      <w:pPr>
        <w:pStyle w:val="Main"/>
        <w:ind w:firstLine="0"/>
        <w:jc w:val="center"/>
        <w:rPr>
          <w:lang w:val="ru-RU"/>
        </w:rPr>
      </w:pPr>
    </w:p>
    <w:p w:rsidR="00266D74" w:rsidRPr="008D28F1" w:rsidRDefault="00A83C33" w:rsidP="008D28F1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83" w:name="_Toc5051364"/>
      <w:r w:rsidRPr="008D28F1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055000" w:rsidRPr="008D28F1">
        <w:rPr>
          <w:rFonts w:ascii="Arial" w:hAnsi="Arial" w:cs="Arial"/>
          <w:sz w:val="20"/>
          <w:szCs w:val="20"/>
        </w:rPr>
        <w:t>3</w:t>
      </w:r>
      <w:r w:rsidR="008D28F1">
        <w:rPr>
          <w:rFonts w:ascii="Arial" w:hAnsi="Arial" w:cs="Arial"/>
          <w:sz w:val="20"/>
          <w:szCs w:val="20"/>
        </w:rPr>
        <w:t>.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266D74" w:rsidRPr="008D28F1">
        <w:rPr>
          <w:rFonts w:ascii="Arial" w:hAnsi="Arial" w:cs="Arial"/>
          <w:sz w:val="20"/>
          <w:szCs w:val="20"/>
        </w:rPr>
        <w:t>Односвязный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266D74" w:rsidRPr="008D28F1">
        <w:rPr>
          <w:rFonts w:ascii="Arial" w:hAnsi="Arial" w:cs="Arial"/>
          <w:sz w:val="20"/>
          <w:szCs w:val="20"/>
        </w:rPr>
        <w:t>однонаправленный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266D74" w:rsidRPr="008D28F1">
        <w:rPr>
          <w:rFonts w:ascii="Arial" w:hAnsi="Arial" w:cs="Arial"/>
          <w:sz w:val="20"/>
          <w:szCs w:val="20"/>
        </w:rPr>
        <w:t>список</w:t>
      </w:r>
      <w:bookmarkEnd w:id="83"/>
    </w:p>
    <w:p w:rsidR="00266D74" w:rsidRDefault="00266D74" w:rsidP="00266D74">
      <w:pPr>
        <w:pStyle w:val="Main"/>
        <w:ind w:firstLine="567"/>
        <w:rPr>
          <w:lang w:val="ru-RU"/>
        </w:rPr>
      </w:pPr>
      <w:r w:rsidRPr="008D28F1">
        <w:rPr>
          <w:highlight w:val="yellow"/>
          <w:lang w:val="ru-RU"/>
        </w:rPr>
        <w:t>Под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односвязным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однонаправленным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списком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подразумевается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реализация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последовательного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расположения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набора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элементов.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Начиная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некоторого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узла,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считаем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первым,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узле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ссылки</w:t>
      </w:r>
      <w:r w:rsidR="00613C01">
        <w:rPr>
          <w:highlight w:val="yellow"/>
          <w:lang w:val="ru-RU"/>
        </w:rPr>
        <w:t xml:space="preserve"> </w:t>
      </w:r>
      <w:proofErr w:type="gramStart"/>
      <w:r w:rsidRPr="008D28F1">
        <w:rPr>
          <w:highlight w:val="yellow"/>
          <w:lang w:val="ru-RU"/>
        </w:rPr>
        <w:t>на</w:t>
      </w:r>
      <w:proofErr w:type="gramEnd"/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следующий,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далее.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большинстве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случаев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первый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узел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делают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пустым,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потому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тогда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со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списком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легче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работать.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односвязном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списке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каждый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узел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имеет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ссылки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следующий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элемент,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можем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двигаться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конца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списка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до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начала.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Однонаправленный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список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заканчивается</w:t>
      </w:r>
      <w:r w:rsidR="00613C01">
        <w:rPr>
          <w:highlight w:val="yellow"/>
          <w:lang w:val="ru-RU"/>
        </w:rPr>
        <w:t xml:space="preserve"> </w:t>
      </w:r>
      <w:proofErr w:type="gramStart"/>
      <w:r w:rsidRPr="008D28F1">
        <w:rPr>
          <w:highlight w:val="yellow"/>
          <w:lang w:val="ru-RU"/>
        </w:rPr>
        <w:t>пустым</w:t>
      </w:r>
      <w:proofErr w:type="gramEnd"/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ссылкой</w:t>
      </w:r>
      <w:r w:rsidR="00613C01">
        <w:rPr>
          <w:highlight w:val="yellow"/>
          <w:lang w:val="ru-RU"/>
        </w:rPr>
        <w:t xml:space="preserve"> </w:t>
      </w:r>
      <w:r w:rsidRPr="008D28F1">
        <w:rPr>
          <w:highlight w:val="yellow"/>
          <w:lang w:val="ru-RU"/>
        </w:rPr>
        <w:t>NULL.</w:t>
      </w:r>
    </w:p>
    <w:p w:rsidR="00266D74" w:rsidRDefault="00266D74" w:rsidP="00266D74">
      <w:pPr>
        <w:pStyle w:val="Main"/>
        <w:ind w:firstLine="567"/>
        <w:rPr>
          <w:lang w:val="ru-RU"/>
        </w:rPr>
      </w:pPr>
      <w:r>
        <w:rPr>
          <w:lang w:val="ru-RU"/>
        </w:rPr>
        <w:t>Давайте</w:t>
      </w:r>
      <w:r w:rsidR="00613C01">
        <w:rPr>
          <w:lang w:val="ru-RU"/>
        </w:rPr>
        <w:t xml:space="preserve"> </w:t>
      </w:r>
      <w:r>
        <w:rPr>
          <w:lang w:val="ru-RU"/>
        </w:rPr>
        <w:t>подумаем,</w:t>
      </w:r>
      <w:r w:rsidR="00613C01">
        <w:rPr>
          <w:lang w:val="ru-RU"/>
        </w:rPr>
        <w:t xml:space="preserve"> </w:t>
      </w:r>
      <w:r>
        <w:rPr>
          <w:lang w:val="ru-RU"/>
        </w:rPr>
        <w:t>какие</w:t>
      </w:r>
      <w:r w:rsidR="00613C01">
        <w:rPr>
          <w:lang w:val="ru-RU"/>
        </w:rPr>
        <w:t xml:space="preserve"> </w:t>
      </w:r>
      <w:r>
        <w:rPr>
          <w:lang w:val="ru-RU"/>
        </w:rPr>
        <w:t>функции</w:t>
      </w:r>
      <w:r w:rsidR="00613C01">
        <w:rPr>
          <w:lang w:val="ru-RU"/>
        </w:rPr>
        <w:t xml:space="preserve"> </w:t>
      </w:r>
      <w:r>
        <w:rPr>
          <w:lang w:val="ru-RU"/>
        </w:rPr>
        <w:t>могут</w:t>
      </w:r>
      <w:r w:rsidR="00613C01">
        <w:rPr>
          <w:lang w:val="ru-RU"/>
        </w:rPr>
        <w:t xml:space="preserve"> </w:t>
      </w:r>
      <w:r>
        <w:rPr>
          <w:lang w:val="ru-RU"/>
        </w:rPr>
        <w:t>нам</w:t>
      </w:r>
      <w:r w:rsidR="00613C01">
        <w:rPr>
          <w:lang w:val="ru-RU"/>
        </w:rPr>
        <w:t xml:space="preserve"> </w:t>
      </w:r>
      <w:r>
        <w:rPr>
          <w:lang w:val="ru-RU"/>
        </w:rPr>
        <w:t>понадобиться</w:t>
      </w:r>
      <w:r w:rsidR="00613C01">
        <w:rPr>
          <w:lang w:val="ru-RU"/>
        </w:rPr>
        <w:t xml:space="preserve"> </w:t>
      </w:r>
      <w:r>
        <w:rPr>
          <w:lang w:val="ru-RU"/>
        </w:rPr>
        <w:t>для</w:t>
      </w:r>
      <w:r w:rsidR="00613C01">
        <w:rPr>
          <w:lang w:val="ru-RU"/>
        </w:rPr>
        <w:t xml:space="preserve"> </w:t>
      </w:r>
      <w:r>
        <w:rPr>
          <w:lang w:val="ru-RU"/>
        </w:rPr>
        <w:t>работы</w:t>
      </w:r>
      <w:r w:rsidR="00613C01">
        <w:rPr>
          <w:lang w:val="ru-RU"/>
        </w:rPr>
        <w:t xml:space="preserve"> </w:t>
      </w:r>
      <w:r>
        <w:rPr>
          <w:lang w:val="ru-RU"/>
        </w:rPr>
        <w:t>со</w:t>
      </w:r>
      <w:r w:rsidR="00613C01">
        <w:rPr>
          <w:lang w:val="ru-RU"/>
        </w:rPr>
        <w:t xml:space="preserve"> </w:t>
      </w:r>
      <w:r>
        <w:rPr>
          <w:lang w:val="ru-RU"/>
        </w:rPr>
        <w:t>списком.</w:t>
      </w:r>
      <w:r w:rsidR="00613C01">
        <w:rPr>
          <w:lang w:val="ru-RU"/>
        </w:rPr>
        <w:t xml:space="preserve"> </w:t>
      </w:r>
      <w:r>
        <w:rPr>
          <w:lang w:val="ru-RU"/>
        </w:rPr>
        <w:t>Наверное,</w:t>
      </w:r>
      <w:r w:rsidR="00613C01">
        <w:rPr>
          <w:lang w:val="ru-RU"/>
        </w:rPr>
        <w:t xml:space="preserve"> </w:t>
      </w:r>
      <w:r>
        <w:rPr>
          <w:lang w:val="ru-RU"/>
        </w:rPr>
        <w:t>это</w:t>
      </w:r>
      <w:r w:rsidR="00613C01">
        <w:rPr>
          <w:lang w:val="ru-RU"/>
        </w:rPr>
        <w:t xml:space="preserve"> </w:t>
      </w:r>
      <w:r>
        <w:rPr>
          <w:lang w:val="ru-RU"/>
        </w:rPr>
        <w:t>-</w:t>
      </w:r>
      <w:r w:rsidR="00613C01">
        <w:rPr>
          <w:lang w:val="ru-RU"/>
        </w:rPr>
        <w:t xml:space="preserve"> </w:t>
      </w:r>
      <w:r>
        <w:rPr>
          <w:lang w:val="ru-RU"/>
        </w:rPr>
        <w:t>организация</w:t>
      </w:r>
      <w:r w:rsidR="00613C01">
        <w:rPr>
          <w:lang w:val="ru-RU"/>
        </w:rPr>
        <w:t xml:space="preserve"> </w:t>
      </w:r>
      <w:r>
        <w:rPr>
          <w:lang w:val="ru-RU"/>
        </w:rPr>
        <w:t>самого</w:t>
      </w:r>
      <w:r w:rsidR="00613C01">
        <w:rPr>
          <w:lang w:val="ru-RU"/>
        </w:rPr>
        <w:t xml:space="preserve"> </w:t>
      </w:r>
      <w:r>
        <w:rPr>
          <w:lang w:val="ru-RU"/>
        </w:rPr>
        <w:t>списка,</w:t>
      </w:r>
      <w:r w:rsidR="00613C01">
        <w:rPr>
          <w:lang w:val="ru-RU"/>
        </w:rPr>
        <w:t xml:space="preserve"> </w:t>
      </w:r>
      <w:r>
        <w:rPr>
          <w:lang w:val="ru-RU"/>
        </w:rPr>
        <w:t>вывод</w:t>
      </w:r>
      <w:r w:rsidR="00613C01">
        <w:rPr>
          <w:lang w:val="ru-RU"/>
        </w:rPr>
        <w:t xml:space="preserve"> </w:t>
      </w:r>
      <w:r>
        <w:rPr>
          <w:lang w:val="ru-RU"/>
        </w:rPr>
        <w:t>списка,</w:t>
      </w:r>
      <w:r w:rsidR="00613C01">
        <w:rPr>
          <w:lang w:val="ru-RU"/>
        </w:rPr>
        <w:t xml:space="preserve"> </w:t>
      </w:r>
      <w:r>
        <w:rPr>
          <w:lang w:val="ru-RU"/>
        </w:rPr>
        <w:t>сортировка</w:t>
      </w:r>
      <w:r w:rsidR="00613C01">
        <w:rPr>
          <w:lang w:val="ru-RU"/>
        </w:rPr>
        <w:t xml:space="preserve"> </w:t>
      </w:r>
      <w:r>
        <w:rPr>
          <w:lang w:val="ru-RU"/>
        </w:rPr>
        <w:t>списка,</w:t>
      </w:r>
      <w:r w:rsidR="00613C01">
        <w:rPr>
          <w:lang w:val="ru-RU"/>
        </w:rPr>
        <w:t xml:space="preserve"> </w:t>
      </w:r>
      <w:r>
        <w:rPr>
          <w:lang w:val="ru-RU"/>
        </w:rPr>
        <w:t>вставка</w:t>
      </w:r>
      <w:r w:rsidR="00613C01">
        <w:rPr>
          <w:lang w:val="ru-RU"/>
        </w:rPr>
        <w:t xml:space="preserve"> </w:t>
      </w:r>
      <w:r>
        <w:rPr>
          <w:lang w:val="ru-RU"/>
        </w:rPr>
        <w:t>нового</w:t>
      </w:r>
      <w:r w:rsidR="00613C01">
        <w:rPr>
          <w:lang w:val="ru-RU"/>
        </w:rPr>
        <w:t xml:space="preserve"> </w:t>
      </w:r>
      <w:r>
        <w:rPr>
          <w:lang w:val="ru-RU"/>
        </w:rPr>
        <w:t>элемента</w:t>
      </w:r>
      <w:r w:rsidR="00613C01">
        <w:rPr>
          <w:lang w:val="ru-RU"/>
        </w:rPr>
        <w:t xml:space="preserve"> </w:t>
      </w:r>
      <w:r>
        <w:rPr>
          <w:lang w:val="ru-RU"/>
        </w:rPr>
        <w:t>в</w:t>
      </w:r>
      <w:r w:rsidR="00613C01">
        <w:rPr>
          <w:lang w:val="ru-RU"/>
        </w:rPr>
        <w:t xml:space="preserve"> </w:t>
      </w:r>
      <w:r>
        <w:rPr>
          <w:lang w:val="ru-RU"/>
        </w:rPr>
        <w:t>отсортированный</w:t>
      </w:r>
      <w:r w:rsidR="00613C01">
        <w:rPr>
          <w:lang w:val="ru-RU"/>
        </w:rPr>
        <w:t xml:space="preserve"> </w:t>
      </w:r>
      <w:r>
        <w:rPr>
          <w:lang w:val="ru-RU"/>
        </w:rPr>
        <w:t>список.</w:t>
      </w:r>
      <w:r w:rsidR="00613C01">
        <w:rPr>
          <w:lang w:val="ru-RU"/>
        </w:rPr>
        <w:t xml:space="preserve"> </w:t>
      </w:r>
      <w:r>
        <w:rPr>
          <w:lang w:val="ru-RU"/>
        </w:rPr>
        <w:t>Так</w:t>
      </w:r>
      <w:r w:rsidR="00613C01">
        <w:rPr>
          <w:lang w:val="ru-RU"/>
        </w:rPr>
        <w:t xml:space="preserve"> </w:t>
      </w:r>
      <w:r>
        <w:rPr>
          <w:lang w:val="ru-RU"/>
        </w:rPr>
        <w:t>что</w:t>
      </w:r>
      <w:r w:rsidR="00613C01">
        <w:rPr>
          <w:lang w:val="ru-RU"/>
        </w:rPr>
        <w:t xml:space="preserve"> </w:t>
      </w:r>
      <w:r>
        <w:rPr>
          <w:lang w:val="ru-RU"/>
        </w:rPr>
        <w:t>сначала</w:t>
      </w:r>
      <w:r w:rsidR="00613C01">
        <w:rPr>
          <w:lang w:val="ru-RU"/>
        </w:rPr>
        <w:t xml:space="preserve"> </w:t>
      </w:r>
      <w:r>
        <w:rPr>
          <w:lang w:val="ru-RU"/>
        </w:rPr>
        <w:t>надо</w:t>
      </w:r>
      <w:r w:rsidR="00613C01">
        <w:rPr>
          <w:lang w:val="ru-RU"/>
        </w:rPr>
        <w:t xml:space="preserve"> </w:t>
      </w:r>
      <w:r w:rsidRPr="008D28F1">
        <w:rPr>
          <w:b/>
          <w:lang w:val="ru-RU"/>
        </w:rPr>
        <w:t>организовать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сам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узел</w:t>
      </w:r>
      <w:r>
        <w:rPr>
          <w:lang w:val="ru-RU"/>
        </w:rPr>
        <w:t>,</w:t>
      </w:r>
      <w:r w:rsidR="00613C01">
        <w:rPr>
          <w:lang w:val="ru-RU"/>
        </w:rPr>
        <w:t xml:space="preserve"> </w:t>
      </w:r>
      <w:r>
        <w:rPr>
          <w:lang w:val="ru-RU"/>
        </w:rPr>
        <w:t>из</w:t>
      </w:r>
      <w:r w:rsidR="00613C01">
        <w:rPr>
          <w:lang w:val="ru-RU"/>
        </w:rPr>
        <w:t xml:space="preserve"> </w:t>
      </w:r>
      <w:proofErr w:type="gramStart"/>
      <w:r>
        <w:rPr>
          <w:lang w:val="ru-RU"/>
        </w:rPr>
        <w:t>совокупности</w:t>
      </w:r>
      <w:proofErr w:type="gramEnd"/>
      <w:r w:rsidR="00613C01">
        <w:rPr>
          <w:lang w:val="ru-RU"/>
        </w:rPr>
        <w:t xml:space="preserve"> </w:t>
      </w:r>
      <w:r>
        <w:rPr>
          <w:lang w:val="ru-RU"/>
        </w:rPr>
        <w:t>которых</w:t>
      </w:r>
      <w:r w:rsidR="00613C01">
        <w:rPr>
          <w:lang w:val="ru-RU"/>
        </w:rPr>
        <w:t xml:space="preserve"> </w:t>
      </w:r>
      <w:r>
        <w:rPr>
          <w:lang w:val="ru-RU"/>
        </w:rPr>
        <w:t>будет</w:t>
      </w:r>
      <w:r w:rsidR="00613C01">
        <w:rPr>
          <w:lang w:val="ru-RU"/>
        </w:rPr>
        <w:t xml:space="preserve"> </w:t>
      </w:r>
      <w:r>
        <w:rPr>
          <w:lang w:val="ru-RU"/>
        </w:rPr>
        <w:t>формироваться</w:t>
      </w:r>
      <w:r w:rsidR="00613C01">
        <w:rPr>
          <w:lang w:val="ru-RU"/>
        </w:rPr>
        <w:t xml:space="preserve"> </w:t>
      </w:r>
      <w:r>
        <w:rPr>
          <w:lang w:val="ru-RU"/>
        </w:rPr>
        <w:t>список.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</w:p>
    <w:p w:rsidR="00266D74" w:rsidRPr="00266D74" w:rsidRDefault="00266D74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</w:p>
    <w:p w:rsidR="00613C01" w:rsidRDefault="00266D74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66D74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266D74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//полезная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информация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266D74" w:rsidRPr="00266D74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//ссылка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266D74" w:rsidRPr="00266D74" w:rsidRDefault="00266D74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66D74">
        <w:rPr>
          <w:rFonts w:ascii="Courier New" w:hAnsi="Courier New" w:cs="Courier New"/>
          <w:noProof/>
          <w:sz w:val="20"/>
          <w:szCs w:val="20"/>
          <w:lang w:eastAsia="en-US"/>
        </w:rPr>
        <w:t>};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</w:p>
    <w:p w:rsidR="00266D74" w:rsidRPr="00266D74" w:rsidRDefault="00266D74" w:rsidP="00A83C33">
      <w:pPr>
        <w:pStyle w:val="Main"/>
        <w:ind w:firstLine="567"/>
        <w:rPr>
          <w:lang w:val="ru-RU"/>
        </w:rPr>
      </w:pPr>
      <w:r>
        <w:rPr>
          <w:lang w:val="ru-RU"/>
        </w:rPr>
        <w:t>Теперь</w:t>
      </w:r>
      <w:r w:rsidR="00613C01">
        <w:rPr>
          <w:lang w:val="ru-RU"/>
        </w:rPr>
        <w:t xml:space="preserve"> </w:t>
      </w:r>
      <w:r>
        <w:rPr>
          <w:lang w:val="ru-RU"/>
        </w:rPr>
        <w:t>нам</w:t>
      </w:r>
      <w:r w:rsidR="00613C01">
        <w:rPr>
          <w:lang w:val="ru-RU"/>
        </w:rPr>
        <w:t xml:space="preserve"> </w:t>
      </w:r>
      <w:r>
        <w:rPr>
          <w:lang w:val="ru-RU"/>
        </w:rPr>
        <w:t>нужно</w:t>
      </w:r>
      <w:r w:rsidR="00613C01">
        <w:rPr>
          <w:lang w:val="ru-RU"/>
        </w:rPr>
        <w:t xml:space="preserve"> </w:t>
      </w:r>
      <w:r w:rsidR="008D28F1" w:rsidRPr="008D28F1">
        <w:rPr>
          <w:b/>
          <w:lang w:val="ru-RU"/>
        </w:rPr>
        <w:t>создать</w:t>
      </w:r>
      <w:r w:rsidR="00613C01">
        <w:rPr>
          <w:b/>
          <w:lang w:val="ru-RU"/>
        </w:rPr>
        <w:t xml:space="preserve"> </w:t>
      </w:r>
      <w:r w:rsidR="008D28F1" w:rsidRPr="008D28F1">
        <w:rPr>
          <w:b/>
          <w:lang w:val="ru-RU"/>
        </w:rPr>
        <w:t>переменную</w:t>
      </w:r>
      <w:r w:rsidR="00613C01">
        <w:rPr>
          <w:b/>
          <w:lang w:val="ru-RU"/>
        </w:rPr>
        <w:t xml:space="preserve"> </w:t>
      </w:r>
      <w:proofErr w:type="spellStart"/>
      <w:r w:rsidR="008D28F1" w:rsidRPr="008D28F1">
        <w:rPr>
          <w:b/>
          <w:lang w:val="ru-RU"/>
        </w:rPr>
        <w:t>start</w:t>
      </w:r>
      <w:proofErr w:type="spellEnd"/>
      <w:r w:rsidR="00613C01">
        <w:rPr>
          <w:b/>
          <w:lang w:val="ru-RU"/>
        </w:rPr>
        <w:t xml:space="preserve"> </w:t>
      </w:r>
      <w:r w:rsidR="008D28F1" w:rsidRPr="008D28F1">
        <w:rPr>
          <w:b/>
          <w:lang w:val="ru-RU"/>
        </w:rPr>
        <w:t>типа</w:t>
      </w:r>
      <w:r w:rsidR="00613C01">
        <w:rPr>
          <w:b/>
          <w:lang w:val="ru-RU"/>
        </w:rPr>
        <w:t xml:space="preserve"> </w:t>
      </w:r>
      <w:r w:rsidR="008D28F1" w:rsidRPr="008D28F1">
        <w:rPr>
          <w:b/>
        </w:rPr>
        <w:t>L</w:t>
      </w:r>
      <w:proofErr w:type="spellStart"/>
      <w:r w:rsidRPr="008D28F1">
        <w:rPr>
          <w:b/>
          <w:lang w:val="ru-RU"/>
        </w:rPr>
        <w:t>ist</w:t>
      </w:r>
      <w:proofErr w:type="spellEnd"/>
      <w:r>
        <w:rPr>
          <w:lang w:val="ru-RU"/>
        </w:rPr>
        <w:t>,</w:t>
      </w:r>
      <w:r w:rsidR="00613C01">
        <w:rPr>
          <w:lang w:val="ru-RU"/>
        </w:rPr>
        <w:t xml:space="preserve"> </w:t>
      </w:r>
      <w:r>
        <w:rPr>
          <w:lang w:val="ru-RU"/>
        </w:rPr>
        <w:t>которая</w:t>
      </w:r>
      <w:r w:rsidR="00613C01">
        <w:rPr>
          <w:lang w:val="ru-RU"/>
        </w:rPr>
        <w:t xml:space="preserve"> </w:t>
      </w:r>
      <w:r>
        <w:rPr>
          <w:lang w:val="ru-RU"/>
        </w:rPr>
        <w:t>будет</w:t>
      </w:r>
      <w:r w:rsidR="00613C01">
        <w:rPr>
          <w:lang w:val="ru-RU"/>
        </w:rPr>
        <w:t xml:space="preserve"> </w:t>
      </w:r>
      <w:r>
        <w:rPr>
          <w:lang w:val="ru-RU"/>
        </w:rPr>
        <w:t>указывать</w:t>
      </w:r>
      <w:r w:rsidR="00613C01">
        <w:rPr>
          <w:lang w:val="ru-RU"/>
        </w:rPr>
        <w:t xml:space="preserve"> </w:t>
      </w:r>
      <w:r>
        <w:rPr>
          <w:lang w:val="ru-RU"/>
        </w:rPr>
        <w:t>на</w:t>
      </w:r>
      <w:r w:rsidR="00613C01">
        <w:rPr>
          <w:lang w:val="ru-RU"/>
        </w:rPr>
        <w:t xml:space="preserve"> </w:t>
      </w:r>
      <w:r>
        <w:rPr>
          <w:lang w:val="ru-RU"/>
        </w:rPr>
        <w:t>первый</w:t>
      </w:r>
      <w:r w:rsidR="00613C01">
        <w:rPr>
          <w:lang w:val="ru-RU"/>
        </w:rPr>
        <w:t xml:space="preserve"> </w:t>
      </w:r>
      <w:r>
        <w:rPr>
          <w:lang w:val="ru-RU"/>
        </w:rPr>
        <w:t>элемент</w:t>
      </w:r>
      <w:r w:rsidR="00613C01">
        <w:rPr>
          <w:lang w:val="ru-RU"/>
        </w:rPr>
        <w:t xml:space="preserve"> </w:t>
      </w:r>
      <w:r>
        <w:rPr>
          <w:lang w:val="ru-RU"/>
        </w:rPr>
        <w:t>списка.</w:t>
      </w:r>
    </w:p>
    <w:p w:rsidR="00613C01" w:rsidRDefault="00613C01" w:rsidP="00A83C33">
      <w:pPr>
        <w:pStyle w:val="Main"/>
        <w:ind w:firstLine="567"/>
        <w:rPr>
          <w:lang w:val="ru-RU"/>
        </w:rPr>
      </w:pPr>
    </w:p>
    <w:p w:rsidR="00613C01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//выделяем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элемента</w:t>
      </w:r>
    </w:p>
    <w:p w:rsidR="00266D74" w:rsidRPr="00266D74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данный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момент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одновременно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является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последним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266D74" w:rsidRPr="004E6FB5" w:rsidRDefault="00266D74" w:rsidP="00A83C33">
      <w:pPr>
        <w:pStyle w:val="Main"/>
        <w:ind w:firstLine="567"/>
        <w:rPr>
          <w:lang w:val="ru-RU"/>
        </w:rPr>
      </w:pPr>
    </w:p>
    <w:p w:rsidR="00266D74" w:rsidRPr="004E6FB5" w:rsidRDefault="00266D74" w:rsidP="00A83C33">
      <w:pPr>
        <w:pStyle w:val="Main"/>
        <w:ind w:firstLine="567"/>
        <w:rPr>
          <w:lang w:val="ru-RU"/>
        </w:rPr>
      </w:pPr>
      <w:r>
        <w:rPr>
          <w:lang w:val="ru-RU"/>
        </w:rPr>
        <w:lastRenderedPageBreak/>
        <w:t>Так</w:t>
      </w:r>
      <w:r w:rsidR="00613C01">
        <w:rPr>
          <w:lang w:val="ru-RU"/>
        </w:rPr>
        <w:t xml:space="preserve"> </w:t>
      </w:r>
      <w:r>
        <w:rPr>
          <w:lang w:val="ru-RU"/>
        </w:rPr>
        <w:t>же</w:t>
      </w:r>
      <w:r w:rsidR="00613C01">
        <w:rPr>
          <w:lang w:val="ru-RU"/>
        </w:rPr>
        <w:t xml:space="preserve"> </w:t>
      </w:r>
      <w:r>
        <w:rPr>
          <w:lang w:val="ru-RU"/>
        </w:rPr>
        <w:t>как</w:t>
      </w:r>
      <w:r w:rsidR="00613C01">
        <w:rPr>
          <w:lang w:val="ru-RU"/>
        </w:rPr>
        <w:t xml:space="preserve"> </w:t>
      </w:r>
      <w:r>
        <w:rPr>
          <w:lang w:val="ru-RU"/>
        </w:rPr>
        <w:t>мы</w:t>
      </w:r>
      <w:r w:rsidR="00613C01">
        <w:rPr>
          <w:lang w:val="ru-RU"/>
        </w:rPr>
        <w:t xml:space="preserve"> </w:t>
      </w:r>
      <w:r>
        <w:rPr>
          <w:lang w:val="ru-RU"/>
        </w:rPr>
        <w:t>выделяли</w:t>
      </w:r>
      <w:r w:rsidR="00613C01">
        <w:rPr>
          <w:lang w:val="ru-RU"/>
        </w:rPr>
        <w:t xml:space="preserve"> </w:t>
      </w:r>
      <w:r>
        <w:rPr>
          <w:lang w:val="ru-RU"/>
        </w:rPr>
        <w:t>память</w:t>
      </w:r>
      <w:r w:rsidR="00613C01">
        <w:rPr>
          <w:lang w:val="ru-RU"/>
        </w:rPr>
        <w:t xml:space="preserve"> </w:t>
      </w:r>
      <w:r>
        <w:rPr>
          <w:lang w:val="ru-RU"/>
        </w:rPr>
        <w:t>для</w:t>
      </w:r>
      <w:r w:rsidR="00613C01">
        <w:rPr>
          <w:lang w:val="ru-RU"/>
        </w:rPr>
        <w:t xml:space="preserve"> </w:t>
      </w:r>
      <w:r>
        <w:rPr>
          <w:lang w:val="ru-RU"/>
        </w:rPr>
        <w:t>первого</w:t>
      </w:r>
      <w:r w:rsidR="00613C01">
        <w:rPr>
          <w:lang w:val="ru-RU"/>
        </w:rPr>
        <w:t xml:space="preserve"> </w:t>
      </w:r>
      <w:r>
        <w:rPr>
          <w:lang w:val="ru-RU"/>
        </w:rPr>
        <w:t>элемента,</w:t>
      </w:r>
      <w:r w:rsidR="00613C01">
        <w:rPr>
          <w:lang w:val="ru-RU"/>
        </w:rPr>
        <w:t xml:space="preserve"> </w:t>
      </w:r>
      <w:r>
        <w:rPr>
          <w:lang w:val="ru-RU"/>
        </w:rPr>
        <w:t>так</w:t>
      </w:r>
      <w:r w:rsidR="00613C01">
        <w:rPr>
          <w:lang w:val="ru-RU"/>
        </w:rPr>
        <w:t xml:space="preserve"> </w:t>
      </w:r>
      <w:r>
        <w:rPr>
          <w:lang w:val="ru-RU"/>
        </w:rPr>
        <w:t>же</w:t>
      </w:r>
      <w:r w:rsidR="00613C01">
        <w:rPr>
          <w:lang w:val="ru-RU"/>
        </w:rPr>
        <w:t xml:space="preserve"> </w:t>
      </w:r>
      <w:r>
        <w:rPr>
          <w:lang w:val="ru-RU"/>
        </w:rPr>
        <w:t>нужно</w:t>
      </w:r>
      <w:r w:rsidR="00613C01">
        <w:rPr>
          <w:lang w:val="ru-RU"/>
        </w:rPr>
        <w:t xml:space="preserve"> </w:t>
      </w:r>
      <w:r>
        <w:rPr>
          <w:lang w:val="ru-RU"/>
        </w:rPr>
        <w:t>будет</w:t>
      </w:r>
      <w:r w:rsidR="00613C01">
        <w:rPr>
          <w:lang w:val="ru-RU"/>
        </w:rPr>
        <w:t xml:space="preserve"> </w:t>
      </w:r>
      <w:r>
        <w:rPr>
          <w:lang w:val="ru-RU"/>
        </w:rPr>
        <w:t>делать</w:t>
      </w:r>
      <w:r w:rsidR="00613C01">
        <w:rPr>
          <w:lang w:val="ru-RU"/>
        </w:rPr>
        <w:t xml:space="preserve"> </w:t>
      </w:r>
      <w:r>
        <w:rPr>
          <w:lang w:val="ru-RU"/>
        </w:rPr>
        <w:t>и</w:t>
      </w:r>
      <w:r w:rsidR="00613C01">
        <w:rPr>
          <w:lang w:val="ru-RU"/>
        </w:rPr>
        <w:t xml:space="preserve"> </w:t>
      </w:r>
      <w:r>
        <w:rPr>
          <w:lang w:val="ru-RU"/>
        </w:rPr>
        <w:t>для</w:t>
      </w:r>
      <w:r w:rsidR="00613C01">
        <w:rPr>
          <w:lang w:val="ru-RU"/>
        </w:rPr>
        <w:t xml:space="preserve"> </w:t>
      </w:r>
      <w:r>
        <w:rPr>
          <w:lang w:val="ru-RU"/>
        </w:rPr>
        <w:t>всех</w:t>
      </w:r>
      <w:r w:rsidR="00613C01">
        <w:rPr>
          <w:lang w:val="ru-RU"/>
        </w:rPr>
        <w:t xml:space="preserve"> </w:t>
      </w:r>
      <w:r>
        <w:rPr>
          <w:lang w:val="ru-RU"/>
        </w:rPr>
        <w:t>последующих.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  <w:r>
        <w:rPr>
          <w:lang w:val="ru-RU"/>
        </w:rPr>
        <w:t>Теперь</w:t>
      </w:r>
      <w:r w:rsidR="00613C01">
        <w:rPr>
          <w:lang w:val="ru-RU"/>
        </w:rPr>
        <w:t xml:space="preserve"> </w:t>
      </w:r>
      <w:r>
        <w:rPr>
          <w:lang w:val="ru-RU"/>
        </w:rPr>
        <w:t>рассмотрим</w:t>
      </w:r>
      <w:r w:rsidR="00613C01">
        <w:rPr>
          <w:lang w:val="ru-RU"/>
        </w:rPr>
        <w:t xml:space="preserve"> </w:t>
      </w:r>
      <w:r>
        <w:rPr>
          <w:lang w:val="ru-RU"/>
        </w:rPr>
        <w:t>часть</w:t>
      </w:r>
      <w:r w:rsidR="00613C01">
        <w:rPr>
          <w:lang w:val="ru-RU"/>
        </w:rPr>
        <w:t xml:space="preserve"> </w:t>
      </w:r>
      <w:r>
        <w:rPr>
          <w:lang w:val="ru-RU"/>
        </w:rPr>
        <w:t>кода,</w:t>
      </w:r>
      <w:r w:rsidR="00613C01">
        <w:rPr>
          <w:lang w:val="ru-RU"/>
        </w:rPr>
        <w:t xml:space="preserve"> </w:t>
      </w:r>
      <w:r>
        <w:rPr>
          <w:lang w:val="ru-RU"/>
        </w:rPr>
        <w:t>которая</w:t>
      </w:r>
      <w:r w:rsidR="00613C01">
        <w:rPr>
          <w:lang w:val="ru-RU"/>
        </w:rPr>
        <w:t xml:space="preserve"> </w:t>
      </w:r>
      <w:r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8D28F1">
        <w:rPr>
          <w:b/>
          <w:lang w:val="ru-RU"/>
        </w:rPr>
        <w:t>формировать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список</w:t>
      </w:r>
      <w:r>
        <w:rPr>
          <w:lang w:val="ru-RU"/>
        </w:rPr>
        <w:t>.</w:t>
      </w:r>
    </w:p>
    <w:p w:rsidR="00613C01" w:rsidRDefault="00613C01" w:rsidP="00A83C33">
      <w:pPr>
        <w:pStyle w:val="Main"/>
        <w:ind w:firstLine="567"/>
        <w:rPr>
          <w:lang w:val="ru-RU"/>
        </w:rPr>
      </w:pPr>
    </w:p>
    <w:p w:rsidR="00613C01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*pList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start;</w:t>
      </w:r>
    </w:p>
    <w:p w:rsidR="00613C01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6D74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266D74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i=0;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i&lt;20;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i+=2){</w:t>
      </w:r>
    </w:p>
    <w:p w:rsidR="00613C01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//Выделяем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</w:p>
    <w:p w:rsidR="00613C01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здесь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понятно</w:t>
      </w:r>
    </w:p>
    <w:p w:rsidR="00613C01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поэтому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//теперь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-&gt;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созданный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</w:p>
    <w:p w:rsidR="00613C01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6D74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последний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6D74" w:rsidRPr="00266D7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элемент.</w:t>
      </w:r>
    </w:p>
    <w:p w:rsidR="00266D74" w:rsidRPr="00266D74" w:rsidRDefault="00613C01" w:rsidP="00266D74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6D74" w:rsidRPr="00266D74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</w:p>
    <w:p w:rsidR="00266D74" w:rsidRPr="00266D74" w:rsidRDefault="00266D74" w:rsidP="00A83C33">
      <w:pPr>
        <w:pStyle w:val="Main"/>
        <w:ind w:firstLine="567"/>
        <w:rPr>
          <w:lang w:val="ru-RU"/>
        </w:rPr>
      </w:pPr>
      <w:r>
        <w:rPr>
          <w:lang w:val="ru-RU"/>
        </w:rPr>
        <w:t>здесь</w:t>
      </w:r>
      <w:r w:rsidR="00613C01">
        <w:rPr>
          <w:lang w:val="ru-RU"/>
        </w:rPr>
        <w:t xml:space="preserve"> </w:t>
      </w:r>
      <w:r>
        <w:rPr>
          <w:lang w:val="ru-RU"/>
        </w:rPr>
        <w:t>мы</w:t>
      </w:r>
      <w:r w:rsidR="00613C01">
        <w:rPr>
          <w:lang w:val="ru-RU"/>
        </w:rPr>
        <w:t xml:space="preserve"> </w:t>
      </w:r>
      <w:r>
        <w:rPr>
          <w:lang w:val="ru-RU"/>
        </w:rPr>
        <w:t>используем</w:t>
      </w:r>
      <w:r w:rsidR="00613C01">
        <w:rPr>
          <w:lang w:val="ru-RU"/>
        </w:rPr>
        <w:t xml:space="preserve"> </w:t>
      </w:r>
      <w:r>
        <w:rPr>
          <w:lang w:val="ru-RU"/>
        </w:rPr>
        <w:t>рабочий</w:t>
      </w:r>
      <w:r w:rsidR="00613C01">
        <w:rPr>
          <w:lang w:val="ru-RU"/>
        </w:rPr>
        <w:t xml:space="preserve"> </w:t>
      </w:r>
      <w:r>
        <w:rPr>
          <w:lang w:val="ru-RU"/>
        </w:rPr>
        <w:t>указатель</w:t>
      </w:r>
      <w:r w:rsidR="00613C01">
        <w:rPr>
          <w:lang w:val="ru-RU"/>
        </w:rPr>
        <w:t xml:space="preserve"> </w:t>
      </w:r>
      <w:r>
        <w:rPr>
          <w:lang w:val="ru-RU"/>
        </w:rPr>
        <w:t>для</w:t>
      </w:r>
      <w:r w:rsidR="00613C01">
        <w:rPr>
          <w:lang w:val="ru-RU"/>
        </w:rPr>
        <w:t xml:space="preserve"> </w:t>
      </w:r>
      <w:r>
        <w:rPr>
          <w:lang w:val="ru-RU"/>
        </w:rPr>
        <w:t>того,</w:t>
      </w:r>
      <w:r w:rsidR="00613C01">
        <w:rPr>
          <w:lang w:val="ru-RU"/>
        </w:rPr>
        <w:t xml:space="preserve"> </w:t>
      </w:r>
      <w:r>
        <w:rPr>
          <w:lang w:val="ru-RU"/>
        </w:rPr>
        <w:t>чтобы</w:t>
      </w:r>
      <w:r w:rsidR="00613C01">
        <w:rPr>
          <w:lang w:val="ru-RU"/>
        </w:rPr>
        <w:t xml:space="preserve"> </w:t>
      </w:r>
      <w:r>
        <w:rPr>
          <w:lang w:val="ru-RU"/>
        </w:rPr>
        <w:t>не</w:t>
      </w:r>
      <w:r w:rsidR="00613C01">
        <w:rPr>
          <w:lang w:val="ru-RU"/>
        </w:rPr>
        <w:t xml:space="preserve"> </w:t>
      </w:r>
      <w:r>
        <w:rPr>
          <w:lang w:val="ru-RU"/>
        </w:rPr>
        <w:t>менять</w:t>
      </w:r>
      <w:r w:rsidR="00613C01">
        <w:rPr>
          <w:lang w:val="ru-RU"/>
        </w:rPr>
        <w:t xml:space="preserve"> </w:t>
      </w:r>
      <w:proofErr w:type="spellStart"/>
      <w:r>
        <w:rPr>
          <w:lang w:val="ru-RU"/>
        </w:rPr>
        <w:t>start</w:t>
      </w:r>
      <w:proofErr w:type="spellEnd"/>
      <w:r>
        <w:rPr>
          <w:lang w:val="ru-RU"/>
        </w:rPr>
        <w:t>,</w:t>
      </w:r>
      <w:r w:rsidR="00613C01">
        <w:rPr>
          <w:lang w:val="ru-RU"/>
        </w:rPr>
        <w:t xml:space="preserve"> </w:t>
      </w:r>
      <w:r>
        <w:rPr>
          <w:lang w:val="ru-RU"/>
        </w:rPr>
        <w:t>который</w:t>
      </w:r>
      <w:r w:rsidR="00613C01">
        <w:rPr>
          <w:lang w:val="ru-RU"/>
        </w:rPr>
        <w:t xml:space="preserve"> </w:t>
      </w:r>
      <w:r>
        <w:rPr>
          <w:lang w:val="ru-RU"/>
        </w:rPr>
        <w:t>всегда</w:t>
      </w:r>
      <w:r w:rsidR="00613C01">
        <w:rPr>
          <w:lang w:val="ru-RU"/>
        </w:rPr>
        <w:t xml:space="preserve"> </w:t>
      </w:r>
      <w:r>
        <w:rPr>
          <w:lang w:val="ru-RU"/>
        </w:rPr>
        <w:t>указывать</w:t>
      </w:r>
      <w:r w:rsidR="00613C01">
        <w:rPr>
          <w:lang w:val="ru-RU"/>
        </w:rPr>
        <w:t xml:space="preserve"> </w:t>
      </w:r>
      <w:r>
        <w:rPr>
          <w:lang w:val="ru-RU"/>
        </w:rPr>
        <w:t>на</w:t>
      </w:r>
      <w:r w:rsidR="00613C01">
        <w:rPr>
          <w:lang w:val="ru-RU"/>
        </w:rPr>
        <w:t xml:space="preserve"> </w:t>
      </w:r>
      <w:r>
        <w:rPr>
          <w:lang w:val="ru-RU"/>
        </w:rPr>
        <w:t>первый</w:t>
      </w:r>
      <w:r w:rsidR="00613C01">
        <w:rPr>
          <w:lang w:val="ru-RU"/>
        </w:rPr>
        <w:t xml:space="preserve"> </w:t>
      </w:r>
      <w:r>
        <w:rPr>
          <w:lang w:val="ru-RU"/>
        </w:rPr>
        <w:t>узел</w:t>
      </w:r>
      <w:r w:rsidR="00613C01">
        <w:rPr>
          <w:lang w:val="ru-RU"/>
        </w:rPr>
        <w:t xml:space="preserve"> </w:t>
      </w:r>
      <w:r>
        <w:rPr>
          <w:lang w:val="ru-RU"/>
        </w:rPr>
        <w:t>списка.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  <w:r>
        <w:rPr>
          <w:lang w:val="ru-RU"/>
        </w:rPr>
        <w:t>Давайте</w:t>
      </w:r>
      <w:r w:rsidR="00613C01">
        <w:rPr>
          <w:lang w:val="ru-RU"/>
        </w:rPr>
        <w:t xml:space="preserve"> </w:t>
      </w:r>
      <w:r w:rsidRPr="008D28F1">
        <w:rPr>
          <w:b/>
          <w:lang w:val="ru-RU"/>
        </w:rPr>
        <w:t>выведем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в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консоль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созданный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список</w:t>
      </w:r>
      <w:r>
        <w:rPr>
          <w:lang w:val="ru-RU"/>
        </w:rPr>
        <w:t>.</w:t>
      </w:r>
      <w:r w:rsidR="00613C01">
        <w:rPr>
          <w:lang w:val="ru-RU"/>
        </w:rPr>
        <w:t xml:space="preserve"> </w:t>
      </w:r>
      <w:r>
        <w:rPr>
          <w:lang w:val="ru-RU"/>
        </w:rPr>
        <w:t>Для</w:t>
      </w:r>
      <w:r w:rsidR="00613C01">
        <w:rPr>
          <w:lang w:val="ru-RU"/>
        </w:rPr>
        <w:t xml:space="preserve"> </w:t>
      </w:r>
      <w:r>
        <w:rPr>
          <w:lang w:val="ru-RU"/>
        </w:rPr>
        <w:t>этого</w:t>
      </w:r>
      <w:r w:rsidR="00613C01">
        <w:rPr>
          <w:lang w:val="ru-RU"/>
        </w:rPr>
        <w:t xml:space="preserve"> </w:t>
      </w:r>
      <w:r>
        <w:rPr>
          <w:lang w:val="ru-RU"/>
        </w:rPr>
        <w:t>напишем</w:t>
      </w:r>
      <w:r w:rsidR="00613C01">
        <w:rPr>
          <w:lang w:val="ru-RU"/>
        </w:rPr>
        <w:t xml:space="preserve"> </w:t>
      </w:r>
      <w:r>
        <w:rPr>
          <w:lang w:val="ru-RU"/>
        </w:rPr>
        <w:t>отдельную</w:t>
      </w:r>
      <w:r w:rsidR="00613C01">
        <w:rPr>
          <w:lang w:val="ru-RU"/>
        </w:rPr>
        <w:t xml:space="preserve"> </w:t>
      </w:r>
      <w:r>
        <w:rPr>
          <w:lang w:val="ru-RU"/>
        </w:rPr>
        <w:t>функцию: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</w:p>
    <w:p w:rsidR="00933D5C" w:rsidRPr="00933D5C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show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//параметр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//рабочий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(pList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NULL){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endl</w:t>
      </w:r>
      <w:r w:rsidR="00933D5C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  <w:r w:rsidR="00933D5C" w:rsidRPr="0029123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933D5C" w:rsidRPr="00E45C2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Выводим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33D5C" w:rsidRPr="00E45C2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данные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узел.</w:t>
      </w:r>
    </w:p>
    <w:p w:rsidR="00933D5C" w:rsidRPr="00933D5C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33D5C" w:rsidRPr="00933D5C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</w:p>
    <w:p w:rsidR="00266D74" w:rsidRPr="00266D74" w:rsidRDefault="00933D5C" w:rsidP="00A83C33">
      <w:pPr>
        <w:pStyle w:val="Main"/>
        <w:ind w:firstLine="567"/>
        <w:rPr>
          <w:lang w:val="ru-RU"/>
        </w:rPr>
      </w:pPr>
      <w:r>
        <w:rPr>
          <w:lang w:val="ru-RU"/>
        </w:rPr>
        <w:t>Теперь</w:t>
      </w:r>
      <w:r w:rsidR="00613C01">
        <w:rPr>
          <w:lang w:val="ru-RU"/>
        </w:rPr>
        <w:t xml:space="preserve"> </w:t>
      </w:r>
      <w:r>
        <w:rPr>
          <w:lang w:val="ru-RU"/>
        </w:rPr>
        <w:t>напишем</w:t>
      </w:r>
      <w:r w:rsidR="00613C01">
        <w:rPr>
          <w:lang w:val="ru-RU"/>
        </w:rPr>
        <w:t xml:space="preserve"> </w:t>
      </w:r>
      <w:r>
        <w:rPr>
          <w:lang w:val="ru-RU"/>
        </w:rPr>
        <w:t>функцию,</w:t>
      </w:r>
      <w:r w:rsidR="00613C01">
        <w:rPr>
          <w:lang w:val="ru-RU"/>
        </w:rPr>
        <w:t xml:space="preserve"> </w:t>
      </w:r>
      <w:r>
        <w:rPr>
          <w:lang w:val="ru-RU"/>
        </w:rPr>
        <w:t>которая</w:t>
      </w:r>
      <w:r w:rsidR="00613C01">
        <w:rPr>
          <w:lang w:val="ru-RU"/>
        </w:rPr>
        <w:t xml:space="preserve"> </w:t>
      </w:r>
      <w:r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8D28F1">
        <w:rPr>
          <w:b/>
          <w:lang w:val="ru-RU"/>
        </w:rPr>
        <w:t>вставлять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элемент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в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отсортированный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список</w:t>
      </w:r>
      <w:r>
        <w:rPr>
          <w:lang w:val="ru-RU"/>
        </w:rPr>
        <w:t>.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</w:p>
    <w:p w:rsidR="00933D5C" w:rsidRPr="00933D5C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insert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вставить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список.</w:t>
      </w:r>
    </w:p>
    <w:p w:rsidR="00613C01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//рабочий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//ета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проверка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того,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чтоб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проверить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temp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//временная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переменная,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буедм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temp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//запоминаем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tmp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.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Здесь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запоминаем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адрес,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именно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//теперь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было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temp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адрес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tmp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&gt;=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всативить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//Выделяем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нового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Node;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tmp-&gt;next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pList-&gt;next;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//Вставляем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&gt;=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//Проверяем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*tmp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Node;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должен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ссылаться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//вставляем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933D5C" w:rsidRPr="004E6FB5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 w:rsidRPr="004E6FB5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33D5C" w:rsidRPr="004E6FB5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 w:rsidRPr="004E6FB5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33D5C" w:rsidRPr="004E6FB5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E6FB5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66D74" w:rsidRPr="004E6FB5" w:rsidRDefault="00266D74" w:rsidP="00A83C33">
      <w:pPr>
        <w:pStyle w:val="Main"/>
        <w:ind w:firstLine="567"/>
        <w:rPr>
          <w:lang w:val="ru-RU"/>
        </w:rPr>
      </w:pPr>
    </w:p>
    <w:p w:rsidR="00933D5C" w:rsidRPr="00933D5C" w:rsidRDefault="00933D5C" w:rsidP="00A83C33">
      <w:pPr>
        <w:pStyle w:val="Main"/>
        <w:ind w:firstLine="567"/>
        <w:rPr>
          <w:lang w:val="ru-RU"/>
        </w:rPr>
      </w:pPr>
      <w:r>
        <w:rPr>
          <w:lang w:val="ru-RU"/>
        </w:rPr>
        <w:lastRenderedPageBreak/>
        <w:t>Теперь</w:t>
      </w:r>
      <w:r w:rsidR="00613C01">
        <w:rPr>
          <w:lang w:val="ru-RU"/>
        </w:rPr>
        <w:t xml:space="preserve"> </w:t>
      </w:r>
      <w:r>
        <w:rPr>
          <w:lang w:val="ru-RU"/>
        </w:rPr>
        <w:t>напишем</w:t>
      </w:r>
      <w:r w:rsidR="00613C01">
        <w:rPr>
          <w:lang w:val="ru-RU"/>
        </w:rPr>
        <w:t xml:space="preserve"> </w:t>
      </w:r>
      <w:r w:rsidRPr="008D28F1">
        <w:rPr>
          <w:b/>
          <w:lang w:val="ru-RU"/>
        </w:rPr>
        <w:t>функцию,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которая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будет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сортировать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список</w:t>
      </w:r>
      <w:r>
        <w:rPr>
          <w:lang w:val="ru-RU"/>
        </w:rPr>
        <w:t>.</w:t>
      </w:r>
      <w:r w:rsidR="00613C01">
        <w:rPr>
          <w:lang w:val="ru-RU"/>
        </w:rPr>
        <w:t xml:space="preserve"> </w:t>
      </w:r>
      <w:r>
        <w:rPr>
          <w:lang w:val="ru-RU"/>
        </w:rPr>
        <w:t>Будем</w:t>
      </w:r>
      <w:r w:rsidR="00613C01">
        <w:rPr>
          <w:lang w:val="ru-RU"/>
        </w:rPr>
        <w:t xml:space="preserve"> </w:t>
      </w:r>
      <w:r>
        <w:rPr>
          <w:lang w:val="ru-RU"/>
        </w:rPr>
        <w:t>использовать</w:t>
      </w:r>
      <w:r w:rsidR="00613C01">
        <w:rPr>
          <w:lang w:val="ru-RU"/>
        </w:rPr>
        <w:t xml:space="preserve"> </w:t>
      </w:r>
      <w:r>
        <w:rPr>
          <w:lang w:val="ru-RU"/>
        </w:rPr>
        <w:t>один</w:t>
      </w:r>
      <w:r w:rsidR="00613C01">
        <w:rPr>
          <w:lang w:val="ru-RU"/>
        </w:rPr>
        <w:t xml:space="preserve"> </w:t>
      </w:r>
      <w:r>
        <w:rPr>
          <w:lang w:val="ru-RU"/>
        </w:rPr>
        <w:t>из</w:t>
      </w:r>
      <w:r w:rsidR="00613C01">
        <w:rPr>
          <w:lang w:val="ru-RU"/>
        </w:rPr>
        <w:t xml:space="preserve"> </w:t>
      </w:r>
      <w:r>
        <w:rPr>
          <w:lang w:val="ru-RU"/>
        </w:rPr>
        <w:t>простейших</w:t>
      </w:r>
      <w:r w:rsidR="00613C01">
        <w:rPr>
          <w:lang w:val="ru-RU"/>
        </w:rPr>
        <w:t xml:space="preserve"> </w:t>
      </w:r>
      <w:r>
        <w:rPr>
          <w:lang w:val="ru-RU"/>
        </w:rPr>
        <w:t>алгоритмов</w:t>
      </w:r>
      <w:r w:rsidR="00613C01">
        <w:rPr>
          <w:lang w:val="ru-RU"/>
        </w:rPr>
        <w:t xml:space="preserve"> </w:t>
      </w:r>
      <w:r>
        <w:rPr>
          <w:lang w:val="ru-RU"/>
        </w:rPr>
        <w:t>сортировки</w:t>
      </w:r>
      <w:r w:rsidR="00613C01">
        <w:rPr>
          <w:lang w:val="ru-RU"/>
        </w:rPr>
        <w:t xml:space="preserve"> </w:t>
      </w:r>
      <w:r>
        <w:rPr>
          <w:lang w:val="ru-RU"/>
        </w:rPr>
        <w:t>-</w:t>
      </w:r>
      <w:r w:rsidR="00613C01">
        <w:rPr>
          <w:lang w:val="ru-RU"/>
        </w:rPr>
        <w:t xml:space="preserve"> </w:t>
      </w:r>
      <w:r w:rsidRPr="008D28F1">
        <w:rPr>
          <w:b/>
          <w:lang w:val="ru-RU"/>
        </w:rPr>
        <w:t>сортировка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пузырьком</w:t>
      </w:r>
      <w:r>
        <w:rPr>
          <w:lang w:val="ru-RU"/>
        </w:rPr>
        <w:t>.</w:t>
      </w:r>
    </w:p>
    <w:p w:rsidR="00933D5C" w:rsidRPr="00933D5C" w:rsidRDefault="00933D5C" w:rsidP="00A83C33">
      <w:pPr>
        <w:pStyle w:val="Main"/>
        <w:ind w:firstLine="567"/>
        <w:rPr>
          <w:lang w:val="ru-RU"/>
        </w:rPr>
      </w:pPr>
    </w:p>
    <w:p w:rsidR="00933D5C" w:rsidRPr="00933D5C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sort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//параметр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внешнего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цыкла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for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*ppList;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внутреннего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(pList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start-&gt;next;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//пробегаемся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(ppList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start-&gt;next;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ppList-&gt;next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здесь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только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//обычный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обмен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значениями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(ppList-&gt;item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ppList-&gt;next-&gt;item){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ppList-&gt;item;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ppList-&gt;item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ppList-&gt;next-&gt;item;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933D5C" w:rsidRPr="00933D5C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33D5C" w:rsidRPr="00933D5C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33D5C" w:rsidRPr="00933D5C" w:rsidRDefault="00933D5C" w:rsidP="00A83C33">
      <w:pPr>
        <w:pStyle w:val="Main"/>
        <w:ind w:firstLine="567"/>
        <w:rPr>
          <w:lang w:val="ru-RU"/>
        </w:rPr>
      </w:pPr>
    </w:p>
    <w:p w:rsidR="00933D5C" w:rsidRPr="00933D5C" w:rsidRDefault="00933D5C" w:rsidP="00A83C33">
      <w:pPr>
        <w:pStyle w:val="Main"/>
        <w:ind w:firstLine="567"/>
        <w:rPr>
          <w:lang w:val="ru-RU"/>
        </w:rPr>
      </w:pPr>
      <w:r>
        <w:rPr>
          <w:lang w:val="ru-RU"/>
        </w:rPr>
        <w:t>И</w:t>
      </w:r>
      <w:r w:rsidR="00613C01">
        <w:rPr>
          <w:lang w:val="ru-RU"/>
        </w:rPr>
        <w:t xml:space="preserve"> </w:t>
      </w:r>
      <w:r>
        <w:rPr>
          <w:lang w:val="ru-RU"/>
        </w:rPr>
        <w:t>последняя</w:t>
      </w:r>
      <w:r w:rsidR="00613C01">
        <w:rPr>
          <w:lang w:val="ru-RU"/>
        </w:rPr>
        <w:t xml:space="preserve"> </w:t>
      </w:r>
      <w:r>
        <w:rPr>
          <w:lang w:val="ru-RU"/>
        </w:rPr>
        <w:t>функция</w:t>
      </w:r>
      <w:r w:rsidR="00613C01">
        <w:rPr>
          <w:lang w:val="ru-RU"/>
        </w:rPr>
        <w:t xml:space="preserve"> </w:t>
      </w:r>
      <w:r>
        <w:rPr>
          <w:lang w:val="ru-RU"/>
        </w:rPr>
        <w:t>-</w:t>
      </w:r>
      <w:r w:rsidR="00613C01">
        <w:rPr>
          <w:lang w:val="ru-RU"/>
        </w:rPr>
        <w:t xml:space="preserve"> </w:t>
      </w:r>
      <w:r w:rsidRPr="008D28F1">
        <w:rPr>
          <w:b/>
          <w:lang w:val="ru-RU"/>
        </w:rPr>
        <w:t>удаление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элемента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из</w:t>
      </w:r>
      <w:r w:rsidR="00613C01">
        <w:rPr>
          <w:b/>
          <w:lang w:val="ru-RU"/>
        </w:rPr>
        <w:t xml:space="preserve"> </w:t>
      </w:r>
      <w:r w:rsidRPr="008D28F1">
        <w:rPr>
          <w:b/>
          <w:lang w:val="ru-RU"/>
        </w:rPr>
        <w:t>списка</w:t>
      </w:r>
      <w:r>
        <w:rPr>
          <w:lang w:val="ru-RU"/>
        </w:rPr>
        <w:t>: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</w:p>
    <w:p w:rsidR="00933D5C" w:rsidRPr="00933D5C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dell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искать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списке,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если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найдем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значит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удалить.</w:t>
      </w:r>
    </w:p>
    <w:p w:rsidR="00613C01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//рабочий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использовать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пробека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списку.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prev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всегда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предедущий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//пробегаемся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всему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списку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//проверка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удаление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временней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удалить.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*tmp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List;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*tmp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*pList;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//теперь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сделать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так,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чтоб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предыдущего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идет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,то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prev-&gt;next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pList-&gt;next;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933D5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tmp;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prev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перемещаем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prev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</w:p>
    <w:p w:rsidR="00613C01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33D5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же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перемещаем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33D5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 w:rsidR="00933D5C" w:rsidRPr="00933D5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.</w:t>
      </w:r>
    </w:p>
    <w:p w:rsidR="00933D5C" w:rsidRPr="00933D5C" w:rsidRDefault="00613C01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33D5C" w:rsidRPr="00933D5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33D5C" w:rsidRPr="00933D5C" w:rsidRDefault="00933D5C" w:rsidP="00933D5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33D5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</w:p>
    <w:p w:rsidR="00266D74" w:rsidRPr="00306B0F" w:rsidRDefault="00933D5C" w:rsidP="00A83C33">
      <w:pPr>
        <w:pStyle w:val="Main"/>
        <w:ind w:firstLine="567"/>
        <w:rPr>
          <w:b/>
          <w:lang w:val="ru-RU"/>
        </w:rPr>
      </w:pPr>
      <w:r w:rsidRPr="00306B0F">
        <w:rPr>
          <w:b/>
          <w:highlight w:val="green"/>
          <w:lang w:val="ru-RU"/>
        </w:rPr>
        <w:t>Вот</w:t>
      </w:r>
      <w:r w:rsidR="00613C01">
        <w:rPr>
          <w:b/>
          <w:highlight w:val="green"/>
          <w:lang w:val="ru-RU"/>
        </w:rPr>
        <w:t xml:space="preserve"> </w:t>
      </w:r>
      <w:r w:rsidRPr="00306B0F">
        <w:rPr>
          <w:b/>
          <w:highlight w:val="green"/>
          <w:lang w:val="ru-RU"/>
        </w:rPr>
        <w:t>как</w:t>
      </w:r>
      <w:r w:rsidR="00613C01">
        <w:rPr>
          <w:b/>
          <w:highlight w:val="green"/>
          <w:lang w:val="ru-RU"/>
        </w:rPr>
        <w:t xml:space="preserve"> </w:t>
      </w:r>
      <w:r w:rsidRPr="00306B0F">
        <w:rPr>
          <w:b/>
          <w:highlight w:val="green"/>
          <w:lang w:val="ru-RU"/>
        </w:rPr>
        <w:t>это</w:t>
      </w:r>
      <w:r w:rsidR="00613C01">
        <w:rPr>
          <w:b/>
          <w:highlight w:val="green"/>
          <w:lang w:val="ru-RU"/>
        </w:rPr>
        <w:t xml:space="preserve"> </w:t>
      </w:r>
      <w:r w:rsidRPr="00306B0F">
        <w:rPr>
          <w:b/>
          <w:highlight w:val="green"/>
          <w:lang w:val="ru-RU"/>
        </w:rPr>
        <w:t>примерно</w:t>
      </w:r>
      <w:r w:rsidR="00613C01">
        <w:rPr>
          <w:b/>
          <w:highlight w:val="green"/>
          <w:lang w:val="ru-RU"/>
        </w:rPr>
        <w:t xml:space="preserve"> </w:t>
      </w:r>
      <w:r w:rsidRPr="00306B0F">
        <w:rPr>
          <w:b/>
          <w:highlight w:val="green"/>
          <w:lang w:val="ru-RU"/>
        </w:rPr>
        <w:t>выглядит:</w:t>
      </w:r>
    </w:p>
    <w:p w:rsidR="003D59C6" w:rsidRPr="004E6FB5" w:rsidRDefault="003D59C6" w:rsidP="00A83C33">
      <w:pPr>
        <w:pStyle w:val="Main"/>
        <w:ind w:firstLine="567"/>
        <w:rPr>
          <w:lang w:val="ru-RU"/>
        </w:rPr>
      </w:pPr>
    </w:p>
    <w:p w:rsid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</w:p>
    <w:p w:rsidR="00613C01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//полезная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информация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3D59C6" w:rsidRPr="003D59C6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//ссылка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create_List(List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*start)</w:t>
      </w:r>
    </w:p>
    <w:p w:rsidR="00613C01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start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нужен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рабочий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помощью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работать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целым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списком.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пустым,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присваиваем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рабочем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заполнить.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//теперь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наш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список.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Заполним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числами.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=0;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&lt;20;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+=2){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//Выделяем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//заполняем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хранить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полезные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данные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lastRenderedPageBreak/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означает,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каждый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добавляем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имеет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ссылаться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//Добавляем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созданный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елемент.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proofErr w:type="gramStart"/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Теперь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последний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добавили.</w:t>
      </w:r>
      <w:proofErr w:type="gramEnd"/>
    </w:p>
    <w:p w:rsidR="003D59C6" w:rsidRPr="003D59C6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show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//параметр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//рабочий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(pList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NULL){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endl</w:t>
      </w:r>
      <w:r w:rsidR="003D59C6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  <w:r w:rsidR="003D59C6" w:rsidRPr="0029123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3D59C6" w:rsidRPr="00E45C2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Выводим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3D59C6" w:rsidRPr="00E45C2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данные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узел.</w:t>
      </w:r>
    </w:p>
    <w:p w:rsidR="003D59C6" w:rsidRPr="003D59C6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insert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вставить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список.</w:t>
      </w:r>
    </w:p>
    <w:p w:rsidR="00613C01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//рабочий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//ета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проверка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того,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чтоб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проверить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temp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//временная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переменная,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буедм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temp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//запоминаем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.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Здесь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запоминаем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адрес,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именно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//теперь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было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temp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адрес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tmp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&gt;=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всативить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//Выделяем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нового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Node;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tmp-&gt;next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pList-&gt;next;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//Вставляем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&gt;=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//Проверяем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*tmp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Node;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должен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ссылаться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//вставляем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D59C6" w:rsidRPr="003D59C6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sort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//параметр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внешнего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цыкла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for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*ppList;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внутреннего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(pList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start-&gt;next;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//пробегаемся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(ppList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start-&gt;next;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ppList-&gt;next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здесь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только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//обычный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обмен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значениями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(ppList-&gt;item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ppList-&gt;next-&gt;item){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 xml:space="preserve">    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ppList-&gt;item;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ppList-&gt;item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ppList-&gt;next-&gt;item;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3D59C6" w:rsidRPr="003D59C6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3D59C6" w:rsidRP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dell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искать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списке,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если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найдем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значит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удалить.</w:t>
      </w:r>
    </w:p>
    <w:p w:rsidR="00613C01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//рабочий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использовать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пробека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списку.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prev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всегда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предедущий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//пробегаемся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всему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списку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//проверка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удаление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временней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удалить.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*tmp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*tmp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*pList;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//теперь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сделать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так,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чтоб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предыдущего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идет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,то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prev-&gt;next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pList-&gt;next;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prev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перемещаем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prev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pList-&gt;next;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//так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же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перемещаем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next.</w:t>
      </w:r>
    </w:p>
    <w:p w:rsidR="003D59C6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3D59C6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//выделяем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элемента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данный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момент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одновременно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является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последним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*pList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start;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i=0;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i&lt;20;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i+=2){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//Выделяем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здесь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понятно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поэтому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//теперь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-&gt;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созданный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3D59C6" w:rsidRPr="003D59C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последний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3D59C6" w:rsidRPr="003D59C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элемент.</w:t>
      </w:r>
    </w:p>
    <w:p w:rsidR="003D59C6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show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(start);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insert(start,2);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insert(start,5);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"=========\n"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show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(start);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dell(start,2);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dell(start,2);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dell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(start,18);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"================\n"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show(start);</w:t>
      </w:r>
    </w:p>
    <w:p w:rsidR="00613C01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3D59C6" w:rsidRDefault="00613C01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3D59C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3D59C6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3D59C6" w:rsidRDefault="003D59C6" w:rsidP="003D59C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66D74" w:rsidRPr="00266D74" w:rsidRDefault="00266D74" w:rsidP="00933D5C">
      <w:pPr>
        <w:pStyle w:val="Main"/>
        <w:ind w:firstLine="0"/>
        <w:jc w:val="center"/>
        <w:rPr>
          <w:lang w:val="ru-RU"/>
        </w:rPr>
      </w:pPr>
    </w:p>
    <w:p w:rsidR="00266D74" w:rsidRPr="00266D74" w:rsidRDefault="00933D5C" w:rsidP="00933D5C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409825" cy="3962400"/>
            <wp:effectExtent l="19050" t="0" r="9525" b="0"/>
            <wp:docPr id="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D74" w:rsidRPr="00266D74" w:rsidRDefault="00266D74" w:rsidP="00933D5C">
      <w:pPr>
        <w:pStyle w:val="Main"/>
        <w:ind w:firstLine="0"/>
        <w:jc w:val="center"/>
        <w:rPr>
          <w:lang w:val="ru-RU"/>
        </w:rPr>
      </w:pPr>
    </w:p>
    <w:p w:rsidR="00933D5C" w:rsidRPr="00306B0F" w:rsidRDefault="00933D5C" w:rsidP="00933D5C">
      <w:pPr>
        <w:pStyle w:val="Main"/>
        <w:ind w:firstLine="567"/>
        <w:rPr>
          <w:highlight w:val="green"/>
          <w:lang w:val="ru-RU"/>
        </w:rPr>
      </w:pPr>
      <w:r w:rsidRPr="00306B0F">
        <w:rPr>
          <w:highlight w:val="green"/>
          <w:lang w:val="ru-RU"/>
        </w:rPr>
        <w:t>Преимуществами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динамических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списков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является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то,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что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мы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можем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достаточно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легко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вставить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элемент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или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удалить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его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из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списка.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массиве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это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несколько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сложнее.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Также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преимуществом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является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то,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что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размер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списка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можно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изменить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любой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момент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выполнения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программы.</w:t>
      </w:r>
    </w:p>
    <w:p w:rsidR="00933D5C" w:rsidRDefault="00933D5C" w:rsidP="00933D5C">
      <w:pPr>
        <w:pStyle w:val="Main"/>
        <w:ind w:firstLine="567"/>
        <w:rPr>
          <w:lang w:val="ru-RU"/>
        </w:rPr>
      </w:pPr>
      <w:r w:rsidRPr="00306B0F">
        <w:rPr>
          <w:highlight w:val="green"/>
          <w:lang w:val="ru-RU"/>
        </w:rPr>
        <w:t>Но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списках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есть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и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недостатки.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Одним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из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важнейших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является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то,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что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мы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не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можем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получить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доступ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к</w:t>
      </w:r>
      <w:r w:rsidR="00613C01">
        <w:rPr>
          <w:highlight w:val="green"/>
          <w:lang w:val="ru-RU"/>
        </w:rPr>
        <w:t xml:space="preserve"> </w:t>
      </w:r>
      <w:proofErr w:type="spellStart"/>
      <w:r w:rsidRPr="00306B0F">
        <w:rPr>
          <w:highlight w:val="green"/>
          <w:lang w:val="ru-RU"/>
        </w:rPr>
        <w:t>k-му</w:t>
      </w:r>
      <w:proofErr w:type="spellEnd"/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узлу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так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же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как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массиве,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списках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мы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вынуждены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пройтись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по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всем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элементам,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которые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идут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до</w:t>
      </w:r>
      <w:r w:rsidR="00613C01">
        <w:rPr>
          <w:highlight w:val="green"/>
          <w:lang w:val="ru-RU"/>
        </w:rPr>
        <w:t xml:space="preserve"> </w:t>
      </w:r>
      <w:proofErr w:type="spellStart"/>
      <w:r w:rsidRPr="00306B0F">
        <w:rPr>
          <w:highlight w:val="green"/>
          <w:lang w:val="ru-RU"/>
        </w:rPr>
        <w:t>k</w:t>
      </w:r>
      <w:proofErr w:type="spellEnd"/>
      <w:r w:rsidRPr="00306B0F">
        <w:rPr>
          <w:highlight w:val="green"/>
          <w:lang w:val="ru-RU"/>
        </w:rPr>
        <w:t>.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Также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узлы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списке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не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размещаются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последовательно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</w:t>
      </w:r>
      <w:r w:rsidR="00613C01">
        <w:rPr>
          <w:highlight w:val="green"/>
          <w:lang w:val="ru-RU"/>
        </w:rPr>
        <w:t xml:space="preserve"> </w:t>
      </w:r>
      <w:proofErr w:type="gramStart"/>
      <w:r w:rsidRPr="00306B0F">
        <w:rPr>
          <w:highlight w:val="green"/>
          <w:lang w:val="ru-RU"/>
        </w:rPr>
        <w:t>памяти</w:t>
      </w:r>
      <w:proofErr w:type="gramEnd"/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и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программа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работает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немного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медленнее,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чем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при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работе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с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массивом,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где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все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элементы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размещены</w:t>
      </w:r>
      <w:r w:rsidR="00613C01">
        <w:rPr>
          <w:highlight w:val="green"/>
          <w:lang w:val="ru-RU"/>
        </w:rPr>
        <w:t xml:space="preserve"> </w:t>
      </w:r>
      <w:r w:rsidRPr="00306B0F">
        <w:rPr>
          <w:highlight w:val="green"/>
          <w:lang w:val="ru-RU"/>
        </w:rPr>
        <w:t>последовательно.</w:t>
      </w:r>
    </w:p>
    <w:p w:rsidR="00266D74" w:rsidRPr="00266D74" w:rsidRDefault="00266D74" w:rsidP="00A83C33">
      <w:pPr>
        <w:pStyle w:val="Main"/>
        <w:ind w:firstLine="567"/>
        <w:rPr>
          <w:lang w:val="ru-RU"/>
        </w:rPr>
      </w:pPr>
    </w:p>
    <w:p w:rsidR="00266D74" w:rsidRPr="00306B0F" w:rsidRDefault="00266D74" w:rsidP="00306B0F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84" w:name="_Toc5051365"/>
      <w:r w:rsidRPr="00306B0F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Pr="00306B0F">
        <w:rPr>
          <w:rFonts w:ascii="Arial" w:hAnsi="Arial" w:cs="Arial"/>
          <w:sz w:val="20"/>
          <w:szCs w:val="20"/>
        </w:rPr>
        <w:t>4</w:t>
      </w:r>
      <w:r w:rsidR="00306B0F" w:rsidRPr="00306B0F">
        <w:rPr>
          <w:rFonts w:ascii="Arial" w:hAnsi="Arial" w:cs="Arial"/>
          <w:sz w:val="20"/>
          <w:szCs w:val="20"/>
        </w:rPr>
        <w:t>.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306B0F" w:rsidRPr="00306B0F">
        <w:rPr>
          <w:rFonts w:ascii="Arial" w:hAnsi="Arial" w:cs="Arial"/>
          <w:sz w:val="20"/>
          <w:szCs w:val="20"/>
        </w:rPr>
        <w:t>Однонаправленный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306B0F" w:rsidRPr="00306B0F">
        <w:rPr>
          <w:rFonts w:ascii="Arial" w:hAnsi="Arial" w:cs="Arial"/>
          <w:sz w:val="20"/>
          <w:szCs w:val="20"/>
        </w:rPr>
        <w:t>связанный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306B0F" w:rsidRPr="00306B0F">
        <w:rPr>
          <w:rFonts w:ascii="Arial" w:hAnsi="Arial" w:cs="Arial"/>
          <w:sz w:val="20"/>
          <w:szCs w:val="20"/>
        </w:rPr>
        <w:t>список</w:t>
      </w:r>
      <w:bookmarkEnd w:id="84"/>
    </w:p>
    <w:p w:rsidR="00837FF1" w:rsidRDefault="00837FF1" w:rsidP="005803F5">
      <w:pPr>
        <w:pStyle w:val="Main"/>
        <w:ind w:firstLine="567"/>
        <w:rPr>
          <w:lang w:val="ru-RU"/>
        </w:rPr>
      </w:pPr>
      <w:r w:rsidRPr="005803F5">
        <w:rPr>
          <w:b/>
          <w:bCs/>
          <w:lang w:val="ru-RU"/>
        </w:rPr>
        <w:t>Пусть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  <w:lang w:val="ru-RU"/>
        </w:rPr>
        <w:t>в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  <w:lang w:val="ru-RU"/>
        </w:rPr>
        <w:t>виде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  <w:lang w:val="ru-RU"/>
        </w:rPr>
        <w:t>однонаправленного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  <w:lang w:val="ru-RU"/>
        </w:rPr>
        <w:t>связанного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  <w:lang w:val="ru-RU"/>
        </w:rPr>
        <w:t>списка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  <w:lang w:val="ru-RU"/>
        </w:rPr>
        <w:t>хранятся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  <w:lang w:val="ru-RU"/>
        </w:rPr>
        <w:t>целые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  <w:lang w:val="ru-RU"/>
        </w:rPr>
        <w:t>числа.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Создать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процедуры,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которые:</w:t>
      </w:r>
    </w:p>
    <w:p w:rsidR="005803F5" w:rsidRPr="005803F5" w:rsidRDefault="00837FF1" w:rsidP="005803F5">
      <w:pPr>
        <w:pStyle w:val="Main"/>
        <w:ind w:firstLine="567"/>
        <w:rPr>
          <w:b/>
          <w:bCs/>
          <w:lang w:val="ru-RU"/>
        </w:rPr>
      </w:pPr>
      <w:r w:rsidRPr="00055000">
        <w:rPr>
          <w:b/>
          <w:bCs/>
          <w:lang w:val="ru-RU"/>
        </w:rPr>
        <w:t>а)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Создают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список,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динамически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выделяя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из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кучи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память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под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заданное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число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элементов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</w:rPr>
        <w:t>N</w:t>
      </w:r>
      <w:r w:rsidRPr="00055000">
        <w:rPr>
          <w:b/>
          <w:bCs/>
          <w:lang w:val="ru-RU"/>
        </w:rPr>
        <w:t>.</w:t>
      </w:r>
    </w:p>
    <w:p w:rsidR="005803F5" w:rsidRPr="005803F5" w:rsidRDefault="00837FF1" w:rsidP="005803F5">
      <w:pPr>
        <w:pStyle w:val="Main"/>
        <w:ind w:firstLine="567"/>
        <w:rPr>
          <w:b/>
          <w:bCs/>
          <w:lang w:val="ru-RU"/>
        </w:rPr>
      </w:pPr>
      <w:r w:rsidRPr="00055000">
        <w:rPr>
          <w:b/>
          <w:bCs/>
          <w:lang w:val="ru-RU"/>
        </w:rPr>
        <w:t>б)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Заполняют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информационную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часть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элементов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списка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числами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1</w:t>
      </w:r>
      <w:r w:rsidR="004E6FB5">
        <w:rPr>
          <w:b/>
          <w:bCs/>
          <w:lang w:val="ru-RU"/>
        </w:rPr>
        <w:t>0</w:t>
      </w:r>
      <w:r w:rsidRPr="00055000">
        <w:rPr>
          <w:b/>
          <w:bCs/>
          <w:lang w:val="ru-RU"/>
        </w:rPr>
        <w:t>,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2</w:t>
      </w:r>
      <w:r w:rsidR="004E6FB5">
        <w:rPr>
          <w:b/>
          <w:bCs/>
          <w:lang w:val="ru-RU"/>
        </w:rPr>
        <w:t>0</w:t>
      </w:r>
      <w:r w:rsidRPr="00055000">
        <w:rPr>
          <w:b/>
          <w:bCs/>
          <w:lang w:val="ru-RU"/>
        </w:rPr>
        <w:t>,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…,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</w:rPr>
        <w:t>N</w:t>
      </w:r>
      <w:r w:rsidRPr="00055000">
        <w:rPr>
          <w:b/>
          <w:bCs/>
          <w:lang w:val="ru-RU"/>
        </w:rPr>
        <w:t>.</w:t>
      </w:r>
    </w:p>
    <w:p w:rsidR="005803F5" w:rsidRPr="005803F5" w:rsidRDefault="00837FF1" w:rsidP="005803F5">
      <w:pPr>
        <w:pStyle w:val="Main"/>
        <w:ind w:firstLine="567"/>
        <w:rPr>
          <w:lang w:val="ru-RU"/>
        </w:rPr>
      </w:pPr>
      <w:r w:rsidRPr="00055000">
        <w:rPr>
          <w:b/>
          <w:bCs/>
          <w:lang w:val="ru-RU"/>
        </w:rPr>
        <w:t>в)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Печатают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в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столбик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информационную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часть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списка.</w:t>
      </w:r>
    </w:p>
    <w:p w:rsidR="004E6FB5" w:rsidRPr="005803F5" w:rsidRDefault="004E6FB5" w:rsidP="004E6FB5">
      <w:pPr>
        <w:pStyle w:val="Main"/>
        <w:ind w:firstLine="567"/>
        <w:rPr>
          <w:b/>
          <w:bCs/>
          <w:lang w:val="ru-RU"/>
        </w:rPr>
      </w:pPr>
      <w:r w:rsidRPr="00055000">
        <w:rPr>
          <w:b/>
          <w:bCs/>
          <w:lang w:val="ru-RU"/>
        </w:rPr>
        <w:t>б)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За</w:t>
      </w:r>
      <w:r w:rsidRPr="004E6FB5">
        <w:rPr>
          <w:b/>
          <w:bCs/>
          <w:lang w:val="ru-RU"/>
        </w:rPr>
        <w:t>меняют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информационную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часть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элементов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списка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числами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1,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2,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…,</w:t>
      </w:r>
      <w:r w:rsidR="00613C01">
        <w:rPr>
          <w:b/>
          <w:bCs/>
          <w:lang w:val="ru-RU"/>
        </w:rPr>
        <w:t xml:space="preserve"> </w:t>
      </w:r>
      <w:r w:rsidRPr="005803F5">
        <w:rPr>
          <w:b/>
          <w:bCs/>
        </w:rPr>
        <w:t>N</w:t>
      </w:r>
      <w:r w:rsidRPr="00055000">
        <w:rPr>
          <w:b/>
          <w:bCs/>
          <w:lang w:val="ru-RU"/>
        </w:rPr>
        <w:t>.</w:t>
      </w:r>
    </w:p>
    <w:p w:rsidR="00837FF1" w:rsidRDefault="00837FF1" w:rsidP="005803F5">
      <w:pPr>
        <w:pStyle w:val="Main"/>
        <w:ind w:firstLine="567"/>
        <w:rPr>
          <w:lang w:val="ru-RU"/>
        </w:rPr>
      </w:pPr>
      <w:r w:rsidRPr="00055000">
        <w:rPr>
          <w:b/>
          <w:bCs/>
          <w:lang w:val="ru-RU"/>
        </w:rPr>
        <w:t>г)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Уничтожают</w:t>
      </w:r>
      <w:r w:rsidR="00613C01">
        <w:rPr>
          <w:b/>
          <w:bCs/>
          <w:lang w:val="ru-RU"/>
        </w:rPr>
        <w:t xml:space="preserve"> </w:t>
      </w:r>
      <w:r w:rsidR="004E6FB5">
        <w:rPr>
          <w:b/>
          <w:bCs/>
          <w:lang w:val="ru-RU"/>
        </w:rPr>
        <w:t>элемент</w:t>
      </w:r>
      <w:proofErr w:type="gramStart"/>
      <w:r w:rsidR="004E6FB5">
        <w:rPr>
          <w:b/>
          <w:bCs/>
          <w:lang w:val="ru-RU"/>
        </w:rPr>
        <w:t>ы(</w:t>
      </w:r>
      <w:proofErr w:type="gramEnd"/>
      <w:r w:rsidR="004E6FB5">
        <w:rPr>
          <w:b/>
          <w:bCs/>
          <w:lang w:val="ru-RU"/>
        </w:rPr>
        <w:t>узлы)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списк</w:t>
      </w:r>
      <w:r w:rsidR="004E6FB5">
        <w:rPr>
          <w:b/>
          <w:bCs/>
          <w:lang w:val="ru-RU"/>
        </w:rPr>
        <w:t>а</w:t>
      </w:r>
      <w:r w:rsidRPr="00055000">
        <w:rPr>
          <w:b/>
          <w:bCs/>
          <w:lang w:val="ru-RU"/>
        </w:rPr>
        <w:t>,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возвращая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в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кучу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выделенную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под</w:t>
      </w:r>
      <w:r w:rsidR="00613C01">
        <w:rPr>
          <w:b/>
          <w:bCs/>
          <w:lang w:val="ru-RU"/>
        </w:rPr>
        <w:t xml:space="preserve"> </w:t>
      </w:r>
      <w:r w:rsidR="004E6FB5">
        <w:rPr>
          <w:b/>
          <w:bCs/>
          <w:lang w:val="ru-RU"/>
        </w:rPr>
        <w:t>них</w:t>
      </w:r>
      <w:r w:rsidR="00613C01">
        <w:rPr>
          <w:b/>
          <w:bCs/>
          <w:lang w:val="ru-RU"/>
        </w:rPr>
        <w:t xml:space="preserve"> </w:t>
      </w:r>
      <w:r w:rsidRPr="00055000">
        <w:rPr>
          <w:b/>
          <w:bCs/>
          <w:lang w:val="ru-RU"/>
        </w:rPr>
        <w:t>память.</w:t>
      </w:r>
    </w:p>
    <w:p w:rsidR="005803F5" w:rsidRPr="00055000" w:rsidRDefault="005803F5" w:rsidP="005803F5">
      <w:pPr>
        <w:pStyle w:val="Main"/>
        <w:ind w:firstLine="567"/>
        <w:rPr>
          <w:lang w:val="ru-RU"/>
        </w:rPr>
      </w:pPr>
    </w:p>
    <w:p w:rsidR="00837FF1" w:rsidRPr="009D03AC" w:rsidRDefault="00837FF1" w:rsidP="005803F5">
      <w:pPr>
        <w:pStyle w:val="Main"/>
        <w:ind w:firstLine="567"/>
      </w:pPr>
      <w:r w:rsidRPr="005803F5">
        <w:rPr>
          <w:lang w:val="ru-RU"/>
        </w:rPr>
        <w:t>Решение</w:t>
      </w:r>
      <w:r w:rsidRPr="009D03AC">
        <w:t>:</w:t>
      </w:r>
    </w:p>
    <w:p w:rsidR="002B3A28" w:rsidRPr="009D03AC" w:rsidRDefault="002B3A28" w:rsidP="003F50D3">
      <w:pPr>
        <w:pStyle w:val="Main"/>
        <w:ind w:firstLine="567"/>
      </w:pP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List{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//Информационное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поле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//Ссылка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};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CreateList(List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*start,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Num)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//Процедура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содержащий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Num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//начинающийся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start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"===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CreateList</w:t>
      </w:r>
      <w:r w:rsidR="009D03AC" w:rsidRPr="009D03AC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()==="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endl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//первый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одновременно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является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последним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//поэтому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*pList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start;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работе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однонаправленными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списками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принципиально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lastRenderedPageBreak/>
        <w:t>//важно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потерять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ссылку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элемент.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Поэтому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//дальнейшие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операции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проводить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//вспомогательной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tmp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=1;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Num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++){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//Выделяем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10;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хранить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полезные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данные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//вставляем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списка.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//Это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означает,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каждый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добавляем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имеет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ссылаться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NULL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"Created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Object: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item=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tmp-&gt;item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tmp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//Добавляем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созданный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елемент.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//Теперь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последний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добавили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PrintList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//параметр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//Процедура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печатает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информационную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часть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"===PrintList()==="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endl;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*pList;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//рабочий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указатель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(pList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NULL){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D03AC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-&gt;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endl</w:t>
      </w:r>
      <w:r w:rsidR="009D03AC" w:rsidRPr="00291230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  <w:r w:rsidR="009D03AC" w:rsidRPr="00291230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9D03AC" w:rsidRPr="00E45C2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Выводим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D03AC" w:rsidRPr="00E45C2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данные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FillList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//Процедура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заполняет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информационную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часть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//числами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1,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2,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3,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…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"===FillList()==="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endl;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*pList;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//рабочий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указатель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начале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ссылается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9D03A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(pList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NULL){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"Filled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Object: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pList-&gt;item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pList-&gt;next;</w:t>
      </w:r>
    </w:p>
    <w:p w:rsidR="009D03AC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DeleteNode(List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*start,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Node)</w:t>
      </w:r>
    </w:p>
    <w:p w:rsidR="009D03AC" w:rsidRP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//Процедура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освобождающая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выделенную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next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//рабочий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использовать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пробега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списку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prev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всегда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предедущий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//Поскольку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равно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уничтожается,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//можем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спокойно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изменять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Head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!=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//пробегаемся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всему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списку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item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Node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//проверка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удаление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временней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удалить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*tmp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List;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*tmp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*pList;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//теперь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сделать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так,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чтоб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предыдущего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узел,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//который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идет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,то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pList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-&gt;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prev-&gt;next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pList-&gt;next;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9D03AC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tmp;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prev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 w:rsidR="009D03AC"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//перемещаем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prev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9D03AC"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елемент</w:t>
      </w:r>
    </w:p>
    <w:p w:rsidR="00613C01" w:rsidRDefault="00613C01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sz w:val="20"/>
          <w:szCs w:val="20"/>
          <w:lang w:val="en-US" w:eastAsia="en-US"/>
        </w:rPr>
        <w:t>pList-&gt;next;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//так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же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перемещаем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9D03AC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next.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>}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List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//выделяем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элемента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CreateList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5);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//Создаем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список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из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5-ти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Pr="009D03AC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PrintList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//Печатаем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информационные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части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Pr="009D03AC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FillList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информационные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части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пишем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2,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3,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4,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5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Pr="009D03AC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PrintList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//Печатаем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информационные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части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DeleteNode(start,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2);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//удаление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узла</w:t>
      </w:r>
    </w:p>
    <w:p w:rsidR="00613C01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PrintList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start</w:t>
      </w:r>
      <w:r w:rsidRPr="009D03AC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//Печатаем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информационные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части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9D03AC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списка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9D03AC" w:rsidRDefault="009D03AC" w:rsidP="009D03AC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EC13C6" w:rsidRPr="00266D74" w:rsidRDefault="00EC13C6" w:rsidP="00EC13C6">
      <w:pPr>
        <w:pStyle w:val="Main"/>
        <w:ind w:firstLine="0"/>
        <w:jc w:val="center"/>
        <w:rPr>
          <w:lang w:val="ru-RU"/>
        </w:rPr>
      </w:pPr>
    </w:p>
    <w:p w:rsidR="00EC13C6" w:rsidRPr="00266D74" w:rsidRDefault="00EC13C6" w:rsidP="00EC13C6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400300" cy="3933825"/>
            <wp:effectExtent l="19050" t="0" r="0" b="0"/>
            <wp:docPr id="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3C6" w:rsidRPr="00266D74" w:rsidRDefault="00EC13C6" w:rsidP="00EC13C6">
      <w:pPr>
        <w:pStyle w:val="Main"/>
        <w:ind w:firstLine="0"/>
        <w:jc w:val="center"/>
        <w:rPr>
          <w:lang w:val="ru-RU"/>
        </w:rPr>
      </w:pPr>
    </w:p>
    <w:p w:rsidR="004E6FB5" w:rsidRPr="004E6FB5" w:rsidRDefault="004E6FB5" w:rsidP="00A041FA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85" w:name="_Toc480062941"/>
      <w:bookmarkStart w:id="86" w:name="AP0792006"/>
      <w:bookmarkStart w:id="87" w:name="_Toc5051366"/>
      <w:r w:rsidRPr="004E6FB5">
        <w:rPr>
          <w:i w:val="0"/>
          <w:sz w:val="20"/>
          <w:szCs w:val="20"/>
        </w:rPr>
        <w:t>Примеры</w:t>
      </w:r>
      <w:r w:rsidR="00613C01">
        <w:rPr>
          <w:i w:val="0"/>
          <w:sz w:val="20"/>
          <w:szCs w:val="20"/>
        </w:rPr>
        <w:t xml:space="preserve"> </w:t>
      </w:r>
      <w:r w:rsidRPr="004E6FB5">
        <w:rPr>
          <w:i w:val="0"/>
          <w:sz w:val="20"/>
          <w:szCs w:val="20"/>
        </w:rPr>
        <w:t>рекурсивных</w:t>
      </w:r>
      <w:r w:rsidR="00613C01">
        <w:rPr>
          <w:i w:val="0"/>
          <w:sz w:val="20"/>
          <w:szCs w:val="20"/>
        </w:rPr>
        <w:t xml:space="preserve"> </w:t>
      </w:r>
      <w:r w:rsidRPr="004E6FB5">
        <w:rPr>
          <w:i w:val="0"/>
          <w:sz w:val="20"/>
          <w:szCs w:val="20"/>
        </w:rPr>
        <w:t>алгоритмов</w:t>
      </w:r>
      <w:bookmarkEnd w:id="85"/>
      <w:bookmarkEnd w:id="87"/>
    </w:p>
    <w:p w:rsidR="004E6FB5" w:rsidRPr="004E6FB5" w:rsidRDefault="004E6FB5" w:rsidP="004E6FB5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88" w:name="_Toc480062942"/>
      <w:bookmarkStart w:id="89" w:name="_Toc5051367"/>
      <w:bookmarkEnd w:id="86"/>
      <w:r w:rsidRPr="004E6FB5">
        <w:rPr>
          <w:sz w:val="20"/>
          <w:szCs w:val="20"/>
        </w:rPr>
        <w:t>Рисование</w:t>
      </w:r>
      <w:r w:rsidR="00613C01">
        <w:rPr>
          <w:sz w:val="20"/>
          <w:szCs w:val="20"/>
        </w:rPr>
        <w:t xml:space="preserve"> </w:t>
      </w:r>
      <w:r w:rsidRPr="004E6FB5">
        <w:rPr>
          <w:sz w:val="20"/>
          <w:szCs w:val="20"/>
        </w:rPr>
        <w:t>дерева</w:t>
      </w:r>
      <w:bookmarkEnd w:id="88"/>
      <w:bookmarkEnd w:id="89"/>
    </w:p>
    <w:p w:rsidR="004E6FB5" w:rsidRPr="002F50AA" w:rsidRDefault="004E6FB5" w:rsidP="004E6FB5">
      <w:pPr>
        <w:pStyle w:val="Main"/>
        <w:ind w:firstLine="567"/>
        <w:rPr>
          <w:color w:val="FF0000"/>
          <w:lang w:val="ru-RU"/>
        </w:rPr>
      </w:pPr>
      <w:r w:rsidRPr="002F50AA">
        <w:rPr>
          <w:color w:val="FF0000"/>
          <w:lang w:val="ru-RU"/>
        </w:rPr>
        <w:t>Рассмотрим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алгоритм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рисования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деревца,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изображенного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на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рис.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6.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Если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каждую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линию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считать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узлом,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то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данное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изображение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вполне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удовлетворяет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определению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дерева,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данному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предыдущем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разделе.</w:t>
      </w:r>
    </w:p>
    <w:p w:rsidR="004E6FB5" w:rsidRPr="002F50AA" w:rsidRDefault="004E6FB5" w:rsidP="004E6FB5">
      <w:pPr>
        <w:pStyle w:val="Main"/>
        <w:ind w:firstLine="0"/>
        <w:jc w:val="center"/>
        <w:rPr>
          <w:noProof/>
          <w:color w:val="FF0000"/>
          <w:lang w:val="ru-RU" w:eastAsia="en-US"/>
        </w:rPr>
      </w:pPr>
    </w:p>
    <w:p w:rsidR="004E6FB5" w:rsidRPr="002F50AA" w:rsidRDefault="004E6FB5" w:rsidP="004E6FB5">
      <w:pPr>
        <w:pStyle w:val="Main"/>
        <w:ind w:firstLine="0"/>
        <w:jc w:val="center"/>
        <w:rPr>
          <w:noProof/>
          <w:color w:val="FF0000"/>
          <w:lang w:val="ru-RU" w:eastAsia="en-US"/>
        </w:rPr>
      </w:pPr>
      <w:r w:rsidRPr="002F50AA">
        <w:rPr>
          <w:noProof/>
          <w:color w:val="FF0000"/>
          <w:lang w:val="ru-RU" w:eastAsia="ru-RU"/>
        </w:rPr>
        <w:lastRenderedPageBreak/>
        <w:drawing>
          <wp:inline distT="0" distB="0" distL="0" distR="0">
            <wp:extent cx="2371725" cy="2390775"/>
            <wp:effectExtent l="19050" t="0" r="9525" b="0"/>
            <wp:docPr id="1" name="Рисунок 1" descr="Деревц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це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FB5" w:rsidRPr="002F50AA" w:rsidRDefault="004E6FB5" w:rsidP="004E6FB5">
      <w:pPr>
        <w:pStyle w:val="Main"/>
        <w:ind w:firstLine="0"/>
        <w:jc w:val="center"/>
        <w:rPr>
          <w:noProof/>
          <w:color w:val="FF0000"/>
          <w:lang w:val="ru-RU" w:eastAsia="en-US"/>
        </w:rPr>
      </w:pPr>
    </w:p>
    <w:p w:rsidR="004E6FB5" w:rsidRPr="002F50AA" w:rsidRDefault="004E6FB5" w:rsidP="004E6FB5">
      <w:pPr>
        <w:pStyle w:val="Main"/>
        <w:ind w:firstLine="0"/>
        <w:jc w:val="center"/>
        <w:rPr>
          <w:noProof/>
          <w:color w:val="FF0000"/>
          <w:lang w:val="ru-RU" w:eastAsia="en-US"/>
        </w:rPr>
      </w:pPr>
      <w:r w:rsidRPr="002F50AA">
        <w:rPr>
          <w:noProof/>
          <w:color w:val="FF0000"/>
          <w:lang w:val="ru-RU" w:eastAsia="en-US"/>
        </w:rPr>
        <w:t>Рис.</w:t>
      </w:r>
      <w:r w:rsidR="00613C01">
        <w:rPr>
          <w:noProof/>
          <w:color w:val="FF0000"/>
          <w:lang w:val="ru-RU" w:eastAsia="en-US"/>
        </w:rPr>
        <w:t xml:space="preserve"> </w:t>
      </w:r>
      <w:r w:rsidRPr="002F50AA">
        <w:rPr>
          <w:noProof/>
          <w:color w:val="FF0000"/>
          <w:lang w:val="ru-RU" w:eastAsia="en-US"/>
        </w:rPr>
        <w:t>6.</w:t>
      </w:r>
      <w:r w:rsidR="00613C01">
        <w:rPr>
          <w:noProof/>
          <w:color w:val="FF0000"/>
          <w:lang w:val="ru-RU" w:eastAsia="en-US"/>
        </w:rPr>
        <w:t xml:space="preserve"> </w:t>
      </w:r>
      <w:r w:rsidRPr="002F50AA">
        <w:rPr>
          <w:noProof/>
          <w:color w:val="FF0000"/>
          <w:lang w:val="ru-RU" w:eastAsia="en-US"/>
        </w:rPr>
        <w:t>Деревце.</w:t>
      </w:r>
    </w:p>
    <w:p w:rsidR="004E6FB5" w:rsidRPr="002F50AA" w:rsidRDefault="004E6FB5" w:rsidP="004E6FB5">
      <w:pPr>
        <w:pStyle w:val="Main"/>
        <w:ind w:firstLine="0"/>
        <w:jc w:val="center"/>
        <w:rPr>
          <w:noProof/>
          <w:color w:val="FF0000"/>
          <w:lang w:val="ru-RU" w:eastAsia="en-US"/>
        </w:rPr>
      </w:pPr>
    </w:p>
    <w:p w:rsidR="004E6FB5" w:rsidRPr="002F50AA" w:rsidRDefault="004E6FB5" w:rsidP="004E6FB5">
      <w:pPr>
        <w:pStyle w:val="Main"/>
        <w:ind w:firstLine="567"/>
        <w:rPr>
          <w:color w:val="FF0000"/>
          <w:lang w:val="ru-RU"/>
        </w:rPr>
      </w:pPr>
      <w:r w:rsidRPr="002F50AA">
        <w:rPr>
          <w:color w:val="FF0000"/>
          <w:lang w:val="ru-RU"/>
        </w:rPr>
        <w:t>Рекурсивная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процедура,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очевидно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должна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рисовать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одну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линию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(ствол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первого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разветвления),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затем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вызывать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сама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себя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для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рисования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двух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поддеревьев.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Поддеревья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отличаются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от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содержащего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их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дерева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координатами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начальной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точки,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углом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поворота,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длиной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ствола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и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количеством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содержащихся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них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разветвлений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(на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одно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меньше).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Все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эти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отличия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следует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сделать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параметрами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рекурсивной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процедуры.</w:t>
      </w:r>
    </w:p>
    <w:p w:rsidR="004E6FB5" w:rsidRPr="002F50AA" w:rsidRDefault="004E6FB5" w:rsidP="004E6FB5">
      <w:pPr>
        <w:pStyle w:val="Main"/>
        <w:ind w:firstLine="567"/>
        <w:rPr>
          <w:color w:val="FF0000"/>
          <w:lang w:val="ru-RU"/>
        </w:rPr>
      </w:pPr>
      <w:r w:rsidRPr="002F50AA">
        <w:rPr>
          <w:color w:val="FF0000"/>
          <w:lang w:val="ru-RU"/>
        </w:rPr>
        <w:t>Пример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такой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процедуры,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написанный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на</w:t>
      </w:r>
      <w:r w:rsidR="00613C01">
        <w:rPr>
          <w:color w:val="FF0000"/>
          <w:lang w:val="ru-RU"/>
        </w:rPr>
        <w:t xml:space="preserve"> </w:t>
      </w:r>
      <w:proofErr w:type="spellStart"/>
      <w:r w:rsidRPr="002F50AA">
        <w:rPr>
          <w:color w:val="FF0000"/>
          <w:lang w:val="ru-RU"/>
        </w:rPr>
        <w:t>Delphi</w:t>
      </w:r>
      <w:proofErr w:type="spellEnd"/>
      <w:r w:rsidRPr="002F50AA">
        <w:rPr>
          <w:color w:val="FF0000"/>
          <w:lang w:val="ru-RU"/>
        </w:rPr>
        <w:t>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представлен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ниже:</w:t>
      </w:r>
    </w:p>
    <w:p w:rsidR="00EC13C6" w:rsidRPr="002F50AA" w:rsidRDefault="00EC13C6" w:rsidP="00EC13C6">
      <w:pPr>
        <w:pStyle w:val="Main"/>
        <w:ind w:firstLine="567"/>
        <w:rPr>
          <w:color w:val="FF0000"/>
          <w:lang w:val="ru-RU"/>
        </w:rPr>
      </w:pPr>
    </w:p>
    <w:p w:rsidR="00613C01" w:rsidRDefault="002F50AA" w:rsidP="002F50AA">
      <w:pPr>
        <w:rPr>
          <w:rFonts w:ascii="Consolas" w:hAnsi="Consolas" w:cs="Consolas"/>
          <w:color w:val="FF0000"/>
        </w:rPr>
      </w:pPr>
      <w:proofErr w:type="spellStart"/>
      <w:proofErr w:type="gramStart"/>
      <w:r w:rsidRPr="002F50AA">
        <w:rPr>
          <w:rStyle w:val="HTML"/>
          <w:color w:val="FF0000"/>
        </w:rPr>
        <w:t>procedure</w:t>
      </w:r>
      <w:proofErr w:type="spellEnd"/>
      <w:r w:rsidR="00613C01">
        <w:rPr>
          <w:rFonts w:ascii="Consolas" w:hAnsi="Consolas" w:cs="Consolas"/>
          <w:color w:val="FF0000"/>
        </w:rPr>
        <w:t xml:space="preserve"> </w:t>
      </w:r>
      <w:proofErr w:type="spellStart"/>
      <w:r w:rsidRPr="002F50AA">
        <w:rPr>
          <w:rStyle w:val="HTML"/>
          <w:color w:val="FF0000"/>
        </w:rPr>
        <w:t>Tree</w:t>
      </w:r>
      <w:proofErr w:type="spellEnd"/>
      <w:r w:rsidRPr="002F50AA">
        <w:rPr>
          <w:rStyle w:val="HTML"/>
          <w:color w:val="FF0000"/>
        </w:rPr>
        <w:t>(</w:t>
      </w:r>
      <w:proofErr w:type="gramEnd"/>
    </w:p>
    <w:p w:rsidR="00613C01" w:rsidRDefault="00613C01" w:rsidP="002F50AA">
      <w:pPr>
        <w:rPr>
          <w:rFonts w:ascii="Consolas" w:hAnsi="Consolas" w:cs="Consolas"/>
          <w:color w:val="FF0000"/>
        </w:rPr>
      </w:pPr>
      <w:r>
        <w:rPr>
          <w:rStyle w:val="HTML"/>
          <w:color w:val="FF0000"/>
        </w:rPr>
        <w:t xml:space="preserve"> </w:t>
      </w:r>
      <w:proofErr w:type="spellStart"/>
      <w:r w:rsidR="002F50AA" w:rsidRPr="002F50AA">
        <w:rPr>
          <w:rStyle w:val="HTML"/>
          <w:color w:val="FF0000"/>
        </w:rPr>
        <w:t>Canvas</w:t>
      </w:r>
      <w:proofErr w:type="spellEnd"/>
      <w:r w:rsidR="002F50AA" w:rsidRPr="002F50AA">
        <w:rPr>
          <w:rStyle w:val="HTML"/>
          <w:color w:val="FF0000"/>
        </w:rPr>
        <w:t>:</w:t>
      </w:r>
      <w:r>
        <w:rPr>
          <w:rStyle w:val="HTML"/>
          <w:color w:val="FF0000"/>
        </w:rPr>
        <w:t xml:space="preserve"> </w:t>
      </w:r>
      <w:proofErr w:type="spellStart"/>
      <w:r w:rsidR="002F50AA" w:rsidRPr="002F50AA">
        <w:rPr>
          <w:rStyle w:val="HTML"/>
          <w:color w:val="FF0000"/>
        </w:rPr>
        <w:t>TCanvas</w:t>
      </w:r>
      <w:proofErr w:type="spellEnd"/>
      <w:r w:rsidR="002F50AA" w:rsidRPr="002F50AA">
        <w:rPr>
          <w:rStyle w:val="HTML"/>
          <w:color w:val="FF0000"/>
        </w:rPr>
        <w:t>;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//</w:t>
      </w:r>
      <w:proofErr w:type="spellStart"/>
      <w:r w:rsidR="002F50AA" w:rsidRPr="002F50AA">
        <w:rPr>
          <w:rStyle w:val="HTML"/>
          <w:color w:val="FF0000"/>
        </w:rPr>
        <w:t>Canvas</w:t>
      </w:r>
      <w:proofErr w:type="spellEnd"/>
      <w:r w:rsidR="002F50AA" w:rsidRPr="002F50AA">
        <w:rPr>
          <w:rStyle w:val="HTML"/>
          <w:color w:val="FF0000"/>
        </w:rPr>
        <w:t>,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на</w:t>
      </w:r>
      <w:r>
        <w:rPr>
          <w:rStyle w:val="HTML"/>
          <w:color w:val="FF0000"/>
        </w:rPr>
        <w:t xml:space="preserve"> </w:t>
      </w:r>
      <w:proofErr w:type="gramStart"/>
      <w:r w:rsidR="002F50AA" w:rsidRPr="002F50AA">
        <w:rPr>
          <w:rStyle w:val="HTML"/>
          <w:color w:val="FF0000"/>
        </w:rPr>
        <w:t>котором</w:t>
      </w:r>
      <w:proofErr w:type="gramEnd"/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будет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рисоваться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дерево</w:t>
      </w:r>
    </w:p>
    <w:p w:rsidR="00613C01" w:rsidRDefault="00613C01" w:rsidP="002F50AA">
      <w:pPr>
        <w:rPr>
          <w:rFonts w:ascii="Consolas" w:hAnsi="Consolas" w:cs="Consolas"/>
          <w:color w:val="FF0000"/>
        </w:rPr>
      </w:pPr>
      <w:r>
        <w:rPr>
          <w:rStyle w:val="HTML"/>
          <w:color w:val="FF0000"/>
        </w:rPr>
        <w:t xml:space="preserve"> </w:t>
      </w:r>
      <w:proofErr w:type="spellStart"/>
      <w:r w:rsidR="002F50AA" w:rsidRPr="002F50AA">
        <w:rPr>
          <w:rStyle w:val="HTML"/>
          <w:color w:val="FF0000"/>
        </w:rPr>
        <w:t>x,y</w:t>
      </w:r>
      <w:proofErr w:type="spellEnd"/>
      <w:r w:rsidR="002F50AA" w:rsidRPr="002F50AA">
        <w:rPr>
          <w:rStyle w:val="HTML"/>
          <w:color w:val="FF0000"/>
        </w:rPr>
        <w:t>:</w:t>
      </w:r>
      <w:r>
        <w:rPr>
          <w:rStyle w:val="HTML"/>
          <w:color w:val="FF0000"/>
        </w:rPr>
        <w:t xml:space="preserve"> </w:t>
      </w:r>
      <w:proofErr w:type="spellStart"/>
      <w:r w:rsidR="002F50AA" w:rsidRPr="002F50AA">
        <w:rPr>
          <w:rStyle w:val="HTML"/>
          <w:color w:val="FF0000"/>
        </w:rPr>
        <w:t>extended</w:t>
      </w:r>
      <w:proofErr w:type="spellEnd"/>
      <w:r w:rsidR="002F50AA" w:rsidRPr="002F50AA">
        <w:rPr>
          <w:rStyle w:val="HTML"/>
          <w:color w:val="FF0000"/>
        </w:rPr>
        <w:t>;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//Координаты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корня</w:t>
      </w:r>
    </w:p>
    <w:p w:rsidR="00613C01" w:rsidRDefault="00613C01" w:rsidP="002F50AA">
      <w:pPr>
        <w:rPr>
          <w:rFonts w:ascii="Consolas" w:hAnsi="Consolas" w:cs="Consolas"/>
          <w:color w:val="FF0000"/>
        </w:rPr>
      </w:pPr>
      <w:r>
        <w:rPr>
          <w:rStyle w:val="HTML"/>
          <w:color w:val="FF0000"/>
        </w:rPr>
        <w:t xml:space="preserve"> </w:t>
      </w:r>
      <w:proofErr w:type="spellStart"/>
      <w:r w:rsidR="002F50AA" w:rsidRPr="002F50AA">
        <w:rPr>
          <w:rStyle w:val="HTML"/>
          <w:color w:val="FF0000"/>
        </w:rPr>
        <w:t>Angle</w:t>
      </w:r>
      <w:proofErr w:type="spellEnd"/>
      <w:r w:rsidR="002F50AA" w:rsidRPr="002F50AA">
        <w:rPr>
          <w:rStyle w:val="HTML"/>
          <w:color w:val="FF0000"/>
        </w:rPr>
        <w:t>:</w:t>
      </w:r>
      <w:r>
        <w:rPr>
          <w:rStyle w:val="HTML"/>
          <w:color w:val="FF0000"/>
        </w:rPr>
        <w:t xml:space="preserve"> </w:t>
      </w:r>
      <w:proofErr w:type="spellStart"/>
      <w:r w:rsidR="002F50AA" w:rsidRPr="002F50AA">
        <w:rPr>
          <w:rStyle w:val="HTML"/>
          <w:color w:val="FF0000"/>
        </w:rPr>
        <w:t>extended</w:t>
      </w:r>
      <w:proofErr w:type="spellEnd"/>
      <w:r w:rsidR="002F50AA" w:rsidRPr="002F50AA">
        <w:rPr>
          <w:rStyle w:val="HTML"/>
          <w:color w:val="FF0000"/>
        </w:rPr>
        <w:t>;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//Угол,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под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которым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растет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дерево</w:t>
      </w:r>
    </w:p>
    <w:p w:rsidR="00613C01" w:rsidRDefault="00613C01" w:rsidP="002F50AA">
      <w:pPr>
        <w:rPr>
          <w:rFonts w:ascii="Consolas" w:hAnsi="Consolas" w:cs="Consolas"/>
          <w:color w:val="FF0000"/>
        </w:rPr>
      </w:pPr>
      <w:r>
        <w:rPr>
          <w:rStyle w:val="HTML"/>
          <w:color w:val="FF0000"/>
        </w:rPr>
        <w:t xml:space="preserve"> </w:t>
      </w:r>
      <w:proofErr w:type="spellStart"/>
      <w:r w:rsidR="002F50AA" w:rsidRPr="002F50AA">
        <w:rPr>
          <w:rStyle w:val="HTML"/>
          <w:color w:val="FF0000"/>
        </w:rPr>
        <w:t>TrunkLength</w:t>
      </w:r>
      <w:proofErr w:type="spellEnd"/>
      <w:r w:rsidR="002F50AA" w:rsidRPr="002F50AA">
        <w:rPr>
          <w:rStyle w:val="HTML"/>
          <w:color w:val="FF0000"/>
        </w:rPr>
        <w:t>:</w:t>
      </w:r>
      <w:r>
        <w:rPr>
          <w:rStyle w:val="HTML"/>
          <w:color w:val="FF0000"/>
        </w:rPr>
        <w:t xml:space="preserve"> </w:t>
      </w:r>
      <w:proofErr w:type="spellStart"/>
      <w:r w:rsidR="002F50AA" w:rsidRPr="002F50AA">
        <w:rPr>
          <w:rStyle w:val="HTML"/>
          <w:color w:val="FF0000"/>
        </w:rPr>
        <w:t>extended</w:t>
      </w:r>
      <w:proofErr w:type="spellEnd"/>
      <w:r w:rsidR="002F50AA" w:rsidRPr="002F50AA">
        <w:rPr>
          <w:rStyle w:val="HTML"/>
          <w:color w:val="FF0000"/>
        </w:rPr>
        <w:t>;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//Длина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ствола</w:t>
      </w:r>
    </w:p>
    <w:p w:rsidR="00613C01" w:rsidRDefault="00613C01" w:rsidP="002F50AA">
      <w:pPr>
        <w:rPr>
          <w:rFonts w:ascii="Consolas" w:hAnsi="Consolas" w:cs="Consolas"/>
          <w:color w:val="FF0000"/>
        </w:rPr>
      </w:pPr>
      <w:r>
        <w:rPr>
          <w:rStyle w:val="HTML"/>
          <w:color w:val="FF0000"/>
        </w:rPr>
        <w:t xml:space="preserve"> </w:t>
      </w:r>
      <w:proofErr w:type="gramStart"/>
      <w:r w:rsidR="002F50AA" w:rsidRPr="002F50AA">
        <w:rPr>
          <w:rStyle w:val="HTML"/>
          <w:color w:val="FF0000"/>
        </w:rPr>
        <w:t>n:</w:t>
      </w:r>
      <w:r>
        <w:rPr>
          <w:rStyle w:val="HTML"/>
          <w:color w:val="FF0000"/>
        </w:rPr>
        <w:t xml:space="preserve"> </w:t>
      </w:r>
      <w:proofErr w:type="spellStart"/>
      <w:r w:rsidR="002F50AA" w:rsidRPr="002F50AA">
        <w:rPr>
          <w:rStyle w:val="HTML"/>
          <w:color w:val="FF0000"/>
        </w:rPr>
        <w:t>integer</w:t>
      </w:r>
      <w:proofErr w:type="spellEnd"/>
      <w:r>
        <w:rPr>
          <w:rFonts w:ascii="Consolas" w:hAnsi="Consolas" w:cs="Consolas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//Количество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разветвлений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(сколько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еще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предстоит</w:t>
      </w:r>
      <w:proofErr w:type="gramEnd"/>
    </w:p>
    <w:p w:rsidR="002F50AA" w:rsidRPr="002F50AA" w:rsidRDefault="00613C01" w:rsidP="002F50AA">
      <w:pPr>
        <w:rPr>
          <w:rFonts w:ascii="Consolas" w:hAnsi="Consolas" w:cs="Consolas"/>
          <w:color w:val="FF0000"/>
        </w:rPr>
      </w:pPr>
      <w:r>
        <w:rPr>
          <w:rStyle w:val="HTML"/>
          <w:color w:val="FF0000"/>
        </w:rPr>
        <w:t xml:space="preserve">            </w:t>
      </w:r>
      <w:r w:rsidR="002F50AA" w:rsidRPr="002F50AA">
        <w:rPr>
          <w:rStyle w:val="HTML"/>
          <w:color w:val="FF0000"/>
        </w:rPr>
        <w:t>//рекурсивных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вызовов)</w:t>
      </w:r>
    </w:p>
    <w:p w:rsidR="002F50AA" w:rsidRPr="002F50AA" w:rsidRDefault="002F50AA" w:rsidP="002F50AA">
      <w:pPr>
        <w:rPr>
          <w:rFonts w:ascii="Consolas" w:hAnsi="Consolas" w:cs="Consolas"/>
          <w:color w:val="FF0000"/>
        </w:rPr>
      </w:pPr>
      <w:r w:rsidRPr="002F50AA">
        <w:rPr>
          <w:rStyle w:val="HTML"/>
          <w:color w:val="FF0000"/>
        </w:rPr>
        <w:t>);</w:t>
      </w:r>
    </w:p>
    <w:p w:rsidR="00613C01" w:rsidRDefault="002F50AA" w:rsidP="002F50AA">
      <w:pPr>
        <w:rPr>
          <w:rFonts w:ascii="Consolas" w:hAnsi="Consolas" w:cs="Consolas"/>
          <w:color w:val="FF0000"/>
        </w:rPr>
      </w:pPr>
      <w:proofErr w:type="spellStart"/>
      <w:r w:rsidRPr="002F50AA">
        <w:rPr>
          <w:rStyle w:val="HTML"/>
          <w:color w:val="FF0000"/>
        </w:rPr>
        <w:t>var</w:t>
      </w:r>
      <w:proofErr w:type="spellEnd"/>
    </w:p>
    <w:p w:rsidR="002F50AA" w:rsidRPr="002F50AA" w:rsidRDefault="00613C01" w:rsidP="002F50AA">
      <w:pPr>
        <w:rPr>
          <w:rFonts w:ascii="Consolas" w:hAnsi="Consolas" w:cs="Consolas"/>
          <w:color w:val="FF0000"/>
        </w:rPr>
      </w:pP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x2,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y2:</w:t>
      </w:r>
      <w:r>
        <w:rPr>
          <w:rStyle w:val="HTML"/>
          <w:color w:val="FF0000"/>
        </w:rPr>
        <w:t xml:space="preserve"> </w:t>
      </w:r>
      <w:proofErr w:type="spellStart"/>
      <w:r w:rsidR="002F50AA" w:rsidRPr="002F50AA">
        <w:rPr>
          <w:rStyle w:val="HTML"/>
          <w:color w:val="FF0000"/>
        </w:rPr>
        <w:t>extended</w:t>
      </w:r>
      <w:proofErr w:type="spellEnd"/>
      <w:r w:rsidR="002F50AA" w:rsidRPr="002F50AA">
        <w:rPr>
          <w:rStyle w:val="HTML"/>
          <w:color w:val="FF0000"/>
        </w:rPr>
        <w:t>;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//Конец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ствола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(точка</w:t>
      </w:r>
      <w:r>
        <w:rPr>
          <w:rStyle w:val="HTML"/>
          <w:color w:val="FF0000"/>
        </w:rPr>
        <w:t xml:space="preserve"> </w:t>
      </w:r>
      <w:r w:rsidR="002F50AA" w:rsidRPr="002F50AA">
        <w:rPr>
          <w:rStyle w:val="HTML"/>
          <w:color w:val="FF0000"/>
        </w:rPr>
        <w:t>разветвления)</w:t>
      </w:r>
    </w:p>
    <w:p w:rsidR="00613C01" w:rsidRDefault="002F50AA" w:rsidP="002F50AA">
      <w:pPr>
        <w:rPr>
          <w:rFonts w:ascii="Consolas" w:hAnsi="Consolas" w:cs="Consolas"/>
          <w:color w:val="FF0000"/>
          <w:lang w:val="en-US"/>
        </w:rPr>
      </w:pPr>
      <w:proofErr w:type="gramStart"/>
      <w:r w:rsidRPr="002F50AA">
        <w:rPr>
          <w:rStyle w:val="HTML"/>
          <w:color w:val="FF0000"/>
          <w:lang w:val="en-US"/>
        </w:rPr>
        <w:t>begin</w:t>
      </w:r>
      <w:proofErr w:type="gramEnd"/>
    </w:p>
    <w:p w:rsidR="00613C01" w:rsidRDefault="00613C01" w:rsidP="002F50AA">
      <w:pPr>
        <w:rPr>
          <w:rFonts w:ascii="Consolas" w:hAnsi="Consolas" w:cs="Consolas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 </w:t>
      </w:r>
      <w:proofErr w:type="gramStart"/>
      <w:r w:rsidR="002F50AA" w:rsidRPr="002F50AA">
        <w:rPr>
          <w:rStyle w:val="HTML"/>
          <w:color w:val="FF0000"/>
          <w:lang w:val="en-US"/>
        </w:rPr>
        <w:t>x2</w:t>
      </w:r>
      <w:proofErr w:type="gramEnd"/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:=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x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+</w:t>
      </w:r>
      <w:r>
        <w:rPr>
          <w:rStyle w:val="HTML"/>
          <w:color w:val="FF0000"/>
          <w:lang w:val="en-US"/>
        </w:rPr>
        <w:t xml:space="preserve"> </w:t>
      </w:r>
      <w:proofErr w:type="spellStart"/>
      <w:r w:rsidR="002F50AA" w:rsidRPr="002F50AA">
        <w:rPr>
          <w:rStyle w:val="HTML"/>
          <w:color w:val="FF0000"/>
          <w:lang w:val="en-US"/>
        </w:rPr>
        <w:t>TrunkLength</w:t>
      </w:r>
      <w:proofErr w:type="spellEnd"/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*</w:t>
      </w:r>
      <w:r>
        <w:rPr>
          <w:rStyle w:val="HTML"/>
          <w:color w:val="FF0000"/>
          <w:lang w:val="en-US"/>
        </w:rPr>
        <w:t xml:space="preserve"> </w:t>
      </w:r>
      <w:proofErr w:type="spellStart"/>
      <w:r w:rsidR="002F50AA" w:rsidRPr="002F50AA">
        <w:rPr>
          <w:rStyle w:val="HTML"/>
          <w:color w:val="FF0000"/>
          <w:lang w:val="en-US"/>
        </w:rPr>
        <w:t>cos</w:t>
      </w:r>
      <w:proofErr w:type="spellEnd"/>
      <w:r w:rsidR="002F50AA" w:rsidRPr="002F50AA">
        <w:rPr>
          <w:rStyle w:val="HTML"/>
          <w:color w:val="FF0000"/>
          <w:lang w:val="en-US"/>
        </w:rPr>
        <w:t>(Angle);</w:t>
      </w:r>
    </w:p>
    <w:p w:rsidR="00613C01" w:rsidRDefault="00613C01" w:rsidP="002F50AA">
      <w:pPr>
        <w:rPr>
          <w:rFonts w:ascii="Consolas" w:hAnsi="Consolas" w:cs="Consolas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 </w:t>
      </w:r>
      <w:proofErr w:type="gramStart"/>
      <w:r w:rsidR="002F50AA" w:rsidRPr="002F50AA">
        <w:rPr>
          <w:rStyle w:val="HTML"/>
          <w:color w:val="FF0000"/>
          <w:lang w:val="en-US"/>
        </w:rPr>
        <w:t>y2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:</w:t>
      </w:r>
      <w:proofErr w:type="gramEnd"/>
      <w:r w:rsidR="002F50AA" w:rsidRPr="002F50AA">
        <w:rPr>
          <w:rStyle w:val="HTML"/>
          <w:color w:val="FF0000"/>
          <w:lang w:val="en-US"/>
        </w:rPr>
        <w:t>=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y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-</w:t>
      </w:r>
      <w:r>
        <w:rPr>
          <w:rStyle w:val="HTML"/>
          <w:color w:val="FF0000"/>
          <w:lang w:val="en-US"/>
        </w:rPr>
        <w:t xml:space="preserve"> </w:t>
      </w:r>
      <w:proofErr w:type="spellStart"/>
      <w:r w:rsidR="002F50AA" w:rsidRPr="002F50AA">
        <w:rPr>
          <w:rStyle w:val="HTML"/>
          <w:color w:val="FF0000"/>
          <w:lang w:val="en-US"/>
        </w:rPr>
        <w:t>TrunkLength</w:t>
      </w:r>
      <w:proofErr w:type="spellEnd"/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*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sin(Angle);</w:t>
      </w:r>
    </w:p>
    <w:p w:rsidR="00613C01" w:rsidRDefault="00613C01" w:rsidP="002F50AA">
      <w:pPr>
        <w:rPr>
          <w:rFonts w:ascii="Consolas" w:hAnsi="Consolas" w:cs="Consolas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 </w:t>
      </w:r>
      <w:proofErr w:type="spellStart"/>
      <w:proofErr w:type="gramStart"/>
      <w:r w:rsidR="002F50AA" w:rsidRPr="002F50AA">
        <w:rPr>
          <w:rStyle w:val="HTML"/>
          <w:color w:val="FF0000"/>
          <w:lang w:val="en-US"/>
        </w:rPr>
        <w:t>Canvas.MoveTo</w:t>
      </w:r>
      <w:proofErr w:type="spellEnd"/>
      <w:r w:rsidR="002F50AA" w:rsidRPr="002F50AA">
        <w:rPr>
          <w:rStyle w:val="HTML"/>
          <w:color w:val="FF0000"/>
          <w:lang w:val="en-US"/>
        </w:rPr>
        <w:t>(</w:t>
      </w:r>
      <w:proofErr w:type="gramEnd"/>
      <w:r w:rsidR="002F50AA" w:rsidRPr="002F50AA">
        <w:rPr>
          <w:rStyle w:val="HTML"/>
          <w:color w:val="FF0000"/>
          <w:lang w:val="en-US"/>
        </w:rPr>
        <w:t>round(x),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round(y));</w:t>
      </w:r>
    </w:p>
    <w:p w:rsidR="00613C01" w:rsidRDefault="00613C01" w:rsidP="002F50AA">
      <w:pPr>
        <w:rPr>
          <w:rFonts w:ascii="Consolas" w:hAnsi="Consolas" w:cs="Consolas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 </w:t>
      </w:r>
      <w:proofErr w:type="spellStart"/>
      <w:proofErr w:type="gramStart"/>
      <w:r w:rsidR="002F50AA" w:rsidRPr="002F50AA">
        <w:rPr>
          <w:rStyle w:val="HTML"/>
          <w:color w:val="FF0000"/>
          <w:lang w:val="en-US"/>
        </w:rPr>
        <w:t>Canvas.LineTo</w:t>
      </w:r>
      <w:proofErr w:type="spellEnd"/>
      <w:r w:rsidR="002F50AA" w:rsidRPr="002F50AA">
        <w:rPr>
          <w:rStyle w:val="HTML"/>
          <w:color w:val="FF0000"/>
          <w:lang w:val="en-US"/>
        </w:rPr>
        <w:t>(</w:t>
      </w:r>
      <w:proofErr w:type="gramEnd"/>
      <w:r w:rsidR="002F50AA" w:rsidRPr="002F50AA">
        <w:rPr>
          <w:rStyle w:val="HTML"/>
          <w:color w:val="FF0000"/>
          <w:lang w:val="en-US"/>
        </w:rPr>
        <w:t>round(x2),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round(y2));</w:t>
      </w:r>
    </w:p>
    <w:p w:rsidR="00613C01" w:rsidRDefault="00613C01" w:rsidP="002F50AA">
      <w:pPr>
        <w:rPr>
          <w:rFonts w:ascii="Consolas" w:hAnsi="Consolas" w:cs="Consolas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 </w:t>
      </w:r>
      <w:proofErr w:type="gramStart"/>
      <w:r w:rsidR="002F50AA" w:rsidRPr="002F50AA">
        <w:rPr>
          <w:rStyle w:val="HTML"/>
          <w:color w:val="FF0000"/>
          <w:lang w:val="en-US"/>
        </w:rPr>
        <w:t>if</w:t>
      </w:r>
      <w:proofErr w:type="gramEnd"/>
      <w:r>
        <w:rPr>
          <w:rFonts w:ascii="Consolas" w:hAnsi="Consolas" w:cs="Consolas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n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&gt;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1</w:t>
      </w:r>
      <w:r>
        <w:rPr>
          <w:rFonts w:ascii="Consolas" w:hAnsi="Consolas" w:cs="Consolas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then</w:t>
      </w:r>
    </w:p>
    <w:p w:rsidR="00613C01" w:rsidRDefault="00613C01" w:rsidP="002F50AA">
      <w:pPr>
        <w:rPr>
          <w:rFonts w:ascii="Consolas" w:hAnsi="Consolas" w:cs="Consolas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 </w:t>
      </w:r>
      <w:proofErr w:type="gramStart"/>
      <w:r w:rsidR="002F50AA" w:rsidRPr="002F50AA">
        <w:rPr>
          <w:rStyle w:val="HTML"/>
          <w:color w:val="FF0000"/>
          <w:lang w:val="en-US"/>
        </w:rPr>
        <w:t>begin</w:t>
      </w:r>
      <w:proofErr w:type="gramEnd"/>
    </w:p>
    <w:p w:rsidR="00613C01" w:rsidRDefault="00613C01" w:rsidP="002F50AA">
      <w:pPr>
        <w:rPr>
          <w:rFonts w:ascii="Consolas" w:hAnsi="Consolas" w:cs="Consolas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   </w:t>
      </w:r>
      <w:proofErr w:type="gramStart"/>
      <w:r w:rsidR="002F50AA" w:rsidRPr="002F50AA">
        <w:rPr>
          <w:rStyle w:val="HTML"/>
          <w:color w:val="FF0000"/>
          <w:lang w:val="en-US"/>
        </w:rPr>
        <w:t>Tree(</w:t>
      </w:r>
      <w:proofErr w:type="gramEnd"/>
      <w:r w:rsidR="002F50AA" w:rsidRPr="002F50AA">
        <w:rPr>
          <w:rStyle w:val="HTML"/>
          <w:color w:val="FF0000"/>
          <w:lang w:val="en-US"/>
        </w:rPr>
        <w:t>Canvas,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x2,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y2,</w:t>
      </w:r>
      <w:r>
        <w:rPr>
          <w:rStyle w:val="HTML"/>
          <w:color w:val="FF0000"/>
          <w:lang w:val="en-US"/>
        </w:rPr>
        <w:t xml:space="preserve"> </w:t>
      </w:r>
      <w:proofErr w:type="spellStart"/>
      <w:r w:rsidR="002F50AA" w:rsidRPr="002F50AA">
        <w:rPr>
          <w:rStyle w:val="HTML"/>
          <w:color w:val="FF0000"/>
          <w:lang w:val="en-US"/>
        </w:rPr>
        <w:t>Angle+Pi</w:t>
      </w:r>
      <w:proofErr w:type="spellEnd"/>
      <w:r w:rsidR="002F50AA" w:rsidRPr="002F50AA">
        <w:rPr>
          <w:rStyle w:val="HTML"/>
          <w:color w:val="FF0000"/>
          <w:lang w:val="en-US"/>
        </w:rPr>
        <w:t>/4,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0.55*</w:t>
      </w:r>
      <w:proofErr w:type="spellStart"/>
      <w:r w:rsidR="002F50AA" w:rsidRPr="002F50AA">
        <w:rPr>
          <w:rStyle w:val="HTML"/>
          <w:color w:val="FF0000"/>
          <w:lang w:val="en-US"/>
        </w:rPr>
        <w:t>TrunkLength</w:t>
      </w:r>
      <w:proofErr w:type="spellEnd"/>
      <w:r w:rsidR="002F50AA" w:rsidRPr="002F50AA">
        <w:rPr>
          <w:rStyle w:val="HTML"/>
          <w:color w:val="FF0000"/>
          <w:lang w:val="en-US"/>
        </w:rPr>
        <w:t>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n-1);</w:t>
      </w:r>
    </w:p>
    <w:p w:rsidR="00613C01" w:rsidRDefault="00613C01" w:rsidP="002F50AA">
      <w:pPr>
        <w:rPr>
          <w:rFonts w:ascii="Consolas" w:hAnsi="Consolas" w:cs="Consolas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   </w:t>
      </w:r>
      <w:proofErr w:type="gramStart"/>
      <w:r w:rsidR="002F50AA" w:rsidRPr="002F50AA">
        <w:rPr>
          <w:rStyle w:val="HTML"/>
          <w:color w:val="FF0000"/>
          <w:lang w:val="en-US"/>
        </w:rPr>
        <w:t>Tree(</w:t>
      </w:r>
      <w:proofErr w:type="gramEnd"/>
      <w:r w:rsidR="002F50AA" w:rsidRPr="002F50AA">
        <w:rPr>
          <w:rStyle w:val="HTML"/>
          <w:color w:val="FF0000"/>
          <w:lang w:val="en-US"/>
        </w:rPr>
        <w:t>Canvas,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x2,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y2,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Angle-Pi/4,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0.55*</w:t>
      </w:r>
      <w:proofErr w:type="spellStart"/>
      <w:r w:rsidR="002F50AA" w:rsidRPr="002F50AA">
        <w:rPr>
          <w:rStyle w:val="HTML"/>
          <w:color w:val="FF0000"/>
          <w:lang w:val="en-US"/>
        </w:rPr>
        <w:t>TrunkLength</w:t>
      </w:r>
      <w:proofErr w:type="spellEnd"/>
      <w:r w:rsidR="002F50AA" w:rsidRPr="002F50AA">
        <w:rPr>
          <w:rStyle w:val="HTML"/>
          <w:color w:val="FF0000"/>
          <w:lang w:val="en-US"/>
        </w:rPr>
        <w:t>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n-1);</w:t>
      </w:r>
    </w:p>
    <w:p w:rsidR="002F50AA" w:rsidRPr="002F50AA" w:rsidRDefault="00613C01" w:rsidP="002F50AA">
      <w:pPr>
        <w:rPr>
          <w:rFonts w:ascii="Consolas" w:hAnsi="Consolas" w:cs="Consolas"/>
          <w:color w:val="FF0000"/>
        </w:rPr>
      </w:pPr>
      <w:r>
        <w:rPr>
          <w:rStyle w:val="HTML"/>
          <w:color w:val="FF0000"/>
          <w:lang w:val="en-US"/>
        </w:rPr>
        <w:t xml:space="preserve">    </w:t>
      </w:r>
      <w:proofErr w:type="spellStart"/>
      <w:r w:rsidR="002F50AA" w:rsidRPr="002F50AA">
        <w:rPr>
          <w:rStyle w:val="HTML"/>
          <w:color w:val="FF0000"/>
        </w:rPr>
        <w:t>end</w:t>
      </w:r>
      <w:proofErr w:type="spellEnd"/>
      <w:r w:rsidR="002F50AA" w:rsidRPr="002F50AA">
        <w:rPr>
          <w:rStyle w:val="HTML"/>
          <w:color w:val="FF0000"/>
        </w:rPr>
        <w:t>;</w:t>
      </w:r>
    </w:p>
    <w:p w:rsidR="002F50AA" w:rsidRPr="002F50AA" w:rsidRDefault="002F50AA" w:rsidP="002F50AA">
      <w:pPr>
        <w:rPr>
          <w:rFonts w:ascii="Consolas" w:hAnsi="Consolas" w:cs="Consolas"/>
          <w:color w:val="FF0000"/>
        </w:rPr>
      </w:pPr>
      <w:proofErr w:type="spellStart"/>
      <w:r w:rsidRPr="002F50AA">
        <w:rPr>
          <w:rStyle w:val="HTML"/>
          <w:color w:val="FF0000"/>
        </w:rPr>
        <w:t>end</w:t>
      </w:r>
      <w:proofErr w:type="spellEnd"/>
      <w:r w:rsidRPr="002F50AA">
        <w:rPr>
          <w:rStyle w:val="HTML"/>
          <w:color w:val="FF0000"/>
        </w:rPr>
        <w:t>;</w:t>
      </w:r>
    </w:p>
    <w:p w:rsidR="00EC13C6" w:rsidRPr="002F50AA" w:rsidRDefault="00EC13C6" w:rsidP="00EC13C6">
      <w:pPr>
        <w:pStyle w:val="Main"/>
        <w:ind w:firstLine="567"/>
        <w:rPr>
          <w:color w:val="FF0000"/>
          <w:lang w:val="ru-RU"/>
        </w:rPr>
      </w:pPr>
    </w:p>
    <w:p w:rsidR="00EC13C6" w:rsidRPr="002F50AA" w:rsidRDefault="002F50AA" w:rsidP="00EC13C6">
      <w:pPr>
        <w:pStyle w:val="Main"/>
        <w:ind w:firstLine="567"/>
        <w:rPr>
          <w:color w:val="FF0000"/>
          <w:lang w:val="ru-RU"/>
        </w:rPr>
      </w:pPr>
      <w:r w:rsidRPr="002F50AA">
        <w:rPr>
          <w:color w:val="FF0000"/>
          <w:lang w:val="ru-RU"/>
        </w:rPr>
        <w:t>Для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получения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рис.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6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эта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процедура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была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вызвана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следующими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параметрами:</w:t>
      </w:r>
    </w:p>
    <w:p w:rsidR="00EC13C6" w:rsidRPr="002F50AA" w:rsidRDefault="00EC13C6" w:rsidP="00EC13C6">
      <w:pPr>
        <w:pStyle w:val="Main"/>
        <w:ind w:firstLine="567"/>
        <w:rPr>
          <w:color w:val="FF0000"/>
          <w:lang w:val="ru-RU"/>
        </w:rPr>
      </w:pPr>
    </w:p>
    <w:p w:rsidR="00EC13C6" w:rsidRPr="002F50AA" w:rsidRDefault="002F50AA" w:rsidP="002F50AA">
      <w:pPr>
        <w:rPr>
          <w:rStyle w:val="HTML"/>
          <w:color w:val="FF0000"/>
        </w:rPr>
      </w:pPr>
      <w:proofErr w:type="gramStart"/>
      <w:r w:rsidRPr="002F50AA">
        <w:rPr>
          <w:rStyle w:val="HTML"/>
          <w:color w:val="FF0000"/>
          <w:lang w:val="en-US"/>
        </w:rPr>
        <w:t>Tree</w:t>
      </w:r>
      <w:r w:rsidRPr="002F50AA">
        <w:rPr>
          <w:rStyle w:val="HTML"/>
          <w:color w:val="FF0000"/>
        </w:rPr>
        <w:t>(</w:t>
      </w:r>
      <w:proofErr w:type="gramEnd"/>
      <w:r w:rsidRPr="002F50AA">
        <w:rPr>
          <w:rStyle w:val="HTML"/>
          <w:color w:val="FF0000"/>
          <w:lang w:val="en-US"/>
        </w:rPr>
        <w:t>Image</w:t>
      </w:r>
      <w:r w:rsidRPr="002F50AA">
        <w:rPr>
          <w:rStyle w:val="HTML"/>
          <w:color w:val="FF0000"/>
        </w:rPr>
        <w:t>1.</w:t>
      </w:r>
      <w:r w:rsidRPr="002F50AA">
        <w:rPr>
          <w:rStyle w:val="HTML"/>
          <w:color w:val="FF0000"/>
          <w:lang w:val="en-US"/>
        </w:rPr>
        <w:t>Canvas</w:t>
      </w:r>
      <w:r w:rsidRPr="002F50AA">
        <w:rPr>
          <w:rStyle w:val="HTML"/>
          <w:color w:val="FF0000"/>
        </w:rPr>
        <w:t>,</w:t>
      </w:r>
      <w:r w:rsidR="00613C01">
        <w:rPr>
          <w:rStyle w:val="HTML"/>
          <w:color w:val="FF0000"/>
        </w:rPr>
        <w:t xml:space="preserve"> </w:t>
      </w:r>
      <w:r w:rsidRPr="002F50AA">
        <w:rPr>
          <w:rStyle w:val="HTML"/>
          <w:color w:val="FF0000"/>
        </w:rPr>
        <w:t>175,</w:t>
      </w:r>
      <w:r w:rsidR="00613C01">
        <w:rPr>
          <w:rStyle w:val="HTML"/>
          <w:color w:val="FF0000"/>
        </w:rPr>
        <w:t xml:space="preserve"> </w:t>
      </w:r>
      <w:r w:rsidRPr="002F50AA">
        <w:rPr>
          <w:rStyle w:val="HTML"/>
          <w:color w:val="FF0000"/>
        </w:rPr>
        <w:t>325,</w:t>
      </w:r>
      <w:r w:rsidR="00613C01">
        <w:rPr>
          <w:rStyle w:val="HTML"/>
          <w:color w:val="FF0000"/>
        </w:rPr>
        <w:t xml:space="preserve"> </w:t>
      </w:r>
      <w:r w:rsidRPr="002F50AA">
        <w:rPr>
          <w:rStyle w:val="HTML"/>
          <w:color w:val="FF0000"/>
          <w:lang w:val="en-US"/>
        </w:rPr>
        <w:t>Pi</w:t>
      </w:r>
      <w:r w:rsidRPr="002F50AA">
        <w:rPr>
          <w:rStyle w:val="HTML"/>
          <w:color w:val="FF0000"/>
        </w:rPr>
        <w:t>/2,</w:t>
      </w:r>
      <w:r w:rsidR="00613C01">
        <w:rPr>
          <w:rStyle w:val="HTML"/>
          <w:color w:val="FF0000"/>
        </w:rPr>
        <w:t xml:space="preserve"> </w:t>
      </w:r>
      <w:r w:rsidRPr="002F50AA">
        <w:rPr>
          <w:rStyle w:val="HTML"/>
          <w:color w:val="FF0000"/>
        </w:rPr>
        <w:t>120,</w:t>
      </w:r>
      <w:r w:rsidR="00613C01">
        <w:rPr>
          <w:rStyle w:val="HTML"/>
          <w:color w:val="FF0000"/>
        </w:rPr>
        <w:t xml:space="preserve"> </w:t>
      </w:r>
      <w:r w:rsidRPr="002F50AA">
        <w:rPr>
          <w:rStyle w:val="HTML"/>
          <w:color w:val="FF0000"/>
        </w:rPr>
        <w:t>15);</w:t>
      </w:r>
    </w:p>
    <w:p w:rsidR="00EC13C6" w:rsidRPr="002F50AA" w:rsidRDefault="00EC13C6" w:rsidP="00EC13C6">
      <w:pPr>
        <w:pStyle w:val="Main"/>
        <w:ind w:firstLine="567"/>
        <w:rPr>
          <w:color w:val="FF0000"/>
          <w:lang w:val="ru-RU"/>
        </w:rPr>
      </w:pPr>
    </w:p>
    <w:p w:rsidR="002F50AA" w:rsidRPr="00B249A1" w:rsidRDefault="002F50AA" w:rsidP="002F50AA">
      <w:pPr>
        <w:pStyle w:val="Main"/>
        <w:ind w:firstLine="567"/>
        <w:rPr>
          <w:color w:val="FF0000"/>
          <w:lang w:val="ru-RU"/>
        </w:rPr>
      </w:pPr>
      <w:r w:rsidRPr="002F50AA">
        <w:rPr>
          <w:color w:val="FF0000"/>
          <w:lang w:val="ru-RU"/>
        </w:rPr>
        <w:t>Заметим,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что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рисование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осуществляется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рекурсивных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вызовов,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то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есть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дерево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рисуется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прямом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порядке.</w:t>
      </w:r>
    </w:p>
    <w:p w:rsidR="002F50AA" w:rsidRPr="00B249A1" w:rsidRDefault="002F50AA" w:rsidP="002F50AA">
      <w:pPr>
        <w:pStyle w:val="Main"/>
        <w:ind w:firstLine="567"/>
        <w:rPr>
          <w:color w:val="FF0000"/>
          <w:lang w:val="ru-RU"/>
        </w:rPr>
      </w:pPr>
    </w:p>
    <w:p w:rsidR="002F50AA" w:rsidRPr="002F50AA" w:rsidRDefault="002F50AA" w:rsidP="002F50AA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90" w:name="_Toc480062943"/>
      <w:bookmarkStart w:id="91" w:name="_Toc5051368"/>
      <w:r w:rsidRPr="002F50AA">
        <w:rPr>
          <w:sz w:val="20"/>
          <w:szCs w:val="20"/>
        </w:rPr>
        <w:t>Ханойские</w:t>
      </w:r>
      <w:r w:rsidR="00613C01">
        <w:rPr>
          <w:sz w:val="20"/>
          <w:szCs w:val="20"/>
        </w:rPr>
        <w:t xml:space="preserve"> </w:t>
      </w:r>
      <w:r w:rsidRPr="002F50AA">
        <w:rPr>
          <w:sz w:val="20"/>
          <w:szCs w:val="20"/>
        </w:rPr>
        <w:t>башни</w:t>
      </w:r>
      <w:bookmarkEnd w:id="90"/>
      <w:bookmarkEnd w:id="91"/>
    </w:p>
    <w:p w:rsidR="002F50AA" w:rsidRPr="00B249A1" w:rsidRDefault="002F50AA" w:rsidP="002F50AA">
      <w:pPr>
        <w:pStyle w:val="Main"/>
        <w:ind w:firstLine="567"/>
        <w:rPr>
          <w:color w:val="FF0000"/>
          <w:lang w:val="ru-RU"/>
        </w:rPr>
      </w:pPr>
      <w:r w:rsidRPr="00B249A1">
        <w:rPr>
          <w:color w:val="FF0000"/>
          <w:lang w:val="ru-RU"/>
        </w:rPr>
        <w:t>Согласно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легенде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Великом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храме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города</w:t>
      </w:r>
      <w:r w:rsidR="00613C01">
        <w:rPr>
          <w:color w:val="FF0000"/>
          <w:lang w:val="ru-RU"/>
        </w:rPr>
        <w:t xml:space="preserve"> </w:t>
      </w:r>
      <w:proofErr w:type="spellStart"/>
      <w:r w:rsidRPr="00B249A1">
        <w:rPr>
          <w:color w:val="FF0000"/>
          <w:lang w:val="ru-RU"/>
        </w:rPr>
        <w:t>Бенарас</w:t>
      </w:r>
      <w:proofErr w:type="spellEnd"/>
      <w:r w:rsidRPr="00B249A1">
        <w:rPr>
          <w:color w:val="FF0000"/>
          <w:lang w:val="ru-RU"/>
        </w:rPr>
        <w:t>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под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собором,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отмечающим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середину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мира,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находится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бронзовый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котором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укреплены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3</w:t>
      </w:r>
      <w:r w:rsidR="00613C01">
        <w:rPr>
          <w:color w:val="FF0000"/>
          <w:lang w:val="ru-RU"/>
        </w:rPr>
        <w:t xml:space="preserve"> </w:t>
      </w:r>
      <w:proofErr w:type="gramStart"/>
      <w:r w:rsidRPr="00B249A1">
        <w:rPr>
          <w:color w:val="FF0000"/>
          <w:lang w:val="ru-RU"/>
        </w:rPr>
        <w:t>алмазных</w:t>
      </w:r>
      <w:proofErr w:type="gramEnd"/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стержня,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высотой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один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локоть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толщиной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пчелу.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Давным-давно,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самом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начале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времен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монахи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этого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монастыря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провинились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перед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богом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Брамой.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Разгневанный,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Брама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воздвиг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три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высоких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стержня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один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из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них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поместил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64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из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чистого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золота,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причем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так,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что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каждый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меньший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лежит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большем.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Как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только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все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64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будут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переложены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стержня,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который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Бог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Брама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сложил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их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создании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мира,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другой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стержень,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башня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вместе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храмом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обратятся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пыль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под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громовые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раскаты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погибнет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мир.</w:t>
      </w:r>
      <w:r w:rsidRPr="00B249A1">
        <w:rPr>
          <w:color w:val="FF0000"/>
          <w:lang w:val="ru-RU"/>
        </w:rPr>
        <w:br/>
        <w:t>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процессе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требуется,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чтобы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больший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разу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оказывался</w:t>
      </w:r>
      <w:r w:rsidR="00613C01">
        <w:rPr>
          <w:color w:val="FF0000"/>
          <w:lang w:val="ru-RU"/>
        </w:rPr>
        <w:t xml:space="preserve"> </w:t>
      </w:r>
      <w:proofErr w:type="gramStart"/>
      <w:r w:rsidRPr="00B249A1">
        <w:rPr>
          <w:color w:val="FF0000"/>
          <w:lang w:val="ru-RU"/>
        </w:rPr>
        <w:t>над</w:t>
      </w:r>
      <w:proofErr w:type="gramEnd"/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меньшим.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Монахи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затруднении,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какой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же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последовательности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стоит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делать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перекладывания?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Требуется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снабдить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их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софтом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для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расчета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этой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последовательности.</w:t>
      </w:r>
    </w:p>
    <w:p w:rsidR="002F50AA" w:rsidRPr="00B249A1" w:rsidRDefault="002F50AA" w:rsidP="002F50AA">
      <w:pPr>
        <w:pStyle w:val="Main"/>
        <w:ind w:firstLine="567"/>
        <w:rPr>
          <w:color w:val="FF0000"/>
          <w:lang w:val="ru-RU"/>
        </w:rPr>
      </w:pPr>
      <w:r w:rsidRPr="00B249A1">
        <w:rPr>
          <w:color w:val="FF0000"/>
          <w:lang w:val="ru-RU"/>
        </w:rPr>
        <w:lastRenderedPageBreak/>
        <w:t>Независимо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от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Брамы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данную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головоломку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конце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19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века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предложил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французский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математик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Эдуард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Люка.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продаваемом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варианте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обычно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использовалось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7-8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дисков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(рис.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7).</w:t>
      </w:r>
    </w:p>
    <w:p w:rsidR="002B3A28" w:rsidRPr="00B249A1" w:rsidRDefault="002B3A28" w:rsidP="002F50AA">
      <w:pPr>
        <w:pStyle w:val="Main"/>
        <w:ind w:firstLine="0"/>
        <w:jc w:val="center"/>
        <w:rPr>
          <w:color w:val="FF0000"/>
          <w:lang w:val="ru-RU"/>
        </w:rPr>
      </w:pPr>
    </w:p>
    <w:p w:rsidR="002F50AA" w:rsidRPr="002F50AA" w:rsidRDefault="002F50AA" w:rsidP="002F50AA">
      <w:pPr>
        <w:pStyle w:val="Main"/>
        <w:ind w:firstLine="0"/>
        <w:jc w:val="center"/>
        <w:rPr>
          <w:color w:val="FF0000"/>
        </w:rPr>
      </w:pPr>
      <w:r w:rsidRPr="002F50AA">
        <w:rPr>
          <w:noProof/>
          <w:color w:val="FF0000"/>
          <w:lang w:val="ru-RU" w:eastAsia="ru-RU"/>
        </w:rPr>
        <w:drawing>
          <wp:inline distT="0" distB="0" distL="0" distR="0">
            <wp:extent cx="5857875" cy="1819275"/>
            <wp:effectExtent l="19050" t="0" r="9525" b="0"/>
            <wp:docPr id="2" name="Рисунок 1" descr="Головоломка &quot;Ханойские башн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оломка &quot;Ханойские башни&quot;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A" w:rsidRPr="002F50AA" w:rsidRDefault="002F50AA" w:rsidP="002F50AA">
      <w:pPr>
        <w:pStyle w:val="Main"/>
        <w:ind w:firstLine="0"/>
        <w:jc w:val="center"/>
        <w:rPr>
          <w:color w:val="FF0000"/>
        </w:rPr>
      </w:pPr>
    </w:p>
    <w:p w:rsidR="002F50AA" w:rsidRPr="00B249A1" w:rsidRDefault="002F50AA" w:rsidP="002F50AA">
      <w:pPr>
        <w:pStyle w:val="Main"/>
        <w:ind w:firstLine="0"/>
        <w:jc w:val="center"/>
        <w:rPr>
          <w:color w:val="FF0000"/>
          <w:lang w:val="ru-RU"/>
        </w:rPr>
      </w:pPr>
      <w:r w:rsidRPr="00B249A1">
        <w:rPr>
          <w:color w:val="FF0000"/>
          <w:lang w:val="ru-RU"/>
        </w:rPr>
        <w:t>Рис.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7.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Головоломка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«Ханойские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башни».</w:t>
      </w:r>
    </w:p>
    <w:p w:rsidR="002F50AA" w:rsidRPr="00B249A1" w:rsidRDefault="002F50AA" w:rsidP="002F50AA">
      <w:pPr>
        <w:pStyle w:val="Main"/>
        <w:ind w:firstLine="0"/>
        <w:jc w:val="center"/>
        <w:rPr>
          <w:color w:val="FF0000"/>
          <w:lang w:val="ru-RU"/>
        </w:rPr>
      </w:pPr>
    </w:p>
    <w:p w:rsidR="002F50AA" w:rsidRPr="00B249A1" w:rsidRDefault="002F50AA" w:rsidP="002F50AA">
      <w:pPr>
        <w:pStyle w:val="Main"/>
        <w:ind w:firstLine="567"/>
        <w:rPr>
          <w:color w:val="FF0000"/>
          <w:lang w:val="ru-RU"/>
        </w:rPr>
      </w:pPr>
      <w:r w:rsidRPr="00B249A1">
        <w:rPr>
          <w:color w:val="FF0000"/>
          <w:lang w:val="ru-RU"/>
        </w:rPr>
        <w:t>Предположим,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что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существует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решение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для</w:t>
      </w:r>
      <w:r w:rsidR="00613C01">
        <w:rPr>
          <w:color w:val="FF0000"/>
          <w:lang w:val="ru-RU"/>
        </w:rPr>
        <w:t xml:space="preserve"> </w:t>
      </w:r>
      <w:r w:rsidRPr="002F50AA">
        <w:rPr>
          <w:i/>
          <w:iCs/>
          <w:color w:val="FF0000"/>
        </w:rPr>
        <w:t>n</w:t>
      </w:r>
      <w:r w:rsidRPr="00B249A1">
        <w:rPr>
          <w:color w:val="FF0000"/>
          <w:lang w:val="ru-RU"/>
        </w:rPr>
        <w:t>-1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диска.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Тогда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для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перекладывания</w:t>
      </w:r>
      <w:r w:rsidR="00613C01">
        <w:rPr>
          <w:color w:val="FF0000"/>
          <w:lang w:val="ru-RU"/>
        </w:rPr>
        <w:t xml:space="preserve"> </w:t>
      </w:r>
      <w:r w:rsidRPr="002F50AA">
        <w:rPr>
          <w:i/>
          <w:iCs/>
          <w:color w:val="FF0000"/>
        </w:rPr>
        <w:t>n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дисков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надо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действовать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следующим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образом:</w:t>
      </w:r>
    </w:p>
    <w:p w:rsidR="002F50AA" w:rsidRPr="002F50AA" w:rsidRDefault="002F50AA" w:rsidP="00A041FA">
      <w:pPr>
        <w:pStyle w:val="Main"/>
        <w:numPr>
          <w:ilvl w:val="0"/>
          <w:numId w:val="8"/>
        </w:numPr>
        <w:ind w:left="426"/>
        <w:rPr>
          <w:color w:val="FF0000"/>
        </w:rPr>
      </w:pPr>
      <w:proofErr w:type="spellStart"/>
      <w:r w:rsidRPr="002F50AA">
        <w:rPr>
          <w:color w:val="FF0000"/>
        </w:rPr>
        <w:t>Перекладываем</w:t>
      </w:r>
      <w:proofErr w:type="spellEnd"/>
      <w:r w:rsidR="00613C01">
        <w:rPr>
          <w:color w:val="FF0000"/>
        </w:rPr>
        <w:t xml:space="preserve"> </w:t>
      </w:r>
      <w:r w:rsidRPr="002F50AA">
        <w:rPr>
          <w:i/>
          <w:iCs/>
          <w:color w:val="FF0000"/>
        </w:rPr>
        <w:t>n</w:t>
      </w:r>
      <w:r w:rsidRPr="002F50AA">
        <w:rPr>
          <w:color w:val="FF0000"/>
        </w:rPr>
        <w:t>-1</w:t>
      </w:r>
      <w:r w:rsidR="00613C01">
        <w:rPr>
          <w:color w:val="FF0000"/>
        </w:rPr>
        <w:t xml:space="preserve"> </w:t>
      </w:r>
      <w:proofErr w:type="spellStart"/>
      <w:r w:rsidRPr="002F50AA">
        <w:rPr>
          <w:color w:val="FF0000"/>
        </w:rPr>
        <w:t>диск</w:t>
      </w:r>
      <w:proofErr w:type="spellEnd"/>
      <w:r w:rsidRPr="002F50AA">
        <w:rPr>
          <w:color w:val="FF0000"/>
        </w:rPr>
        <w:t>.</w:t>
      </w:r>
    </w:p>
    <w:p w:rsidR="002F50AA" w:rsidRPr="00B249A1" w:rsidRDefault="002F50AA" w:rsidP="00A041FA">
      <w:pPr>
        <w:pStyle w:val="Main"/>
        <w:numPr>
          <w:ilvl w:val="0"/>
          <w:numId w:val="8"/>
        </w:numPr>
        <w:ind w:left="426"/>
        <w:rPr>
          <w:color w:val="FF0000"/>
          <w:lang w:val="ru-RU"/>
        </w:rPr>
      </w:pPr>
      <w:r w:rsidRPr="00B249A1">
        <w:rPr>
          <w:color w:val="FF0000"/>
          <w:lang w:val="ru-RU"/>
        </w:rPr>
        <w:t>Перекладываем</w:t>
      </w:r>
      <w:r w:rsidR="00613C01">
        <w:rPr>
          <w:color w:val="FF0000"/>
          <w:lang w:val="ru-RU"/>
        </w:rPr>
        <w:t xml:space="preserve"> </w:t>
      </w:r>
      <w:r w:rsidRPr="002F50AA">
        <w:rPr>
          <w:i/>
          <w:iCs/>
          <w:color w:val="FF0000"/>
        </w:rPr>
        <w:t>n</w:t>
      </w:r>
      <w:r w:rsidRPr="00B249A1">
        <w:rPr>
          <w:color w:val="FF0000"/>
          <w:lang w:val="ru-RU"/>
        </w:rPr>
        <w:t>-</w:t>
      </w:r>
      <w:proofErr w:type="spellStart"/>
      <w:r w:rsidRPr="00B249A1">
        <w:rPr>
          <w:color w:val="FF0000"/>
          <w:lang w:val="ru-RU"/>
        </w:rPr>
        <w:t>й</w:t>
      </w:r>
      <w:proofErr w:type="spellEnd"/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оставшийся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свободным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штырь.</w:t>
      </w:r>
    </w:p>
    <w:p w:rsidR="002F50AA" w:rsidRPr="00B249A1" w:rsidRDefault="002F50AA" w:rsidP="00A041FA">
      <w:pPr>
        <w:pStyle w:val="Main"/>
        <w:numPr>
          <w:ilvl w:val="0"/>
          <w:numId w:val="8"/>
        </w:numPr>
        <w:ind w:left="426"/>
        <w:rPr>
          <w:color w:val="FF0000"/>
          <w:lang w:val="ru-RU"/>
        </w:rPr>
      </w:pPr>
      <w:r w:rsidRPr="00B249A1">
        <w:rPr>
          <w:color w:val="FF0000"/>
          <w:lang w:val="ru-RU"/>
        </w:rPr>
        <w:t>Перекладываем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стопку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из</w:t>
      </w:r>
      <w:r w:rsidR="00613C01">
        <w:rPr>
          <w:color w:val="FF0000"/>
          <w:lang w:val="ru-RU"/>
        </w:rPr>
        <w:t xml:space="preserve"> </w:t>
      </w:r>
      <w:r w:rsidRPr="002F50AA">
        <w:rPr>
          <w:i/>
          <w:iCs/>
          <w:color w:val="FF0000"/>
        </w:rPr>
        <w:t>n</w:t>
      </w:r>
      <w:r w:rsidRPr="00B249A1">
        <w:rPr>
          <w:color w:val="FF0000"/>
          <w:lang w:val="ru-RU"/>
        </w:rPr>
        <w:t>-1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диска,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полученную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пункте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(1)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поверх</w:t>
      </w:r>
      <w:r w:rsidR="00613C01">
        <w:rPr>
          <w:color w:val="FF0000"/>
          <w:lang w:val="ru-RU"/>
        </w:rPr>
        <w:t xml:space="preserve"> </w:t>
      </w:r>
      <w:r w:rsidRPr="002F50AA">
        <w:rPr>
          <w:i/>
          <w:iCs/>
          <w:color w:val="FF0000"/>
        </w:rPr>
        <w:t>n</w:t>
      </w:r>
      <w:r w:rsidRPr="00B249A1">
        <w:rPr>
          <w:color w:val="FF0000"/>
          <w:lang w:val="ru-RU"/>
        </w:rPr>
        <w:t>-го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диска.</w:t>
      </w:r>
    </w:p>
    <w:p w:rsidR="002F50AA" w:rsidRPr="00B249A1" w:rsidRDefault="002F50AA" w:rsidP="002F50AA">
      <w:pPr>
        <w:pStyle w:val="Main"/>
        <w:ind w:firstLine="567"/>
        <w:rPr>
          <w:color w:val="FF0000"/>
          <w:lang w:val="ru-RU"/>
        </w:rPr>
      </w:pPr>
    </w:p>
    <w:p w:rsidR="002F50AA" w:rsidRPr="00B249A1" w:rsidRDefault="002F50AA" w:rsidP="002F50AA">
      <w:pPr>
        <w:pStyle w:val="Main"/>
        <w:ind w:firstLine="567"/>
        <w:rPr>
          <w:color w:val="FF0000"/>
          <w:lang w:val="ru-RU"/>
        </w:rPr>
      </w:pPr>
      <w:r w:rsidRPr="00B249A1">
        <w:rPr>
          <w:color w:val="FF0000"/>
          <w:lang w:val="ru-RU"/>
        </w:rPr>
        <w:t>Поскольку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для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случая</w:t>
      </w:r>
      <w:r w:rsidR="00613C01">
        <w:rPr>
          <w:color w:val="FF0000"/>
          <w:lang w:val="ru-RU"/>
        </w:rPr>
        <w:t xml:space="preserve"> </w:t>
      </w:r>
      <w:r w:rsidRPr="002F50AA">
        <w:rPr>
          <w:i/>
          <w:iCs/>
          <w:color w:val="FF0000"/>
        </w:rPr>
        <w:t>n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=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1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алгоритм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перекладывания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очевиден,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то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индукции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помощью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выполнения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действий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(1)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–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(3)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можем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переложить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произвольное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количество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дисков.</w:t>
      </w:r>
    </w:p>
    <w:p w:rsidR="002F50AA" w:rsidRPr="00B249A1" w:rsidRDefault="002F50AA" w:rsidP="002F50AA">
      <w:pPr>
        <w:pStyle w:val="Main"/>
        <w:ind w:firstLine="567"/>
        <w:rPr>
          <w:color w:val="FF0000"/>
          <w:lang w:val="ru-RU"/>
        </w:rPr>
      </w:pPr>
      <w:r w:rsidRPr="00B249A1">
        <w:rPr>
          <w:color w:val="FF0000"/>
          <w:lang w:val="ru-RU"/>
        </w:rPr>
        <w:t>Создадим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рекурсивную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процедуру,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печатающую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всю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последовательность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перекладываний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для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заданного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количества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дисков.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Такая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процедура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каждом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своем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вызове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должна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печатать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информацию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об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одном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перекладывании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(из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пункта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2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алгоритма).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Для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перекладываний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из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пунктов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(1)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и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(3)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процедура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вызовет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сама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себя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с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уменьшенным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на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единицу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количеством</w:t>
      </w:r>
      <w:r w:rsidR="00613C01">
        <w:rPr>
          <w:color w:val="FF0000"/>
          <w:lang w:val="ru-RU"/>
        </w:rPr>
        <w:t xml:space="preserve"> </w:t>
      </w:r>
      <w:r w:rsidRPr="00B249A1">
        <w:rPr>
          <w:color w:val="FF0000"/>
          <w:lang w:val="ru-RU"/>
        </w:rPr>
        <w:t>дисков.</w:t>
      </w:r>
    </w:p>
    <w:p w:rsidR="002B3A28" w:rsidRPr="00B249A1" w:rsidRDefault="002B3A28" w:rsidP="003F50D3">
      <w:pPr>
        <w:pStyle w:val="Main"/>
        <w:ind w:firstLine="567"/>
        <w:rPr>
          <w:color w:val="FF0000"/>
          <w:lang w:val="ru-RU"/>
        </w:rPr>
      </w:pPr>
    </w:p>
    <w:p w:rsidR="002F50AA" w:rsidRPr="00B249A1" w:rsidRDefault="002F50AA" w:rsidP="002F50AA">
      <w:pPr>
        <w:rPr>
          <w:rStyle w:val="HTML"/>
          <w:color w:val="FF0000"/>
        </w:rPr>
      </w:pPr>
      <w:r w:rsidRPr="00B249A1">
        <w:rPr>
          <w:rStyle w:val="HTML"/>
          <w:color w:val="FF0000"/>
        </w:rPr>
        <w:t>//</w:t>
      </w:r>
      <w:r w:rsidRPr="002F50AA">
        <w:rPr>
          <w:rStyle w:val="HTML"/>
          <w:color w:val="FF0000"/>
          <w:lang w:val="en-US"/>
        </w:rPr>
        <w:t>n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–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количество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дисков</w:t>
      </w:r>
    </w:p>
    <w:p w:rsidR="00613C01" w:rsidRDefault="002F50AA" w:rsidP="002F50AA">
      <w:pPr>
        <w:rPr>
          <w:rStyle w:val="HTML"/>
          <w:color w:val="FF0000"/>
        </w:rPr>
      </w:pPr>
      <w:r w:rsidRPr="00B249A1">
        <w:rPr>
          <w:rStyle w:val="HTML"/>
          <w:color w:val="FF0000"/>
        </w:rPr>
        <w:t>//</w:t>
      </w:r>
      <w:r w:rsidRPr="002F50AA">
        <w:rPr>
          <w:rStyle w:val="HTML"/>
          <w:color w:val="FF0000"/>
          <w:lang w:val="en-US"/>
        </w:rPr>
        <w:t>a</w:t>
      </w:r>
      <w:r w:rsidRPr="00B249A1">
        <w:rPr>
          <w:rStyle w:val="HTML"/>
          <w:color w:val="FF0000"/>
        </w:rPr>
        <w:t>,</w:t>
      </w:r>
      <w:r w:rsidR="00613C01">
        <w:rPr>
          <w:rStyle w:val="HTML"/>
          <w:color w:val="FF0000"/>
        </w:rPr>
        <w:t xml:space="preserve"> </w:t>
      </w:r>
      <w:r w:rsidRPr="002F50AA">
        <w:rPr>
          <w:rStyle w:val="HTML"/>
          <w:color w:val="FF0000"/>
          <w:lang w:val="en-US"/>
        </w:rPr>
        <w:t>b</w:t>
      </w:r>
      <w:r w:rsidRPr="00B249A1">
        <w:rPr>
          <w:rStyle w:val="HTML"/>
          <w:color w:val="FF0000"/>
        </w:rPr>
        <w:t>,</w:t>
      </w:r>
      <w:r w:rsidR="00613C01">
        <w:rPr>
          <w:rStyle w:val="HTML"/>
          <w:color w:val="FF0000"/>
        </w:rPr>
        <w:t xml:space="preserve"> </w:t>
      </w:r>
      <w:r w:rsidRPr="002F50AA">
        <w:rPr>
          <w:rStyle w:val="HTML"/>
          <w:color w:val="FF0000"/>
          <w:lang w:val="en-US"/>
        </w:rPr>
        <w:t>c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–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номера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штырьков.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Перекладывание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производится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со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штырька</w:t>
      </w:r>
      <w:r w:rsidR="00613C01">
        <w:rPr>
          <w:rStyle w:val="HTML"/>
          <w:color w:val="FF0000"/>
        </w:rPr>
        <w:t xml:space="preserve"> </w:t>
      </w:r>
      <w:r w:rsidRPr="002F50AA">
        <w:rPr>
          <w:rStyle w:val="HTML"/>
          <w:color w:val="FF0000"/>
          <w:lang w:val="en-US"/>
        </w:rPr>
        <w:t>a</w:t>
      </w:r>
      <w:r w:rsidRPr="00B249A1">
        <w:rPr>
          <w:rStyle w:val="HTML"/>
          <w:color w:val="FF0000"/>
        </w:rPr>
        <w:t>,</w:t>
      </w:r>
    </w:p>
    <w:p w:rsidR="002F50AA" w:rsidRPr="00B249A1" w:rsidRDefault="002F50AA" w:rsidP="002F50AA">
      <w:pPr>
        <w:rPr>
          <w:rStyle w:val="HTML"/>
          <w:color w:val="FF0000"/>
        </w:rPr>
      </w:pPr>
      <w:r w:rsidRPr="00B249A1">
        <w:rPr>
          <w:rStyle w:val="HTML"/>
          <w:color w:val="FF0000"/>
        </w:rPr>
        <w:t>//на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штырек</w:t>
      </w:r>
      <w:r w:rsidR="00613C01">
        <w:rPr>
          <w:rStyle w:val="HTML"/>
          <w:color w:val="FF0000"/>
        </w:rPr>
        <w:t xml:space="preserve"> </w:t>
      </w:r>
      <w:r w:rsidRPr="002F50AA">
        <w:rPr>
          <w:rStyle w:val="HTML"/>
          <w:color w:val="FF0000"/>
          <w:lang w:val="en-US"/>
        </w:rPr>
        <w:t>b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при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вспомогательном</w:t>
      </w:r>
      <w:r w:rsidR="00613C01">
        <w:rPr>
          <w:rStyle w:val="HTML"/>
          <w:color w:val="FF0000"/>
        </w:rPr>
        <w:t xml:space="preserve"> </w:t>
      </w:r>
      <w:r w:rsidRPr="00B249A1">
        <w:rPr>
          <w:rStyle w:val="HTML"/>
          <w:color w:val="FF0000"/>
        </w:rPr>
        <w:t>штырьке</w:t>
      </w:r>
      <w:r w:rsidR="00613C01">
        <w:rPr>
          <w:rStyle w:val="HTML"/>
          <w:color w:val="FF0000"/>
        </w:rPr>
        <w:t xml:space="preserve"> </w:t>
      </w:r>
      <w:r w:rsidRPr="002F50AA">
        <w:rPr>
          <w:rStyle w:val="HTML"/>
          <w:color w:val="FF0000"/>
          <w:lang w:val="en-US"/>
        </w:rPr>
        <w:t>c</w:t>
      </w:r>
      <w:r w:rsidRPr="00B249A1">
        <w:rPr>
          <w:rStyle w:val="HTML"/>
          <w:color w:val="FF0000"/>
        </w:rPr>
        <w:t>.</w:t>
      </w:r>
    </w:p>
    <w:p w:rsidR="002F50AA" w:rsidRPr="002F50AA" w:rsidRDefault="002F50AA" w:rsidP="002F50AA">
      <w:pPr>
        <w:rPr>
          <w:rStyle w:val="HTML"/>
          <w:color w:val="FF0000"/>
          <w:lang w:val="en-US"/>
        </w:rPr>
      </w:pPr>
      <w:proofErr w:type="gramStart"/>
      <w:r w:rsidRPr="002F50AA">
        <w:rPr>
          <w:rStyle w:val="HTML"/>
          <w:color w:val="FF0000"/>
          <w:lang w:val="en-US"/>
        </w:rPr>
        <w:t>procedure</w:t>
      </w:r>
      <w:proofErr w:type="gramEnd"/>
      <w:r w:rsidR="00613C01">
        <w:rPr>
          <w:rStyle w:val="HTML"/>
          <w:color w:val="FF0000"/>
          <w:lang w:val="en-US"/>
        </w:rPr>
        <w:t xml:space="preserve"> </w:t>
      </w:r>
      <w:r w:rsidRPr="002F50AA">
        <w:rPr>
          <w:rStyle w:val="HTML"/>
          <w:color w:val="FF0000"/>
          <w:lang w:val="en-US"/>
        </w:rPr>
        <w:t>Hanoi(n,</w:t>
      </w:r>
      <w:r w:rsidR="00613C01">
        <w:rPr>
          <w:rStyle w:val="HTML"/>
          <w:color w:val="FF0000"/>
          <w:lang w:val="en-US"/>
        </w:rPr>
        <w:t xml:space="preserve"> </w:t>
      </w:r>
      <w:r w:rsidRPr="002F50AA">
        <w:rPr>
          <w:rStyle w:val="HTML"/>
          <w:color w:val="FF0000"/>
          <w:lang w:val="en-US"/>
        </w:rPr>
        <w:t>a,</w:t>
      </w:r>
      <w:r w:rsidR="00613C01">
        <w:rPr>
          <w:rStyle w:val="HTML"/>
          <w:color w:val="FF0000"/>
          <w:lang w:val="en-US"/>
        </w:rPr>
        <w:t xml:space="preserve"> </w:t>
      </w:r>
      <w:r w:rsidRPr="002F50AA">
        <w:rPr>
          <w:rStyle w:val="HTML"/>
          <w:color w:val="FF0000"/>
          <w:lang w:val="en-US"/>
        </w:rPr>
        <w:t>b,</w:t>
      </w:r>
      <w:r w:rsidR="00613C01">
        <w:rPr>
          <w:rStyle w:val="HTML"/>
          <w:color w:val="FF0000"/>
          <w:lang w:val="en-US"/>
        </w:rPr>
        <w:t xml:space="preserve"> </w:t>
      </w:r>
      <w:r w:rsidRPr="002F50AA">
        <w:rPr>
          <w:rStyle w:val="HTML"/>
          <w:color w:val="FF0000"/>
          <w:lang w:val="en-US"/>
        </w:rPr>
        <w:t>c:</w:t>
      </w:r>
      <w:r w:rsidR="00613C01">
        <w:rPr>
          <w:rStyle w:val="HTML"/>
          <w:color w:val="FF0000"/>
          <w:lang w:val="en-US"/>
        </w:rPr>
        <w:t xml:space="preserve"> </w:t>
      </w:r>
      <w:r w:rsidRPr="002F50AA">
        <w:rPr>
          <w:rStyle w:val="HTML"/>
          <w:color w:val="FF0000"/>
          <w:lang w:val="en-US"/>
        </w:rPr>
        <w:t>integer);</w:t>
      </w:r>
    </w:p>
    <w:p w:rsidR="00613C01" w:rsidRDefault="002F50AA" w:rsidP="002F50AA">
      <w:pPr>
        <w:rPr>
          <w:rStyle w:val="HTML"/>
          <w:color w:val="FF0000"/>
          <w:lang w:val="en-US"/>
        </w:rPr>
      </w:pPr>
      <w:proofErr w:type="gramStart"/>
      <w:r w:rsidRPr="002F50AA">
        <w:rPr>
          <w:rStyle w:val="HTML"/>
          <w:color w:val="FF0000"/>
          <w:lang w:val="en-US"/>
        </w:rPr>
        <w:t>begin</w:t>
      </w:r>
      <w:proofErr w:type="gramEnd"/>
    </w:p>
    <w:p w:rsidR="00613C01" w:rsidRDefault="00613C01" w:rsidP="002F50AA">
      <w:pPr>
        <w:rPr>
          <w:rStyle w:val="HTML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</w:t>
      </w:r>
      <w:proofErr w:type="gramStart"/>
      <w:r w:rsidR="002F50AA" w:rsidRPr="002F50AA">
        <w:rPr>
          <w:rStyle w:val="HTML"/>
          <w:color w:val="FF0000"/>
          <w:lang w:val="en-US"/>
        </w:rPr>
        <w:t>if</w:t>
      </w:r>
      <w:proofErr w:type="gramEnd"/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n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&gt;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1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then</w:t>
      </w:r>
    </w:p>
    <w:p w:rsidR="00613C01" w:rsidRDefault="00613C01" w:rsidP="002F50AA">
      <w:pPr>
        <w:rPr>
          <w:rStyle w:val="HTML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</w:t>
      </w:r>
      <w:proofErr w:type="gramStart"/>
      <w:r w:rsidR="002F50AA" w:rsidRPr="002F50AA">
        <w:rPr>
          <w:rStyle w:val="HTML"/>
          <w:color w:val="FF0000"/>
          <w:lang w:val="en-US"/>
        </w:rPr>
        <w:t>begin</w:t>
      </w:r>
      <w:proofErr w:type="gramEnd"/>
    </w:p>
    <w:p w:rsidR="00613C01" w:rsidRDefault="00613C01" w:rsidP="002F50AA">
      <w:pPr>
        <w:rPr>
          <w:rStyle w:val="HTML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</w:t>
      </w:r>
      <w:proofErr w:type="gramStart"/>
      <w:r w:rsidR="002F50AA" w:rsidRPr="002F50AA">
        <w:rPr>
          <w:rStyle w:val="HTML"/>
          <w:color w:val="FF0000"/>
          <w:lang w:val="en-US"/>
        </w:rPr>
        <w:t>Hanoi(</w:t>
      </w:r>
      <w:proofErr w:type="gramEnd"/>
      <w:r w:rsidR="002F50AA" w:rsidRPr="002F50AA">
        <w:rPr>
          <w:rStyle w:val="HTML"/>
          <w:color w:val="FF0000"/>
          <w:lang w:val="en-US"/>
        </w:rPr>
        <w:t>n-1,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a,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c,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b);</w:t>
      </w:r>
    </w:p>
    <w:p w:rsidR="00613C01" w:rsidRDefault="00613C01" w:rsidP="002F50AA">
      <w:pPr>
        <w:rPr>
          <w:rStyle w:val="HTML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</w:t>
      </w:r>
      <w:proofErr w:type="spellStart"/>
      <w:proofErr w:type="gramStart"/>
      <w:r w:rsidR="002F50AA" w:rsidRPr="002F50AA">
        <w:rPr>
          <w:rStyle w:val="HTML"/>
          <w:color w:val="FF0000"/>
          <w:lang w:val="en-US"/>
        </w:rPr>
        <w:t>writeln</w:t>
      </w:r>
      <w:proofErr w:type="spellEnd"/>
      <w:r w:rsidR="002F50AA" w:rsidRPr="002F50AA">
        <w:rPr>
          <w:rStyle w:val="HTML"/>
          <w:color w:val="FF0000"/>
          <w:lang w:val="en-US"/>
        </w:rPr>
        <w:t>(</w:t>
      </w:r>
      <w:proofErr w:type="gramEnd"/>
      <w:r w:rsidR="002F50AA" w:rsidRPr="002F50AA">
        <w:rPr>
          <w:rStyle w:val="HTML"/>
          <w:color w:val="FF0000"/>
          <w:lang w:val="en-US"/>
        </w:rPr>
        <w:t>a,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'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-&gt;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',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b);</w:t>
      </w:r>
    </w:p>
    <w:p w:rsidR="00613C01" w:rsidRDefault="00613C01" w:rsidP="002F50AA">
      <w:pPr>
        <w:rPr>
          <w:rStyle w:val="HTML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</w:t>
      </w:r>
      <w:proofErr w:type="gramStart"/>
      <w:r w:rsidR="002F50AA" w:rsidRPr="002F50AA">
        <w:rPr>
          <w:rStyle w:val="HTML"/>
          <w:color w:val="FF0000"/>
          <w:lang w:val="en-US"/>
        </w:rPr>
        <w:t>Hanoi(</w:t>
      </w:r>
      <w:proofErr w:type="gramEnd"/>
      <w:r w:rsidR="002F50AA" w:rsidRPr="002F50AA">
        <w:rPr>
          <w:rStyle w:val="HTML"/>
          <w:color w:val="FF0000"/>
          <w:lang w:val="en-US"/>
        </w:rPr>
        <w:t>n-1,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c,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b,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a);</w:t>
      </w:r>
    </w:p>
    <w:p w:rsidR="00613C01" w:rsidRDefault="00613C01" w:rsidP="002F50AA">
      <w:pPr>
        <w:rPr>
          <w:rStyle w:val="HTML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</w:t>
      </w:r>
      <w:proofErr w:type="gramStart"/>
      <w:r w:rsidR="002F50AA" w:rsidRPr="002F50AA">
        <w:rPr>
          <w:rStyle w:val="HTML"/>
          <w:color w:val="FF0000"/>
          <w:lang w:val="en-US"/>
        </w:rPr>
        <w:t>end</w:t>
      </w:r>
      <w:proofErr w:type="gramEnd"/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else</w:t>
      </w:r>
    </w:p>
    <w:p w:rsidR="00613C01" w:rsidRDefault="00613C01" w:rsidP="002F50AA">
      <w:pPr>
        <w:rPr>
          <w:rStyle w:val="HTML"/>
          <w:color w:val="FF0000"/>
          <w:lang w:val="en-US"/>
        </w:rPr>
      </w:pPr>
      <w:r>
        <w:rPr>
          <w:rStyle w:val="HTML"/>
          <w:color w:val="FF0000"/>
          <w:lang w:val="en-US"/>
        </w:rPr>
        <w:t xml:space="preserve">   </w:t>
      </w:r>
      <w:proofErr w:type="spellStart"/>
      <w:proofErr w:type="gramStart"/>
      <w:r w:rsidR="002F50AA" w:rsidRPr="002F50AA">
        <w:rPr>
          <w:rStyle w:val="HTML"/>
          <w:color w:val="FF0000"/>
          <w:lang w:val="en-US"/>
        </w:rPr>
        <w:t>writeln</w:t>
      </w:r>
      <w:proofErr w:type="spellEnd"/>
      <w:r w:rsidR="002F50AA" w:rsidRPr="002F50AA">
        <w:rPr>
          <w:rStyle w:val="HTML"/>
          <w:color w:val="FF0000"/>
          <w:lang w:val="en-US"/>
        </w:rPr>
        <w:t>(</w:t>
      </w:r>
      <w:proofErr w:type="gramEnd"/>
      <w:r w:rsidR="002F50AA" w:rsidRPr="002F50AA">
        <w:rPr>
          <w:rStyle w:val="HTML"/>
          <w:color w:val="FF0000"/>
          <w:lang w:val="en-US"/>
        </w:rPr>
        <w:t>a,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'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-&gt;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',</w:t>
      </w:r>
      <w:r>
        <w:rPr>
          <w:rStyle w:val="HTML"/>
          <w:color w:val="FF0000"/>
          <w:lang w:val="en-US"/>
        </w:rPr>
        <w:t xml:space="preserve"> </w:t>
      </w:r>
      <w:r w:rsidR="002F50AA" w:rsidRPr="002F50AA">
        <w:rPr>
          <w:rStyle w:val="HTML"/>
          <w:color w:val="FF0000"/>
          <w:lang w:val="en-US"/>
        </w:rPr>
        <w:t>b);</w:t>
      </w:r>
    </w:p>
    <w:p w:rsidR="002F50AA" w:rsidRPr="00B249A1" w:rsidRDefault="00613C01" w:rsidP="002F50AA">
      <w:pPr>
        <w:rPr>
          <w:rStyle w:val="HTML"/>
          <w:color w:val="FF0000"/>
        </w:rPr>
      </w:pPr>
      <w:r>
        <w:rPr>
          <w:rStyle w:val="HTML"/>
          <w:color w:val="FF0000"/>
          <w:lang w:val="en-US"/>
        </w:rPr>
        <w:t xml:space="preserve"> </w:t>
      </w:r>
      <w:proofErr w:type="gramStart"/>
      <w:r w:rsidR="002F50AA" w:rsidRPr="002F50AA">
        <w:rPr>
          <w:rStyle w:val="HTML"/>
          <w:color w:val="FF0000"/>
          <w:lang w:val="en-US"/>
        </w:rPr>
        <w:t>end</w:t>
      </w:r>
      <w:proofErr w:type="gramEnd"/>
      <w:r w:rsidR="002F50AA" w:rsidRPr="00B249A1">
        <w:rPr>
          <w:rStyle w:val="HTML"/>
          <w:color w:val="FF0000"/>
        </w:rPr>
        <w:t>;</w:t>
      </w:r>
    </w:p>
    <w:p w:rsidR="002B3A28" w:rsidRPr="00B249A1" w:rsidRDefault="002B3A28" w:rsidP="003F50D3">
      <w:pPr>
        <w:pStyle w:val="Main"/>
        <w:ind w:firstLine="567"/>
        <w:rPr>
          <w:color w:val="FF0000"/>
          <w:lang w:val="ru-RU"/>
        </w:rPr>
      </w:pPr>
    </w:p>
    <w:p w:rsidR="002B3A28" w:rsidRPr="00B249A1" w:rsidRDefault="002F50AA" w:rsidP="003F50D3">
      <w:pPr>
        <w:pStyle w:val="Main"/>
        <w:ind w:firstLine="567"/>
        <w:rPr>
          <w:color w:val="FF0000"/>
          <w:lang w:val="ru-RU"/>
        </w:rPr>
      </w:pPr>
      <w:r w:rsidRPr="002F50AA">
        <w:rPr>
          <w:color w:val="FF0000"/>
          <w:lang w:val="ru-RU"/>
        </w:rPr>
        <w:t>Заметим,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что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множество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рекурсивно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вызванных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процедур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данном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случае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образует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дерево,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проходимое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обратном</w:t>
      </w:r>
      <w:r w:rsidR="00613C01">
        <w:rPr>
          <w:color w:val="FF0000"/>
          <w:lang w:val="ru-RU"/>
        </w:rPr>
        <w:t xml:space="preserve"> </w:t>
      </w:r>
      <w:r w:rsidRPr="002F50AA">
        <w:rPr>
          <w:color w:val="FF0000"/>
          <w:lang w:val="ru-RU"/>
        </w:rPr>
        <w:t>порядке.</w:t>
      </w:r>
    </w:p>
    <w:p w:rsidR="00210F9D" w:rsidRPr="00B249A1" w:rsidRDefault="00210F9D" w:rsidP="003F50D3">
      <w:pPr>
        <w:pStyle w:val="Main"/>
        <w:ind w:firstLine="567"/>
        <w:rPr>
          <w:lang w:val="ru-RU"/>
        </w:rPr>
      </w:pPr>
    </w:p>
    <w:p w:rsidR="00210F9D" w:rsidRPr="00306B0F" w:rsidRDefault="00F46F41" w:rsidP="00306B0F">
      <w:pPr>
        <w:pStyle w:val="41"/>
        <w:spacing w:before="0" w:after="0"/>
        <w:ind w:left="993" w:firstLine="0"/>
        <w:contextualSpacing/>
      </w:pPr>
      <w:bookmarkStart w:id="92" w:name="_Toc5051369"/>
      <w:proofErr w:type="spellStart"/>
      <w:r w:rsidRPr="00306B0F">
        <w:t>Прмер</w:t>
      </w:r>
      <w:proofErr w:type="spellEnd"/>
      <w:r w:rsidR="00613C01">
        <w:t xml:space="preserve"> </w:t>
      </w:r>
      <w:r w:rsidR="008E73EE" w:rsidRPr="00306B0F">
        <w:t>1</w:t>
      </w:r>
      <w:r w:rsidRPr="00306B0F">
        <w:t>.</w:t>
      </w:r>
      <w:bookmarkEnd w:id="92"/>
    </w:p>
    <w:p w:rsidR="008E73EE" w:rsidRPr="00B249A1" w:rsidRDefault="008E73EE" w:rsidP="008E73EE">
      <w:pPr>
        <w:pStyle w:val="Main"/>
        <w:ind w:firstLine="567"/>
      </w:pP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Ханойские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башни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&lt;Windows.h&gt;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Towers(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number,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from,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to,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free)</w:t>
      </w:r>
    </w:p>
    <w:p w:rsidR="008E73EE" w:rsidRP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8E73EE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8E73EE" w:rsidRP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number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колличество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дисков</w:t>
      </w:r>
    </w:p>
    <w:p w:rsidR="008E73EE" w:rsidRP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from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стержень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переносим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диски.</w:t>
      </w:r>
    </w:p>
    <w:p w:rsidR="008E73EE" w:rsidRP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to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стержень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переносим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диски.</w:t>
      </w:r>
    </w:p>
    <w:p w:rsidR="00613C01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free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третий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8E73E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стержень.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SetConsoleOutputCP</w:t>
      </w:r>
      <w:r w:rsidR="008E73EE" w:rsidRPr="008E73EE">
        <w:rPr>
          <w:rFonts w:ascii="Courier New" w:hAnsi="Courier New" w:cs="Courier New"/>
          <w:noProof/>
          <w:sz w:val="20"/>
          <w:szCs w:val="20"/>
          <w:lang w:eastAsia="en-US"/>
        </w:rPr>
        <w:t>(1251);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8E73E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(number!=0){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Towers(number-1,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from,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free,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to);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</w:t>
      </w:r>
      <w:r w:rsidR="008E73E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Снимаем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number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"-й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диск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from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8E73EE" w:rsidRPr="008E73E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"-го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стержня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одеваем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его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to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"-й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8E73EE" w:rsidRPr="008E73E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стержень"</w:t>
      </w:r>
      <w:r w:rsidR="008E73EE" w:rsidRPr="008E73E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lastRenderedPageBreak/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Towers(number-1,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free,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to,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from);</w:t>
      </w:r>
    </w:p>
    <w:p w:rsidR="008E73EE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8E73E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Towers(3,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1,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3,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2);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cout&lt;&lt;</w:t>
      </w:r>
      <w:r w:rsidR="008E73E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 </w:t>
      </w:r>
      <w:r w:rsidR="008E73E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E73EE" w:rsidRDefault="008E73EE" w:rsidP="008E73EE">
      <w:pPr>
        <w:pStyle w:val="Main"/>
        <w:ind w:firstLine="0"/>
        <w:jc w:val="center"/>
        <w:rPr>
          <w:lang w:val="ru-RU"/>
        </w:rPr>
      </w:pPr>
    </w:p>
    <w:p w:rsidR="008E73EE" w:rsidRDefault="008E73EE" w:rsidP="008E73EE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24400" cy="990600"/>
            <wp:effectExtent l="19050" t="0" r="0" b="0"/>
            <wp:docPr id="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EE" w:rsidRDefault="008E73EE" w:rsidP="008E73EE">
      <w:pPr>
        <w:pStyle w:val="Main"/>
        <w:ind w:firstLine="0"/>
        <w:jc w:val="center"/>
        <w:rPr>
          <w:lang w:val="ru-RU"/>
        </w:rPr>
      </w:pPr>
    </w:p>
    <w:p w:rsidR="008E73EE" w:rsidRPr="00306B0F" w:rsidRDefault="008E73EE" w:rsidP="00306B0F">
      <w:pPr>
        <w:pStyle w:val="41"/>
        <w:spacing w:before="0" w:after="0"/>
        <w:ind w:left="993" w:firstLine="0"/>
        <w:contextualSpacing/>
      </w:pPr>
      <w:bookmarkStart w:id="93" w:name="_Toc5051370"/>
      <w:proofErr w:type="spellStart"/>
      <w:r w:rsidRPr="00306B0F">
        <w:t>Прмер</w:t>
      </w:r>
      <w:proofErr w:type="spellEnd"/>
      <w:r w:rsidR="00613C01">
        <w:t xml:space="preserve"> </w:t>
      </w:r>
      <w:r w:rsidRPr="00306B0F">
        <w:t>2.</w:t>
      </w:r>
      <w:bookmarkEnd w:id="93"/>
    </w:p>
    <w:p w:rsidR="008E73EE" w:rsidRPr="00B249A1" w:rsidRDefault="008E73EE" w:rsidP="008E73EE">
      <w:pPr>
        <w:pStyle w:val="Main"/>
        <w:ind w:firstLine="567"/>
      </w:pP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Ханойские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башни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HanoyTown(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nLevel,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from,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to,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mid)</w:t>
      </w:r>
    </w:p>
    <w:p w:rsidR="00613C01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(nLevel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0)</w:t>
      </w:r>
    </w:p>
    <w:p w:rsidR="00613C01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HanoyTown(nLevel-1,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from,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mid,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to);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printf((</w:t>
      </w:r>
      <w:r w:rsidR="008E73E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"%c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==&gt;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%c\n"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),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from,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to);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HanoyTown(nLevel-1,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mid,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to,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from);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8E73E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="008E73E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HanoyTown(3,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'A'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'C'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'B'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8E73EE" w:rsidRDefault="008E73EE" w:rsidP="008E73E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8E73EE" w:rsidRDefault="008E73EE" w:rsidP="008E73EE">
      <w:pPr>
        <w:pStyle w:val="Main"/>
        <w:ind w:firstLine="0"/>
        <w:jc w:val="center"/>
        <w:rPr>
          <w:lang w:val="ru-RU"/>
        </w:rPr>
      </w:pPr>
    </w:p>
    <w:p w:rsidR="008E73EE" w:rsidRDefault="008E73EE" w:rsidP="008E73EE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409825" cy="990600"/>
            <wp:effectExtent l="19050" t="0" r="9525" b="0"/>
            <wp:docPr id="1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3EE" w:rsidRPr="008E73EE" w:rsidRDefault="008E73EE" w:rsidP="008E73EE">
      <w:pPr>
        <w:pStyle w:val="Main"/>
        <w:ind w:firstLine="0"/>
        <w:jc w:val="center"/>
        <w:rPr>
          <w:lang w:val="ru-RU"/>
        </w:rPr>
      </w:pPr>
    </w:p>
    <w:p w:rsidR="00F46F41" w:rsidRPr="00306B0F" w:rsidRDefault="00F46F41" w:rsidP="00306B0F">
      <w:pPr>
        <w:pStyle w:val="41"/>
        <w:spacing w:before="0" w:after="0"/>
        <w:ind w:left="993" w:firstLine="0"/>
        <w:contextualSpacing/>
      </w:pPr>
      <w:bookmarkStart w:id="94" w:name="_Toc5051371"/>
      <w:proofErr w:type="spellStart"/>
      <w:r w:rsidRPr="00306B0F">
        <w:t>Прмер</w:t>
      </w:r>
      <w:proofErr w:type="spellEnd"/>
      <w:r w:rsidR="00613C01">
        <w:t xml:space="preserve"> </w:t>
      </w:r>
      <w:r w:rsidR="008E73EE" w:rsidRPr="00306B0F">
        <w:t>3</w:t>
      </w:r>
      <w:r w:rsidRPr="00306B0F">
        <w:t>.</w:t>
      </w:r>
      <w:bookmarkEnd w:id="94"/>
    </w:p>
    <w:p w:rsidR="00F46F41" w:rsidRPr="00F46F41" w:rsidRDefault="00F46F41" w:rsidP="003F50D3">
      <w:pPr>
        <w:pStyle w:val="Main"/>
        <w:ind w:firstLine="567"/>
      </w:pPr>
    </w:p>
    <w:p w:rsidR="00F46F4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Ханойские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башни</w:t>
      </w:r>
    </w:p>
    <w:p w:rsidR="00F46F4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613C0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F46F41" w:rsidRPr="00613C0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hanoi_towers(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quantity,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from,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to,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buf_peg)</w:t>
      </w:r>
    </w:p>
    <w:p w:rsidR="00F46F41" w:rsidRPr="00F46F4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quantity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-число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колец,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from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-начальное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положение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колец(1-3),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to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-конечное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положение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колец(1-3)</w:t>
      </w:r>
    </w:p>
    <w:p w:rsidR="00F46F41" w:rsidRPr="00F46F4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buf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_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peg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промежуточный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46F4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колышек(1-3)</w:t>
      </w:r>
    </w:p>
    <w:p w:rsidR="00613C0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46F41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46F41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quantity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0){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hanoi_towers(quantity-1,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from,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buf_peg,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to);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from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-&gt;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to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endl;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hanoi_towers(quantity-1,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buf_peg,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to,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from);</w:t>
      </w:r>
    </w:p>
    <w:p w:rsidR="00F46F4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>}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F46F4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setlocale(LC_ALL,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"rus"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46F41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start_peg,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destination_peg,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buffer_peg,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plate_quantity;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"Номер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первого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столбика: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start_peg;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"Номер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конечного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столбика: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destination_peg;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"Номер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промежуточного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столбика: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buffer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peg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"Количество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дисков: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F46F41" w:rsidRPr="00F46F4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F46F41" w:rsidRPr="00F46F4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plate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quantity</w:t>
      </w:r>
      <w:r w:rsidR="00F46F41" w:rsidRPr="00F46F41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613C0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hanoi_towers(plate_quantity,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start_peg,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destination_peg,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46F41">
        <w:rPr>
          <w:rFonts w:ascii="Courier New" w:hAnsi="Courier New" w:cs="Courier New"/>
          <w:noProof/>
          <w:sz w:val="20"/>
          <w:szCs w:val="20"/>
          <w:lang w:val="en-US" w:eastAsia="en-US"/>
        </w:rPr>
        <w:t>buffer_peg);</w:t>
      </w:r>
    </w:p>
    <w:p w:rsidR="00613C0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F46F4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F46F41" w:rsidRDefault="00F46F41" w:rsidP="00F46F4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F46F41" w:rsidRDefault="00F46F41" w:rsidP="00F46F41">
      <w:pPr>
        <w:pStyle w:val="Main"/>
        <w:ind w:firstLine="0"/>
        <w:jc w:val="center"/>
        <w:rPr>
          <w:lang w:val="ru-RU"/>
        </w:rPr>
      </w:pPr>
    </w:p>
    <w:p w:rsidR="00F46F41" w:rsidRPr="00F46F41" w:rsidRDefault="00F46F41" w:rsidP="00F46F41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581275" cy="1457325"/>
            <wp:effectExtent l="19050" t="0" r="9525" b="0"/>
            <wp:docPr id="1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28" w:rsidRDefault="002B3A28" w:rsidP="00F46F41">
      <w:pPr>
        <w:pStyle w:val="Main"/>
        <w:ind w:firstLine="0"/>
        <w:jc w:val="center"/>
        <w:rPr>
          <w:lang w:val="ru-RU"/>
        </w:rPr>
      </w:pPr>
    </w:p>
    <w:p w:rsidR="00F46F41" w:rsidRDefault="00F46F41" w:rsidP="00F46F41">
      <w:pPr>
        <w:pStyle w:val="Main"/>
        <w:ind w:firstLine="567"/>
        <w:rPr>
          <w:lang w:val="ru-RU"/>
        </w:rPr>
      </w:pPr>
      <w:r>
        <w:rPr>
          <w:lang w:val="ru-RU"/>
        </w:rPr>
        <w:t>Полезно:</w:t>
      </w:r>
    </w:p>
    <w:p w:rsidR="00F46F41" w:rsidRDefault="00F46F41" w:rsidP="00F46F41">
      <w:pPr>
        <w:pStyle w:val="Main"/>
        <w:ind w:firstLine="567"/>
        <w:rPr>
          <w:lang w:val="ru-RU"/>
        </w:rPr>
      </w:pPr>
      <w:r w:rsidRPr="00F46F41">
        <w:rPr>
          <w:lang w:val="ru-RU"/>
        </w:rPr>
        <w:t>https://habrahabr.ru/post/200758/</w:t>
      </w:r>
    </w:p>
    <w:p w:rsidR="00F46F41" w:rsidRDefault="00F46F41" w:rsidP="00F46F41">
      <w:pPr>
        <w:pStyle w:val="Main"/>
        <w:ind w:firstLine="567"/>
        <w:rPr>
          <w:lang w:val="ru-RU"/>
        </w:rPr>
      </w:pPr>
    </w:p>
    <w:p w:rsidR="00F46F41" w:rsidRPr="00F46F41" w:rsidRDefault="00F46F41" w:rsidP="00F46F41">
      <w:pPr>
        <w:pStyle w:val="Main"/>
        <w:ind w:firstLine="567"/>
        <w:rPr>
          <w:lang w:val="ru-RU"/>
        </w:rPr>
      </w:pPr>
    </w:p>
    <w:p w:rsidR="00F46F41" w:rsidRPr="00F46F41" w:rsidRDefault="00F46F41" w:rsidP="00F46F41">
      <w:pPr>
        <w:pStyle w:val="Main"/>
        <w:ind w:firstLine="567"/>
        <w:rPr>
          <w:lang w:val="ru-RU"/>
        </w:rPr>
      </w:pPr>
    </w:p>
    <w:p w:rsidR="002F50AA" w:rsidRPr="002F50AA" w:rsidRDefault="002F50AA" w:rsidP="002F50AA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95" w:name="_Toc480062944"/>
      <w:bookmarkStart w:id="96" w:name="_Toc5051372"/>
      <w:r w:rsidRPr="002F50AA">
        <w:rPr>
          <w:sz w:val="20"/>
          <w:szCs w:val="20"/>
        </w:rPr>
        <w:t>Синтаксический</w:t>
      </w:r>
      <w:r w:rsidR="00613C01">
        <w:rPr>
          <w:sz w:val="20"/>
          <w:szCs w:val="20"/>
        </w:rPr>
        <w:t xml:space="preserve"> </w:t>
      </w:r>
      <w:r w:rsidRPr="002F50AA">
        <w:rPr>
          <w:sz w:val="20"/>
          <w:szCs w:val="20"/>
        </w:rPr>
        <w:t>анализ</w:t>
      </w:r>
      <w:r w:rsidR="00613C01">
        <w:rPr>
          <w:sz w:val="20"/>
          <w:szCs w:val="20"/>
        </w:rPr>
        <w:t xml:space="preserve"> </w:t>
      </w:r>
      <w:r w:rsidRPr="002F50AA">
        <w:rPr>
          <w:sz w:val="20"/>
          <w:szCs w:val="20"/>
        </w:rPr>
        <w:t>арифметических</w:t>
      </w:r>
      <w:r w:rsidR="00613C01">
        <w:rPr>
          <w:sz w:val="20"/>
          <w:szCs w:val="20"/>
        </w:rPr>
        <w:t xml:space="preserve"> </w:t>
      </w:r>
      <w:r w:rsidRPr="002F50AA">
        <w:rPr>
          <w:sz w:val="20"/>
          <w:szCs w:val="20"/>
        </w:rPr>
        <w:t>выражений</w:t>
      </w:r>
      <w:bookmarkEnd w:id="95"/>
      <w:bookmarkEnd w:id="96"/>
    </w:p>
    <w:p w:rsidR="002F50AA" w:rsidRPr="00306B0F" w:rsidRDefault="002F50AA" w:rsidP="002F50AA">
      <w:pPr>
        <w:pStyle w:val="Main"/>
        <w:ind w:firstLine="567"/>
        <w:rPr>
          <w:highlight w:val="yellow"/>
          <w:lang w:val="ru-RU"/>
        </w:rPr>
      </w:pPr>
      <w:r w:rsidRPr="00306B0F">
        <w:rPr>
          <w:highlight w:val="yellow"/>
          <w:lang w:val="ru-RU"/>
        </w:rPr>
        <w:t>Задача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синтаксического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анализа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заключается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том,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чтобы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имеющейся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строке,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содержащей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арифметическое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выражение,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известным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значениям,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входящих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нее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переменных,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вычислить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значение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выражения.</w:t>
      </w:r>
    </w:p>
    <w:p w:rsidR="002F50AA" w:rsidRPr="00306B0F" w:rsidRDefault="002F50AA" w:rsidP="002F50AA">
      <w:pPr>
        <w:pStyle w:val="Main"/>
        <w:ind w:firstLine="567"/>
        <w:rPr>
          <w:lang w:val="ru-RU"/>
        </w:rPr>
      </w:pPr>
      <w:r w:rsidRPr="00306B0F">
        <w:rPr>
          <w:highlight w:val="yellow"/>
          <w:lang w:val="ru-RU"/>
        </w:rPr>
        <w:t>Процесс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вычисления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арифметических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выражений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представить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виде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бинарного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дерева.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Действительно,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каждый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арифметических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операторов</w:t>
      </w:r>
      <w:proofErr w:type="gramStart"/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(+,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–,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*,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/)</w:t>
      </w:r>
      <w:r w:rsidR="00613C01">
        <w:rPr>
          <w:highlight w:val="yellow"/>
          <w:lang w:val="ru-RU"/>
        </w:rPr>
        <w:t xml:space="preserve"> </w:t>
      </w:r>
      <w:proofErr w:type="gramEnd"/>
      <w:r w:rsidRPr="00306B0F">
        <w:rPr>
          <w:highlight w:val="yellow"/>
          <w:lang w:val="ru-RU"/>
        </w:rPr>
        <w:t>требует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двух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операндов,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которые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будут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являться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арифметическими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выражениями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и,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соответственно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могут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рассматриваться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поддеревья.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Рис.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8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показывает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пример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дерева,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соответствующего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выражению:</w:t>
      </w:r>
    </w:p>
    <w:p w:rsidR="002F50AA" w:rsidRPr="00306B0F" w:rsidRDefault="002F50AA" w:rsidP="002F50AA">
      <w:pPr>
        <w:pStyle w:val="Main"/>
        <w:ind w:firstLine="0"/>
        <w:jc w:val="center"/>
      </w:pPr>
    </w:p>
    <w:p w:rsidR="002F50AA" w:rsidRPr="00306B0F" w:rsidRDefault="002F50AA" w:rsidP="002F50AA">
      <w:pPr>
        <w:pStyle w:val="Main"/>
        <w:ind w:firstLine="0"/>
        <w:jc w:val="center"/>
        <w:rPr>
          <w:lang w:val="ru-RU"/>
        </w:rPr>
      </w:pPr>
      <w:r w:rsidRPr="00306B0F">
        <w:rPr>
          <w:noProof/>
          <w:lang w:val="ru-RU" w:eastAsia="ru-RU"/>
        </w:rPr>
        <w:drawing>
          <wp:inline distT="0" distB="0" distL="0" distR="0">
            <wp:extent cx="1743075" cy="171450"/>
            <wp:effectExtent l="19050" t="0" r="9525" b="0"/>
            <wp:docPr id="3" name="Рисунок 3" descr="x-2*(1/x+x/3)~~~~~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-2*(1/x+x/3)~~~~~(6)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28" w:rsidRPr="00306B0F" w:rsidRDefault="002B3A28" w:rsidP="002F50AA">
      <w:pPr>
        <w:pStyle w:val="Main"/>
        <w:ind w:firstLine="0"/>
        <w:jc w:val="center"/>
        <w:rPr>
          <w:lang w:val="ru-RU"/>
        </w:rPr>
      </w:pPr>
    </w:p>
    <w:p w:rsidR="002F50AA" w:rsidRPr="00306B0F" w:rsidRDefault="002F50AA" w:rsidP="002F50AA">
      <w:pPr>
        <w:pStyle w:val="Main"/>
        <w:ind w:firstLine="0"/>
        <w:jc w:val="center"/>
        <w:rPr>
          <w:noProof/>
          <w:lang w:eastAsia="en-US"/>
        </w:rPr>
      </w:pPr>
      <w:r w:rsidRPr="00306B0F">
        <w:rPr>
          <w:noProof/>
          <w:lang w:val="ru-RU" w:eastAsia="ru-RU"/>
        </w:rPr>
        <w:drawing>
          <wp:inline distT="0" distB="0" distL="0" distR="0">
            <wp:extent cx="2722851" cy="2533650"/>
            <wp:effectExtent l="19050" t="0" r="1299" b="0"/>
            <wp:docPr id="5" name="Рисунок 5" descr="Синтаксическое дерево для арифметического выра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интаксическое дерево для арифметического выражения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51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A" w:rsidRPr="00306B0F" w:rsidRDefault="002F50AA" w:rsidP="002F50AA">
      <w:pPr>
        <w:pStyle w:val="Main"/>
        <w:ind w:firstLine="0"/>
        <w:jc w:val="center"/>
        <w:rPr>
          <w:noProof/>
          <w:lang w:eastAsia="en-US"/>
        </w:rPr>
      </w:pPr>
    </w:p>
    <w:p w:rsidR="002F50AA" w:rsidRPr="0056154D" w:rsidRDefault="002F50AA" w:rsidP="002F50AA">
      <w:pPr>
        <w:pStyle w:val="Main"/>
        <w:ind w:firstLine="0"/>
        <w:jc w:val="center"/>
        <w:rPr>
          <w:noProof/>
          <w:lang w:val="ru-RU" w:eastAsia="en-US"/>
        </w:rPr>
      </w:pPr>
      <w:r w:rsidRPr="0056154D">
        <w:rPr>
          <w:noProof/>
          <w:lang w:val="ru-RU" w:eastAsia="en-US"/>
        </w:rPr>
        <w:t>Рис.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8.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Синтаксическое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дерево,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соответствующее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арифметическому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выражению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(6).</w:t>
      </w:r>
    </w:p>
    <w:p w:rsidR="002F50AA" w:rsidRPr="0056154D" w:rsidRDefault="002F50AA" w:rsidP="002F50AA">
      <w:pPr>
        <w:pStyle w:val="Main"/>
        <w:ind w:firstLine="0"/>
        <w:jc w:val="center"/>
        <w:rPr>
          <w:noProof/>
          <w:lang w:val="ru-RU" w:eastAsia="en-US"/>
        </w:rPr>
      </w:pPr>
    </w:p>
    <w:p w:rsidR="002F50AA" w:rsidRPr="00306B0F" w:rsidRDefault="002F50AA" w:rsidP="002F50AA">
      <w:pPr>
        <w:pStyle w:val="Main"/>
        <w:ind w:firstLine="567"/>
        <w:rPr>
          <w:lang w:val="ru-RU"/>
        </w:rPr>
      </w:pPr>
      <w:r w:rsidRPr="00306B0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таком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дереве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концевыми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узлами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всегда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будут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переменные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(здесь</w:t>
      </w:r>
      <w:r w:rsidR="00613C01">
        <w:rPr>
          <w:highlight w:val="yellow"/>
          <w:lang w:val="ru-RU"/>
        </w:rPr>
        <w:t xml:space="preserve"> </w:t>
      </w:r>
      <w:proofErr w:type="spellStart"/>
      <w:r w:rsidRPr="00306B0F">
        <w:rPr>
          <w:highlight w:val="yellow"/>
          <w:lang w:val="ru-RU"/>
        </w:rPr>
        <w:t>x</w:t>
      </w:r>
      <w:proofErr w:type="spellEnd"/>
      <w:r w:rsidRPr="00306B0F">
        <w:rPr>
          <w:highlight w:val="yellow"/>
          <w:lang w:val="ru-RU"/>
        </w:rPr>
        <w:t>)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числовые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константы,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все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внутренние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узлы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будут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содержать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арифметические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операторы.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Чтобы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выполнить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оператор,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надо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сначала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вычислить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операнды.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Таким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образом,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рисунке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следует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обходить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концевом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порядке.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Соответствующая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последовательность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узлов</w:t>
      </w:r>
    </w:p>
    <w:p w:rsidR="002F50AA" w:rsidRPr="00306B0F" w:rsidRDefault="002F50AA" w:rsidP="002F50AA">
      <w:pPr>
        <w:pStyle w:val="Main"/>
        <w:ind w:firstLine="0"/>
        <w:jc w:val="center"/>
        <w:rPr>
          <w:noProof/>
          <w:lang w:eastAsia="en-US"/>
        </w:rPr>
      </w:pPr>
    </w:p>
    <w:p w:rsidR="002F50AA" w:rsidRPr="00306B0F" w:rsidRDefault="002F50AA" w:rsidP="002F50AA">
      <w:pPr>
        <w:pStyle w:val="Main"/>
        <w:ind w:firstLine="0"/>
        <w:jc w:val="center"/>
        <w:rPr>
          <w:noProof/>
          <w:lang w:eastAsia="en-US"/>
        </w:rPr>
      </w:pPr>
      <w:r w:rsidRPr="00306B0F">
        <w:rPr>
          <w:noProof/>
          <w:lang w:val="ru-RU" w:eastAsia="ru-RU"/>
        </w:rPr>
        <w:drawing>
          <wp:inline distT="0" distB="0" distL="0" distR="0">
            <wp:extent cx="2143125" cy="171450"/>
            <wp:effectExtent l="19050" t="0" r="9525" b="0"/>
            <wp:docPr id="6" name="Рисунок 6" descr="x~2~1~x~/~x~3~/~+~*~-~~~~~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~2~1~x~/~x~3~/~+~*~-~~~~~(7)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A" w:rsidRPr="00306B0F" w:rsidRDefault="002F50AA" w:rsidP="002F50AA">
      <w:pPr>
        <w:pStyle w:val="Main"/>
        <w:ind w:firstLine="0"/>
        <w:jc w:val="center"/>
        <w:rPr>
          <w:noProof/>
          <w:lang w:eastAsia="en-US"/>
        </w:rPr>
      </w:pPr>
    </w:p>
    <w:p w:rsidR="002F50AA" w:rsidRPr="00306B0F" w:rsidRDefault="002F50AA" w:rsidP="002F50AA">
      <w:pPr>
        <w:pStyle w:val="Main"/>
        <w:ind w:firstLine="567"/>
        <w:rPr>
          <w:lang w:val="ru-RU"/>
        </w:rPr>
      </w:pPr>
      <w:r w:rsidRPr="00306B0F">
        <w:rPr>
          <w:b/>
          <w:lang w:val="ru-RU"/>
        </w:rPr>
        <w:t>называется</w:t>
      </w:r>
      <w:r w:rsidR="00613C01">
        <w:rPr>
          <w:b/>
          <w:lang w:val="ru-RU"/>
        </w:rPr>
        <w:t xml:space="preserve"> </w:t>
      </w:r>
      <w:r w:rsidRPr="00306B0F">
        <w:rPr>
          <w:b/>
          <w:i/>
          <w:iCs/>
          <w:lang w:val="ru-RU"/>
        </w:rPr>
        <w:t>обратной</w:t>
      </w:r>
      <w:r w:rsidR="00613C01">
        <w:rPr>
          <w:b/>
          <w:i/>
          <w:iCs/>
          <w:lang w:val="ru-RU"/>
        </w:rPr>
        <w:t xml:space="preserve"> </w:t>
      </w:r>
      <w:r w:rsidRPr="00306B0F">
        <w:rPr>
          <w:b/>
          <w:i/>
          <w:iCs/>
          <w:lang w:val="ru-RU"/>
        </w:rPr>
        <w:t>польской</w:t>
      </w:r>
      <w:r w:rsidR="00613C01">
        <w:rPr>
          <w:b/>
          <w:i/>
          <w:iCs/>
          <w:lang w:val="ru-RU"/>
        </w:rPr>
        <w:t xml:space="preserve"> </w:t>
      </w:r>
      <w:r w:rsidRPr="00306B0F">
        <w:rPr>
          <w:b/>
          <w:i/>
          <w:iCs/>
          <w:lang w:val="ru-RU"/>
        </w:rPr>
        <w:t>записью</w:t>
      </w:r>
      <w:r w:rsidR="00613C01">
        <w:rPr>
          <w:b/>
          <w:lang w:val="ru-RU"/>
        </w:rPr>
        <w:t xml:space="preserve"> </w:t>
      </w:r>
      <w:r w:rsidRPr="00306B0F">
        <w:rPr>
          <w:b/>
          <w:lang w:val="ru-RU"/>
        </w:rPr>
        <w:t>арифметического</w:t>
      </w:r>
      <w:r w:rsidR="00613C01">
        <w:rPr>
          <w:b/>
          <w:lang w:val="ru-RU"/>
        </w:rPr>
        <w:t xml:space="preserve"> </w:t>
      </w:r>
      <w:r w:rsidRPr="00306B0F">
        <w:rPr>
          <w:b/>
          <w:lang w:val="ru-RU"/>
        </w:rPr>
        <w:t>выражения</w:t>
      </w:r>
      <w:r w:rsidRPr="00306B0F">
        <w:rPr>
          <w:lang w:val="ru-RU"/>
        </w:rPr>
        <w:t>.</w:t>
      </w:r>
    </w:p>
    <w:p w:rsidR="002F50AA" w:rsidRPr="00306B0F" w:rsidRDefault="002F50AA" w:rsidP="002F50AA">
      <w:pPr>
        <w:pStyle w:val="Main"/>
        <w:ind w:firstLine="567"/>
      </w:pPr>
      <w:r w:rsidRPr="00306B0F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построении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синтаксического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дерева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следует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обратить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внимание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следующую</w:t>
      </w:r>
      <w:r w:rsidR="00613C01">
        <w:rPr>
          <w:lang w:val="ru-RU"/>
        </w:rPr>
        <w:t xml:space="preserve"> </w:t>
      </w:r>
      <w:r w:rsidRPr="00306B0F">
        <w:rPr>
          <w:lang w:val="ru-RU"/>
        </w:rPr>
        <w:t>особенность.</w:t>
      </w:r>
      <w:r w:rsidR="00613C01">
        <w:rPr>
          <w:lang w:val="ru-RU"/>
        </w:rPr>
        <w:t xml:space="preserve"> </w:t>
      </w:r>
      <w:proofErr w:type="spellStart"/>
      <w:r w:rsidRPr="00306B0F">
        <w:t>Если</w:t>
      </w:r>
      <w:proofErr w:type="spellEnd"/>
      <w:r w:rsidR="00613C01">
        <w:t xml:space="preserve"> </w:t>
      </w:r>
      <w:proofErr w:type="spellStart"/>
      <w:r w:rsidRPr="00306B0F">
        <w:t>есть</w:t>
      </w:r>
      <w:proofErr w:type="spellEnd"/>
      <w:r w:rsidRPr="00306B0F">
        <w:t>,</w:t>
      </w:r>
      <w:r w:rsidR="00613C01">
        <w:t xml:space="preserve"> </w:t>
      </w:r>
      <w:proofErr w:type="spellStart"/>
      <w:r w:rsidRPr="00306B0F">
        <w:t>например</w:t>
      </w:r>
      <w:proofErr w:type="spellEnd"/>
      <w:r w:rsidRPr="00306B0F">
        <w:t>,</w:t>
      </w:r>
      <w:r w:rsidR="00613C01">
        <w:t xml:space="preserve"> </w:t>
      </w:r>
      <w:proofErr w:type="spellStart"/>
      <w:r w:rsidRPr="00306B0F">
        <w:t>выражение</w:t>
      </w:r>
      <w:proofErr w:type="spellEnd"/>
    </w:p>
    <w:p w:rsidR="002F50AA" w:rsidRPr="00306B0F" w:rsidRDefault="002F50AA" w:rsidP="002F50AA">
      <w:pPr>
        <w:pStyle w:val="Main"/>
        <w:ind w:firstLine="0"/>
        <w:jc w:val="center"/>
        <w:rPr>
          <w:noProof/>
          <w:lang w:eastAsia="en-US"/>
        </w:rPr>
      </w:pPr>
    </w:p>
    <w:p w:rsidR="002F50AA" w:rsidRPr="00306B0F" w:rsidRDefault="002F50AA" w:rsidP="002F50AA">
      <w:pPr>
        <w:pStyle w:val="Main"/>
        <w:ind w:firstLine="0"/>
        <w:jc w:val="center"/>
        <w:rPr>
          <w:noProof/>
          <w:lang w:eastAsia="en-US"/>
        </w:rPr>
      </w:pPr>
      <w:r w:rsidRPr="00306B0F">
        <w:rPr>
          <w:noProof/>
          <w:lang w:val="ru-RU" w:eastAsia="ru-RU"/>
        </w:rPr>
        <w:drawing>
          <wp:inline distT="0" distB="0" distL="0" distR="0">
            <wp:extent cx="1038225" cy="171450"/>
            <wp:effectExtent l="19050" t="0" r="9525" b="0"/>
            <wp:docPr id="7" name="Рисунок 7" descr="a-b+c~~~~~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-b+c~~~~~(8)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A" w:rsidRPr="00306B0F" w:rsidRDefault="002F50AA" w:rsidP="002F50AA">
      <w:pPr>
        <w:pStyle w:val="Main"/>
        <w:ind w:firstLine="0"/>
        <w:jc w:val="center"/>
        <w:rPr>
          <w:noProof/>
          <w:lang w:eastAsia="en-US"/>
        </w:rPr>
      </w:pPr>
    </w:p>
    <w:p w:rsidR="002F50AA" w:rsidRPr="00306B0F" w:rsidRDefault="002F50AA" w:rsidP="002F50AA">
      <w:pPr>
        <w:pStyle w:val="Main"/>
        <w:ind w:firstLine="567"/>
        <w:rPr>
          <w:highlight w:val="yellow"/>
          <w:lang w:val="ru-RU"/>
        </w:rPr>
      </w:pPr>
      <w:r w:rsidRPr="00306B0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операции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сложения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вычитания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будем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считывать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слева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право,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правильное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синтаксическое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содержать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минус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вместо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плюса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(рис.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9а).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сути,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соответствует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выражению</w:t>
      </w:r>
      <w:proofErr w:type="gramStart"/>
      <w:r w:rsidR="00613C01">
        <w:rPr>
          <w:highlight w:val="yellow"/>
          <w:lang w:val="ru-RU"/>
        </w:rPr>
        <w:t xml:space="preserve"> </w:t>
      </w:r>
      <w:r w:rsidRPr="00306B0F">
        <w:rPr>
          <w:noProof/>
          <w:highlight w:val="yellow"/>
          <w:lang w:val="ru-RU" w:eastAsia="ru-RU"/>
        </w:rPr>
        <w:drawing>
          <wp:inline distT="0" distB="0" distL="0" distR="0">
            <wp:extent cx="752475" cy="171450"/>
            <wp:effectExtent l="19050" t="0" r="9525" b="0"/>
            <wp:docPr id="8" name="Рисунок 8" descr="a-(b-c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-(b-c).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О</w:t>
      </w:r>
      <w:proofErr w:type="gramEnd"/>
      <w:r w:rsidRPr="00306B0F">
        <w:rPr>
          <w:highlight w:val="yellow"/>
          <w:lang w:val="ru-RU"/>
        </w:rPr>
        <w:t>блегчить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составление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дерева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можно,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анализировать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выражение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(8)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наоборот,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справа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налево.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случае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получается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дерево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9б,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эквивалентное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дереву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8а,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но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требующее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замены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знаков.</w:t>
      </w:r>
    </w:p>
    <w:p w:rsidR="002F50AA" w:rsidRPr="00306B0F" w:rsidRDefault="002F50AA" w:rsidP="002F50AA">
      <w:pPr>
        <w:pStyle w:val="Main"/>
        <w:ind w:firstLine="567"/>
        <w:rPr>
          <w:lang w:val="ru-RU"/>
        </w:rPr>
      </w:pPr>
      <w:r w:rsidRPr="00306B0F">
        <w:rPr>
          <w:highlight w:val="yellow"/>
          <w:lang w:val="ru-RU"/>
        </w:rPr>
        <w:t>Аналогично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справа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налево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нужно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анализировать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выражения,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содержащие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операторы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умножения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06B0F">
        <w:rPr>
          <w:highlight w:val="yellow"/>
          <w:lang w:val="ru-RU"/>
        </w:rPr>
        <w:t>деления.</w:t>
      </w:r>
    </w:p>
    <w:p w:rsidR="002F50AA" w:rsidRPr="0056154D" w:rsidRDefault="002F50AA" w:rsidP="002F50AA">
      <w:pPr>
        <w:pStyle w:val="Main"/>
        <w:ind w:firstLine="0"/>
        <w:jc w:val="center"/>
        <w:rPr>
          <w:noProof/>
          <w:lang w:val="ru-RU" w:eastAsia="en-US"/>
        </w:rPr>
      </w:pPr>
    </w:p>
    <w:p w:rsidR="002F50AA" w:rsidRPr="00D86018" w:rsidRDefault="002F50AA" w:rsidP="002F50AA">
      <w:pPr>
        <w:pStyle w:val="Main"/>
        <w:ind w:firstLine="0"/>
        <w:jc w:val="center"/>
        <w:rPr>
          <w:noProof/>
          <w:lang w:eastAsia="en-US"/>
        </w:rPr>
      </w:pPr>
      <w:r w:rsidRPr="00D86018">
        <w:rPr>
          <w:noProof/>
          <w:lang w:val="ru-RU" w:eastAsia="ru-RU"/>
        </w:rPr>
        <w:drawing>
          <wp:inline distT="0" distB="0" distL="0" distR="0">
            <wp:extent cx="4581525" cy="2114550"/>
            <wp:effectExtent l="19050" t="0" r="9525" b="0"/>
            <wp:docPr id="9" name="Рисунок 9" descr="Два эквивалентных синтаксических дере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ва эквивалентных синтаксических дерева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A" w:rsidRPr="00D86018" w:rsidRDefault="002F50AA" w:rsidP="002F50AA">
      <w:pPr>
        <w:pStyle w:val="Main"/>
        <w:ind w:firstLine="0"/>
        <w:jc w:val="center"/>
        <w:rPr>
          <w:noProof/>
          <w:lang w:eastAsia="en-US"/>
        </w:rPr>
      </w:pPr>
    </w:p>
    <w:p w:rsidR="002F50AA" w:rsidRPr="0056154D" w:rsidRDefault="002F50AA" w:rsidP="002F50AA">
      <w:pPr>
        <w:pStyle w:val="Main"/>
        <w:ind w:firstLine="0"/>
        <w:jc w:val="center"/>
        <w:rPr>
          <w:noProof/>
          <w:lang w:val="ru-RU" w:eastAsia="en-US"/>
        </w:rPr>
      </w:pPr>
      <w:r w:rsidRPr="0056154D">
        <w:rPr>
          <w:noProof/>
          <w:lang w:val="ru-RU" w:eastAsia="en-US"/>
        </w:rPr>
        <w:t>Рис.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9.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Синтаксические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деревья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для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выражения</w:t>
      </w:r>
      <w:r w:rsidR="00613C01">
        <w:rPr>
          <w:noProof/>
          <w:lang w:val="ru-RU" w:eastAsia="en-US"/>
        </w:rPr>
        <w:t xml:space="preserve"> </w:t>
      </w:r>
      <w:r w:rsidRPr="00D86018">
        <w:rPr>
          <w:noProof/>
          <w:lang w:eastAsia="en-US"/>
        </w:rPr>
        <w:t>a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–</w:t>
      </w:r>
      <w:r w:rsidR="00613C01">
        <w:rPr>
          <w:noProof/>
          <w:lang w:val="ru-RU" w:eastAsia="en-US"/>
        </w:rPr>
        <w:t xml:space="preserve"> </w:t>
      </w:r>
      <w:r w:rsidRPr="00D86018">
        <w:rPr>
          <w:noProof/>
          <w:lang w:eastAsia="en-US"/>
        </w:rPr>
        <w:t>b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+</w:t>
      </w:r>
      <w:r w:rsidR="00613C01">
        <w:rPr>
          <w:noProof/>
          <w:lang w:val="ru-RU" w:eastAsia="en-US"/>
        </w:rPr>
        <w:t xml:space="preserve"> </w:t>
      </w:r>
      <w:r w:rsidRPr="00D86018">
        <w:rPr>
          <w:noProof/>
          <w:lang w:eastAsia="en-US"/>
        </w:rPr>
        <w:t>c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при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чтении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слева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направо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(а)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и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справа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налево</w:t>
      </w:r>
      <w:r w:rsidR="00613C01">
        <w:rPr>
          <w:noProof/>
          <w:lang w:val="ru-RU" w:eastAsia="en-US"/>
        </w:rPr>
        <w:t xml:space="preserve"> </w:t>
      </w:r>
      <w:r w:rsidRPr="0056154D">
        <w:rPr>
          <w:noProof/>
          <w:lang w:val="ru-RU" w:eastAsia="en-US"/>
        </w:rPr>
        <w:t>(б).</w:t>
      </w:r>
    </w:p>
    <w:p w:rsidR="002F50AA" w:rsidRPr="0056154D" w:rsidRDefault="002F50AA" w:rsidP="002F50AA">
      <w:pPr>
        <w:pStyle w:val="Main"/>
        <w:ind w:firstLine="0"/>
        <w:jc w:val="center"/>
        <w:rPr>
          <w:noProof/>
          <w:lang w:val="ru-RU" w:eastAsia="en-US"/>
        </w:rPr>
      </w:pPr>
    </w:p>
    <w:p w:rsidR="003E17F4" w:rsidRPr="003E17F4" w:rsidRDefault="003E17F4" w:rsidP="002F50AA">
      <w:pPr>
        <w:pStyle w:val="Main"/>
        <w:ind w:firstLine="567"/>
        <w:rPr>
          <w:lang w:val="ru-RU"/>
        </w:rPr>
      </w:pPr>
    </w:p>
    <w:p w:rsidR="003E17F4" w:rsidRPr="003E17F4" w:rsidRDefault="003E17F4" w:rsidP="003E17F4">
      <w:pPr>
        <w:pStyle w:val="41"/>
        <w:spacing w:before="0" w:after="0"/>
        <w:ind w:left="993" w:firstLine="0"/>
        <w:contextualSpacing/>
      </w:pPr>
      <w:bookmarkStart w:id="97" w:name="_Toc5051373"/>
      <w:r>
        <w:t>Пример</w:t>
      </w:r>
      <w:r w:rsidR="00613C01">
        <w:t xml:space="preserve"> </w:t>
      </w:r>
      <w:r>
        <w:t>1.</w:t>
      </w:r>
      <w:r w:rsidR="00613C01">
        <w:t xml:space="preserve"> </w:t>
      </w:r>
      <w:r>
        <w:t>Вычисление</w:t>
      </w:r>
      <w:r w:rsidR="00613C01">
        <w:t xml:space="preserve"> </w:t>
      </w:r>
      <w:r>
        <w:t>выражения</w:t>
      </w:r>
      <w:r w:rsidR="00613C01">
        <w:t xml:space="preserve"> </w:t>
      </w:r>
      <w:r w:rsidR="00BA1634">
        <w:rPr>
          <w:lang w:val="en-US"/>
        </w:rPr>
        <w:t>(</w:t>
      </w:r>
      <w:proofErr w:type="spellStart"/>
      <w:r>
        <w:t>Pascal</w:t>
      </w:r>
      <w:proofErr w:type="spellEnd"/>
      <w:r w:rsidR="00BA1634">
        <w:rPr>
          <w:lang w:val="en-US"/>
        </w:rPr>
        <w:t>)</w:t>
      </w:r>
      <w:bookmarkEnd w:id="97"/>
    </w:p>
    <w:p w:rsidR="002F50AA" w:rsidRPr="003E17F4" w:rsidRDefault="002F50AA" w:rsidP="002F50AA">
      <w:pPr>
        <w:pStyle w:val="Main"/>
        <w:ind w:firstLine="567"/>
        <w:rPr>
          <w:color w:val="FF0000"/>
          <w:sz w:val="16"/>
          <w:szCs w:val="16"/>
          <w:lang w:val="ru-RU"/>
        </w:rPr>
      </w:pP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файле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hyperlink r:id="rId96" w:history="1">
        <w:proofErr w:type="spellStart"/>
        <w:r w:rsidRPr="003E17F4">
          <w:rPr>
            <w:color w:val="FF0000"/>
            <w:sz w:val="16"/>
            <w:szCs w:val="16"/>
          </w:rPr>
          <w:t>SynAn</w:t>
        </w:r>
        <w:proofErr w:type="spellEnd"/>
        <w:r w:rsidRPr="003E17F4">
          <w:rPr>
            <w:color w:val="FF0000"/>
            <w:sz w:val="16"/>
            <w:szCs w:val="16"/>
            <w:lang w:val="ru-RU"/>
          </w:rPr>
          <w:t>.</w:t>
        </w:r>
        <w:r w:rsidRPr="003E17F4">
          <w:rPr>
            <w:color w:val="FF0000"/>
            <w:sz w:val="16"/>
            <w:szCs w:val="16"/>
          </w:rPr>
          <w:t>pas</w:t>
        </w:r>
      </w:hyperlink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приведен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пример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функции,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вычисляющей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значения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выражений,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содержащих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только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одну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переменную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i/>
          <w:iCs/>
          <w:color w:val="FF0000"/>
          <w:sz w:val="16"/>
          <w:szCs w:val="16"/>
        </w:rPr>
        <w:t>x</w:t>
      </w:r>
      <w:r w:rsidRPr="003E17F4">
        <w:rPr>
          <w:color w:val="FF0000"/>
          <w:sz w:val="16"/>
          <w:szCs w:val="16"/>
          <w:lang w:val="ru-RU"/>
        </w:rPr>
        <w:t>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Дадим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краткое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описание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реализованного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там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алгоритма:</w:t>
      </w:r>
    </w:p>
    <w:p w:rsidR="002F50AA" w:rsidRPr="003E17F4" w:rsidRDefault="002F50AA" w:rsidP="002F50AA">
      <w:pPr>
        <w:pStyle w:val="Main"/>
        <w:ind w:firstLine="567"/>
        <w:rPr>
          <w:color w:val="FF0000"/>
          <w:sz w:val="16"/>
          <w:szCs w:val="16"/>
          <w:lang w:val="ru-RU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unit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SynAn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eastAsia="en-US"/>
        </w:rPr>
        <w:t>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interface</w:t>
      </w:r>
      <w:proofErr w:type="gramEnd"/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//Вычисляет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выражение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s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при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значении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переменной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x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function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CalcExpression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extended):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//Вычисляет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выражение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s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содержащее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знаков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+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-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вне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скобок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при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значении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val="en-US"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//</w:t>
      </w:r>
      <w:proofErr w:type="spellStart"/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переменной</w:t>
      </w:r>
      <w:proofErr w:type="spellEnd"/>
      <w:r w:rsidR="00613C01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x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function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CalcMultDiv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extended):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//Вычисляет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выражения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скобках,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вызывая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для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них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CalcExpression</w:t>
      </w:r>
      <w:proofErr w:type="spellEnd"/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или,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если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//выражение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простое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(константа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или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просто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x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),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возвращает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его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значение.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function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CalcValuesOrOpenParentheses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extended):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</w:t>
      </w:r>
      <w:proofErr w:type="gramStart"/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Входное</w:t>
      </w:r>
      <w:proofErr w:type="gramEnd"/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n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-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номер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закрывающей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скобки.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Процедура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находит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записывает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n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//номер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соответствующей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открывающей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скобки.</w:t>
      </w:r>
    </w:p>
    <w:p w:rsidR="002F50AA" w:rsidRPr="00422FC7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procedure</w:t>
      </w:r>
      <w:proofErr w:type="gramEnd"/>
      <w:r w:rsidR="00613C01" w:rsidRPr="00422FC7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SkipParentheses</w:t>
      </w:r>
      <w:proofErr w:type="spellEnd"/>
      <w:r w:rsidRPr="00422FC7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</w:t>
      </w:r>
      <w:r w:rsidRPr="00422FC7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</w:t>
      </w:r>
      <w:r w:rsidR="00613C01" w:rsidRPr="00422FC7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422FC7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 w:rsidRPr="00422FC7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r w:rsidR="00613C01" w:rsidRPr="00422FC7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r w:rsidRPr="00422FC7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</w:t>
      </w:r>
      <w:r w:rsidR="00613C01" w:rsidRPr="00422FC7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Pr="00422FC7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);</w:t>
      </w:r>
    </w:p>
    <w:p w:rsidR="002F50AA" w:rsidRPr="00422FC7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//Находит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записывает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n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номер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символа,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содержащего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"+"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или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"</w:t>
      </w:r>
      <w:proofErr w:type="gramStart"/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-"</w:t>
      </w:r>
      <w:proofErr w:type="gramEnd"/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procedure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FindPlusMinus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//Находит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записывает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n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номер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символа,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содержащего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"*"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или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"/"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procedure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FindMultDiv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implementation</w:t>
      </w:r>
      <w:proofErr w:type="gramEnd"/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lastRenderedPageBreak/>
        <w:t>//Вычисляет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выражение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s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при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значении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переменной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x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function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CalcExpression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extended):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extended;</w:t>
      </w:r>
    </w:p>
    <w:p w:rsidR="00613C01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spellStart"/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proofErr w:type="gram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s2: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2F50AA" w:rsidRPr="003E17F4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extended;</w:t>
      </w:r>
    </w:p>
    <w:p w:rsidR="00613C01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length(s);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proofErr w:type="gramEnd"/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0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repeat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FindPlusMinus</w:t>
      </w:r>
      <w:proofErr w:type="spell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s2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</w:t>
      </w:r>
      <w:proofErr w:type="gram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Copy(s,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n+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length(s));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proofErr w:type="gramEnd"/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s[n]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'-'</w:t>
      </w:r>
      <w:r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then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-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CalcMultDiv</w:t>
      </w:r>
      <w:proofErr w:type="spell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(s2,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x)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else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+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CalcMultDiv</w:t>
      </w:r>
      <w:proofErr w:type="spell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(s2,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Delete(s,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length(s));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-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until</w:t>
      </w:r>
      <w:proofErr w:type="gramEnd"/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&lt;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2F50AA" w:rsidRPr="003E17F4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spellStart"/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CalcExpression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  <w:proofErr w:type="gramEnd"/>
      <w:r w:rsidRPr="003E17F4">
        <w:rPr>
          <w:rFonts w:ascii="Courier New" w:hAnsi="Courier New" w:cs="Courier New"/>
          <w:color w:val="000000"/>
          <w:sz w:val="16"/>
          <w:szCs w:val="16"/>
          <w:lang w:eastAsia="en-US"/>
        </w:rPr>
        <w:t>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//Вычисляет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выражение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s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содержащее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знаков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+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-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вне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скобок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при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значении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val="en-US"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//</w:t>
      </w:r>
      <w:proofErr w:type="spellStart"/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переменной</w:t>
      </w:r>
      <w:proofErr w:type="spellEnd"/>
      <w:r w:rsidR="00613C01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x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function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CalcMultDiv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extended):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extended;</w:t>
      </w:r>
    </w:p>
    <w:p w:rsidR="00613C01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spellStart"/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proofErr w:type="gram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s2: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2F50AA" w:rsidRPr="003E17F4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extended;</w:t>
      </w:r>
    </w:p>
    <w:p w:rsidR="00613C01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length(s);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proofErr w:type="gramEnd"/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repeat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FindMultDiv</w:t>
      </w:r>
      <w:proofErr w:type="spell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s2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</w:t>
      </w:r>
      <w:proofErr w:type="gram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Copy(s,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n+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length(s));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proofErr w:type="gramEnd"/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s[n]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'/'</w:t>
      </w:r>
      <w:r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then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/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CalcValuesOrOpenParentheses</w:t>
      </w:r>
      <w:proofErr w:type="spell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(s2,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x)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else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*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CalcValuesOrOpenParentheses</w:t>
      </w:r>
      <w:proofErr w:type="spell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(s2,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Delete(s,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length(s));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-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until</w:t>
      </w:r>
      <w:proofErr w:type="gramEnd"/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&lt;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2F50AA" w:rsidRPr="003E17F4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spellStart"/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CalcMultDiv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  <w:proofErr w:type="gramEnd"/>
      <w:r w:rsidRPr="003E17F4">
        <w:rPr>
          <w:rFonts w:ascii="Courier New" w:hAnsi="Courier New" w:cs="Courier New"/>
          <w:color w:val="000000"/>
          <w:sz w:val="16"/>
          <w:szCs w:val="16"/>
          <w:lang w:eastAsia="en-US"/>
        </w:rPr>
        <w:t>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//Вычисляет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выражения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скобках,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вызывая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для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них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CalcExpression</w:t>
      </w:r>
      <w:proofErr w:type="spellEnd"/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или,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если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//выражение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простое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(константа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или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просто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x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),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возвращает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его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значение.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function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CalcValuesOrOpenParentheses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extended):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extended;</w:t>
      </w:r>
    </w:p>
    <w:p w:rsidR="00613C01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spellStart"/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</w:t>
      </w:r>
      <w:proofErr w:type="gram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2F50AA" w:rsidRPr="003E17F4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extended;</w:t>
      </w:r>
    </w:p>
    <w:p w:rsidR="00613C01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proofErr w:type="gramEnd"/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s[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'('</w:t>
      </w:r>
      <w:r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then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CalcExpression</w:t>
      </w:r>
      <w:proofErr w:type="spell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(Copy(s,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2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length(s)-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2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x)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else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proofErr w:type="gramEnd"/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'x'</w:t>
      </w:r>
      <w:r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then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x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else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Val(s,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c);</w:t>
      </w:r>
    </w:p>
    <w:p w:rsidR="002F50AA" w:rsidRPr="003E17F4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spellStart"/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CalcValuesOrOpenParentheses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eastAsia="en-US"/>
        </w:rPr>
        <w:t>:=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Res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eastAsia="en-US"/>
        </w:rPr>
        <w:t>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  <w:proofErr w:type="gramEnd"/>
      <w:r w:rsidRPr="003E17F4">
        <w:rPr>
          <w:rFonts w:ascii="Courier New" w:hAnsi="Courier New" w:cs="Courier New"/>
          <w:color w:val="000000"/>
          <w:sz w:val="16"/>
          <w:szCs w:val="16"/>
          <w:lang w:eastAsia="en-US"/>
        </w:rPr>
        <w:t>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//Находит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записывает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n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номер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символа,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содержащего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"+"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или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"</w:t>
      </w:r>
      <w:proofErr w:type="gramStart"/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-"</w:t>
      </w:r>
      <w:proofErr w:type="gramEnd"/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procedure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FindPlusMinus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);</w:t>
      </w:r>
    </w:p>
    <w:p w:rsidR="00613C01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repeat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s[n]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')'</w:t>
      </w:r>
      <w:r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then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SkipParentheses</w:t>
      </w:r>
      <w:proofErr w:type="spell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-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2F50AA" w:rsidRPr="003E17F4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until</w:t>
      </w:r>
      <w:proofErr w:type="gramEnd"/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(n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&lt;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or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(s[n]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'+'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or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(s[n]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'-'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  <w:proofErr w:type="gramEnd"/>
      <w:r w:rsidRPr="003E17F4">
        <w:rPr>
          <w:rFonts w:ascii="Courier New" w:hAnsi="Courier New" w:cs="Courier New"/>
          <w:color w:val="000000"/>
          <w:sz w:val="16"/>
          <w:szCs w:val="16"/>
          <w:lang w:eastAsia="en-US"/>
        </w:rPr>
        <w:t>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//Находит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записывает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n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номер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символа,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содержащего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"*"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или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"/"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procedure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FindMultDiv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);</w:t>
      </w:r>
    </w:p>
    <w:p w:rsidR="00613C01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repeat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s[n]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')'</w:t>
      </w:r>
      <w:r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then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SkipParentheses</w:t>
      </w:r>
      <w:proofErr w:type="spell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(s,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n);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-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2F50AA" w:rsidRPr="003E17F4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until</w:t>
      </w:r>
      <w:proofErr w:type="gramEnd"/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(n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&lt;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or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(s[n]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'*'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or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(s[n]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'/'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  <w:proofErr w:type="gramEnd"/>
      <w:r w:rsidRPr="003E17F4">
        <w:rPr>
          <w:rFonts w:ascii="Courier New" w:hAnsi="Courier New" w:cs="Courier New"/>
          <w:color w:val="000000"/>
          <w:sz w:val="16"/>
          <w:szCs w:val="16"/>
          <w:lang w:eastAsia="en-US"/>
        </w:rPr>
        <w:t>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eastAsia="en-US"/>
        </w:rPr>
      </w:pP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eastAsia="en-US"/>
        </w:rPr>
      </w:pP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//</w:t>
      </w:r>
      <w:proofErr w:type="gramStart"/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Входное</w:t>
      </w:r>
      <w:proofErr w:type="gramEnd"/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n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-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номер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закрывающей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скобки.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Процедура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находит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и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записывает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eastAsia="en-US"/>
        </w:rPr>
        <w:t>в</w:t>
      </w:r>
      <w:r w:rsidR="00613C01">
        <w:rPr>
          <w:rFonts w:ascii="Courier New" w:hAnsi="Courier New" w:cs="Courier New"/>
          <w:color w:val="008000"/>
          <w:sz w:val="16"/>
          <w:szCs w:val="16"/>
          <w:lang w:eastAsia="en-US"/>
        </w:rPr>
        <w:t xml:space="preserve"> </w:t>
      </w:r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n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//</w:t>
      </w:r>
      <w:proofErr w:type="spellStart"/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номер</w:t>
      </w:r>
      <w:proofErr w:type="spellEnd"/>
      <w:r w:rsidR="00613C01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соответствующей</w:t>
      </w:r>
      <w:proofErr w:type="spellEnd"/>
      <w:r w:rsidR="00613C01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открывающей</w:t>
      </w:r>
      <w:proofErr w:type="spellEnd"/>
      <w:r w:rsidR="00613C01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скобки</w:t>
      </w:r>
      <w:proofErr w:type="spellEnd"/>
      <w:r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.</w:t>
      </w:r>
      <w:proofErr w:type="gramEnd"/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lastRenderedPageBreak/>
        <w:t>procedure</w:t>
      </w:r>
      <w:proofErr w:type="gram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SkipParentheses</w:t>
      </w:r>
      <w:proofErr w:type="spell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(s: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string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r w:rsidR="00613C01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n:</w:t>
      </w:r>
      <w:r w:rsidR="00613C01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);</w:t>
      </w:r>
    </w:p>
    <w:p w:rsidR="00613C01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spellStart"/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var</w:t>
      </w:r>
      <w:proofErr w:type="spellEnd"/>
      <w:proofErr w:type="gramEnd"/>
    </w:p>
    <w:p w:rsidR="002F50AA" w:rsidRPr="003E17F4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pn</w:t>
      </w:r>
      <w:proofErr w:type="spellEnd"/>
      <w:proofErr w:type="gramEnd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integer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//</w:t>
      </w:r>
      <w:proofErr w:type="spellStart"/>
      <w:r w:rsidR="002F50AA"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Счетчик</w:t>
      </w:r>
      <w:proofErr w:type="spellEnd"/>
      <w:r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 xml:space="preserve"> </w:t>
      </w:r>
      <w:proofErr w:type="spellStart"/>
      <w:r w:rsidR="002F50AA" w:rsidRPr="003E17F4">
        <w:rPr>
          <w:rFonts w:ascii="Courier New" w:hAnsi="Courier New" w:cs="Courier New"/>
          <w:color w:val="008000"/>
          <w:sz w:val="16"/>
          <w:szCs w:val="16"/>
          <w:lang w:val="en-US" w:eastAsia="en-US"/>
        </w:rPr>
        <w:t>скобок</w:t>
      </w:r>
      <w:proofErr w:type="spellEnd"/>
    </w:p>
    <w:p w:rsidR="00613C01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begin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</w:t>
      </w:r>
      <w:proofErr w:type="spellStart"/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pn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repeat</w:t>
      </w:r>
      <w:proofErr w:type="gramEnd"/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n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-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s[n]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')'</w:t>
      </w:r>
      <w:r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then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pn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pn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+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if</w:t>
      </w:r>
      <w:proofErr w:type="gramEnd"/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s[n]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>'('</w:t>
      </w:r>
      <w:r>
        <w:rPr>
          <w:rFonts w:ascii="Courier New" w:hAnsi="Courier New" w:cs="Courier New"/>
          <w:color w:val="0000FF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then</w:t>
      </w:r>
    </w:p>
    <w:p w:rsidR="00613C01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       </w:t>
      </w:r>
      <w:proofErr w:type="spellStart"/>
      <w:proofErr w:type="gram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pn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:=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pn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-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1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2F50AA" w:rsidRPr="003E17F4" w:rsidRDefault="00613C01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   </w:t>
      </w:r>
      <w:proofErr w:type="gramStart"/>
      <w:r w:rsidR="002F50AA"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until</w:t>
      </w:r>
      <w:proofErr w:type="gramEnd"/>
      <w:r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 xml:space="preserve"> </w:t>
      </w:r>
      <w:proofErr w:type="spellStart"/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pn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=</w:t>
      </w:r>
      <w:r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2F50AA" w:rsidRPr="003E17F4">
        <w:rPr>
          <w:rFonts w:ascii="Courier New" w:hAnsi="Courier New" w:cs="Courier New"/>
          <w:color w:val="006400"/>
          <w:sz w:val="16"/>
          <w:szCs w:val="16"/>
          <w:lang w:val="en-US" w:eastAsia="en-US"/>
        </w:rPr>
        <w:t>0</w:t>
      </w:r>
      <w:r w:rsidR="002F50AA"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  <w:proofErr w:type="gram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;</w:t>
      </w:r>
    </w:p>
    <w:p w:rsidR="002F50AA" w:rsidRPr="003E17F4" w:rsidRDefault="002F50AA" w:rsidP="002F50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3E17F4">
        <w:rPr>
          <w:rFonts w:ascii="Courier New" w:hAnsi="Courier New" w:cs="Courier New"/>
          <w:b/>
          <w:bCs/>
          <w:color w:val="000000"/>
          <w:sz w:val="16"/>
          <w:szCs w:val="16"/>
          <w:lang w:val="en-US" w:eastAsia="en-US"/>
        </w:rPr>
        <w:t>end</w:t>
      </w:r>
      <w:proofErr w:type="gramEnd"/>
      <w:r w:rsidRPr="003E17F4">
        <w:rPr>
          <w:rFonts w:ascii="Courier New" w:hAnsi="Courier New" w:cs="Courier New"/>
          <w:color w:val="000000"/>
          <w:sz w:val="16"/>
          <w:szCs w:val="16"/>
          <w:lang w:val="en-US" w:eastAsia="en-US"/>
        </w:rPr>
        <w:t>.</w:t>
      </w:r>
    </w:p>
    <w:p w:rsidR="002F50AA" w:rsidRPr="003E17F4" w:rsidRDefault="002F50AA" w:rsidP="002F50AA">
      <w:pPr>
        <w:pStyle w:val="Main"/>
        <w:ind w:firstLine="567"/>
        <w:rPr>
          <w:color w:val="FF0000"/>
          <w:sz w:val="16"/>
          <w:szCs w:val="16"/>
        </w:rPr>
      </w:pPr>
    </w:p>
    <w:p w:rsidR="002F50AA" w:rsidRPr="003E17F4" w:rsidRDefault="002F50AA" w:rsidP="00A041FA">
      <w:pPr>
        <w:pStyle w:val="Main"/>
        <w:numPr>
          <w:ilvl w:val="0"/>
          <w:numId w:val="9"/>
        </w:numPr>
        <w:ind w:left="426"/>
        <w:rPr>
          <w:color w:val="FF0000"/>
          <w:sz w:val="16"/>
          <w:szCs w:val="16"/>
          <w:lang w:val="ru-RU"/>
        </w:rPr>
      </w:pPr>
      <w:r w:rsidRPr="003E17F4">
        <w:rPr>
          <w:color w:val="FF0000"/>
          <w:sz w:val="16"/>
          <w:szCs w:val="16"/>
          <w:lang w:val="ru-RU"/>
        </w:rPr>
        <w:t>Вычисляющая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функция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(</w:t>
      </w:r>
      <w:proofErr w:type="spellStart"/>
      <w:r w:rsidRPr="003E17F4">
        <w:rPr>
          <w:color w:val="FF0000"/>
          <w:sz w:val="16"/>
          <w:szCs w:val="16"/>
          <w:lang w:val="ru-RU"/>
        </w:rPr>
        <w:t>CalcExpression</w:t>
      </w:r>
      <w:proofErr w:type="spellEnd"/>
      <w:r w:rsidRPr="003E17F4">
        <w:rPr>
          <w:color w:val="FF0000"/>
          <w:sz w:val="16"/>
          <w:szCs w:val="16"/>
          <w:lang w:val="ru-RU"/>
        </w:rPr>
        <w:t>)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находит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строке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все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знаки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«+»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</w:t>
      </w:r>
      <w:proofErr w:type="gramStart"/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«–»,</w:t>
      </w:r>
      <w:r w:rsidR="00613C01">
        <w:rPr>
          <w:color w:val="FF0000"/>
          <w:sz w:val="16"/>
          <w:szCs w:val="16"/>
          <w:lang w:val="ru-RU"/>
        </w:rPr>
        <w:t xml:space="preserve"> </w:t>
      </w:r>
      <w:proofErr w:type="gramEnd"/>
      <w:r w:rsidRPr="003E17F4">
        <w:rPr>
          <w:color w:val="FF0000"/>
          <w:sz w:val="16"/>
          <w:szCs w:val="16"/>
          <w:lang w:val="ru-RU"/>
        </w:rPr>
        <w:t>не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заключенные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скобки.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Эти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знаки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разбивают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на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части,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содержащие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(вне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скобок)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только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операции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умножения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деления.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Для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вычисления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значений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этих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частей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вызывается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функция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proofErr w:type="spellStart"/>
      <w:r w:rsidRPr="003E17F4">
        <w:rPr>
          <w:color w:val="FF0000"/>
          <w:sz w:val="16"/>
          <w:szCs w:val="16"/>
          <w:lang w:val="ru-RU"/>
        </w:rPr>
        <w:t>CalcMultDiv</w:t>
      </w:r>
      <w:proofErr w:type="spellEnd"/>
      <w:r w:rsidRPr="003E17F4">
        <w:rPr>
          <w:color w:val="FF0000"/>
          <w:sz w:val="16"/>
          <w:szCs w:val="16"/>
          <w:lang w:val="ru-RU"/>
        </w:rPr>
        <w:t>.</w:t>
      </w:r>
    </w:p>
    <w:p w:rsidR="002F50AA" w:rsidRPr="003E17F4" w:rsidRDefault="002F50AA" w:rsidP="00A041FA">
      <w:pPr>
        <w:pStyle w:val="Main"/>
        <w:numPr>
          <w:ilvl w:val="0"/>
          <w:numId w:val="9"/>
        </w:numPr>
        <w:ind w:left="426"/>
        <w:rPr>
          <w:color w:val="FF0000"/>
          <w:sz w:val="16"/>
          <w:szCs w:val="16"/>
          <w:lang w:val="ru-RU"/>
        </w:rPr>
      </w:pPr>
      <w:r w:rsidRPr="003E17F4">
        <w:rPr>
          <w:color w:val="FF0000"/>
          <w:sz w:val="16"/>
          <w:szCs w:val="16"/>
          <w:lang w:val="ru-RU"/>
        </w:rPr>
        <w:t>Функция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proofErr w:type="spellStart"/>
      <w:r w:rsidRPr="003E17F4">
        <w:rPr>
          <w:color w:val="FF0000"/>
          <w:sz w:val="16"/>
          <w:szCs w:val="16"/>
          <w:lang w:val="ru-RU"/>
        </w:rPr>
        <w:t>CalcMultDiv</w:t>
      </w:r>
      <w:proofErr w:type="spellEnd"/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находит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строке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все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знаки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«*»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«/»,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не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заключенные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скобки.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Эти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знаки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разбивают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на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части,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содержащие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числовые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константы,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переменную</w:t>
      </w:r>
      <w:r w:rsidR="00613C01">
        <w:rPr>
          <w:color w:val="FF0000"/>
          <w:sz w:val="16"/>
          <w:szCs w:val="16"/>
          <w:lang w:val="ru-RU"/>
        </w:rPr>
        <w:t xml:space="preserve"> </w:t>
      </w:r>
      <w:proofErr w:type="spellStart"/>
      <w:r w:rsidRPr="003E17F4">
        <w:rPr>
          <w:i/>
          <w:iCs/>
          <w:color w:val="FF0000"/>
          <w:sz w:val="16"/>
          <w:szCs w:val="16"/>
          <w:lang w:val="ru-RU"/>
        </w:rPr>
        <w:t>x</w:t>
      </w:r>
      <w:proofErr w:type="spellEnd"/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или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скобках.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Для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вычисления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значений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этих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частей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вызывается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функция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proofErr w:type="spellStart"/>
      <w:r w:rsidRPr="003E17F4">
        <w:rPr>
          <w:color w:val="FF0000"/>
          <w:sz w:val="16"/>
          <w:szCs w:val="16"/>
          <w:lang w:val="ru-RU"/>
        </w:rPr>
        <w:t>CalcValuesOrOpenParentheses</w:t>
      </w:r>
      <w:proofErr w:type="spellEnd"/>
      <w:r w:rsidRPr="003E17F4">
        <w:rPr>
          <w:color w:val="FF0000"/>
          <w:sz w:val="16"/>
          <w:szCs w:val="16"/>
          <w:lang w:val="ru-RU"/>
        </w:rPr>
        <w:t>.</w:t>
      </w:r>
    </w:p>
    <w:p w:rsidR="002F50AA" w:rsidRPr="003E17F4" w:rsidRDefault="002F50AA" w:rsidP="00A041FA">
      <w:pPr>
        <w:pStyle w:val="Main"/>
        <w:numPr>
          <w:ilvl w:val="0"/>
          <w:numId w:val="9"/>
        </w:numPr>
        <w:ind w:left="426"/>
        <w:rPr>
          <w:color w:val="FF0000"/>
          <w:sz w:val="16"/>
          <w:szCs w:val="16"/>
          <w:lang w:val="ru-RU"/>
        </w:rPr>
      </w:pPr>
      <w:r w:rsidRPr="003E17F4">
        <w:rPr>
          <w:color w:val="FF0000"/>
          <w:sz w:val="16"/>
          <w:szCs w:val="16"/>
          <w:lang w:val="ru-RU"/>
        </w:rPr>
        <w:t>Функция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proofErr w:type="spellStart"/>
      <w:r w:rsidRPr="003E17F4">
        <w:rPr>
          <w:color w:val="FF0000"/>
          <w:sz w:val="16"/>
          <w:szCs w:val="16"/>
          <w:lang w:val="ru-RU"/>
        </w:rPr>
        <w:t>CalcValuesOrOpenParentheses</w:t>
      </w:r>
      <w:proofErr w:type="spellEnd"/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определяет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тип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попавшего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ей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на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вход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выражения.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Если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это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числовая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константа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или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переменная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proofErr w:type="spellStart"/>
      <w:r w:rsidRPr="003E17F4">
        <w:rPr>
          <w:i/>
          <w:iCs/>
          <w:color w:val="FF0000"/>
          <w:sz w:val="16"/>
          <w:szCs w:val="16"/>
          <w:lang w:val="ru-RU"/>
        </w:rPr>
        <w:t>x</w:t>
      </w:r>
      <w:proofErr w:type="spellEnd"/>
      <w:r w:rsidRPr="003E17F4">
        <w:rPr>
          <w:color w:val="FF0000"/>
          <w:sz w:val="16"/>
          <w:szCs w:val="16"/>
          <w:lang w:val="ru-RU"/>
        </w:rPr>
        <w:t>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она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возвращает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их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значение.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Если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это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скобках,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для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его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вычисления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рекурсивно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вызывается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процедура</w:t>
      </w:r>
      <w:r w:rsidR="00613C01">
        <w:rPr>
          <w:color w:val="FF0000"/>
          <w:sz w:val="16"/>
          <w:szCs w:val="16"/>
          <w:lang w:val="ru-RU"/>
        </w:rPr>
        <w:t xml:space="preserve"> </w:t>
      </w:r>
      <w:proofErr w:type="spellStart"/>
      <w:r w:rsidRPr="003E17F4">
        <w:rPr>
          <w:color w:val="FF0000"/>
          <w:sz w:val="16"/>
          <w:szCs w:val="16"/>
          <w:lang w:val="ru-RU"/>
        </w:rPr>
        <w:t>CalcExpression</w:t>
      </w:r>
      <w:proofErr w:type="spellEnd"/>
      <w:r w:rsidRPr="003E17F4">
        <w:rPr>
          <w:color w:val="FF0000"/>
          <w:sz w:val="16"/>
          <w:szCs w:val="16"/>
          <w:lang w:val="ru-RU"/>
        </w:rPr>
        <w:t>.</w:t>
      </w:r>
    </w:p>
    <w:p w:rsidR="002F50AA" w:rsidRPr="003E17F4" w:rsidRDefault="002F50AA" w:rsidP="002F50AA">
      <w:pPr>
        <w:pStyle w:val="Main"/>
        <w:ind w:firstLine="567"/>
        <w:rPr>
          <w:color w:val="FF0000"/>
          <w:sz w:val="16"/>
          <w:szCs w:val="16"/>
          <w:lang w:val="ru-RU"/>
        </w:rPr>
      </w:pPr>
    </w:p>
    <w:p w:rsidR="002F50AA" w:rsidRPr="003E17F4" w:rsidRDefault="002F50AA" w:rsidP="002F50AA">
      <w:pPr>
        <w:pStyle w:val="Main"/>
        <w:ind w:firstLine="567"/>
        <w:rPr>
          <w:color w:val="FF0000"/>
          <w:sz w:val="16"/>
          <w:szCs w:val="16"/>
          <w:lang w:val="ru-RU"/>
        </w:rPr>
      </w:pPr>
      <w:r w:rsidRPr="003E17F4">
        <w:rPr>
          <w:color w:val="FF0000"/>
          <w:sz w:val="16"/>
          <w:szCs w:val="16"/>
          <w:lang w:val="ru-RU"/>
        </w:rPr>
        <w:t>Заметим,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что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данном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примере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вычисления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производятся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одновременно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анализом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строкового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выражения.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Это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приводит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тому,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что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для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некоторых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вычисления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могут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происходить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100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–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1000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раз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медленнее,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чем,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если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бы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эти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были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скомпилированы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как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часть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программы.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Если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одно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же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выражение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требуется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вычислить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много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раз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при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различных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значения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переменных,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следует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разделить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анализ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строки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вычисления.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Такой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подход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может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позволить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ускорить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вычисления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сотни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раз.</w:t>
      </w:r>
    </w:p>
    <w:p w:rsidR="002F50AA" w:rsidRPr="003E17F4" w:rsidRDefault="002F50AA" w:rsidP="002F50AA">
      <w:pPr>
        <w:pStyle w:val="Main"/>
        <w:ind w:firstLine="567"/>
        <w:rPr>
          <w:color w:val="FF0000"/>
          <w:sz w:val="16"/>
          <w:szCs w:val="16"/>
          <w:lang w:val="ru-RU"/>
        </w:rPr>
      </w:pPr>
      <w:r w:rsidRPr="003E17F4">
        <w:rPr>
          <w:color w:val="FF0000"/>
          <w:sz w:val="16"/>
          <w:szCs w:val="16"/>
          <w:lang w:val="ru-RU"/>
        </w:rPr>
        <w:t>Результатом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анализа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строки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должна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быть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последовательность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узлов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дерева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концевом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порядке.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Каждый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узел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должен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хранить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информацию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proofErr w:type="spellStart"/>
      <w:r w:rsidRPr="003E17F4">
        <w:rPr>
          <w:color w:val="FF0000"/>
          <w:sz w:val="16"/>
          <w:szCs w:val="16"/>
          <w:lang w:val="ru-RU"/>
        </w:rPr>
        <w:t>подузлах</w:t>
      </w:r>
      <w:proofErr w:type="spellEnd"/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той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операции,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которая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нем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совершается.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Например,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узлы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можно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реализовать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виде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записей,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одно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из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полей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который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имеет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процедурный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тип.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Другой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вариант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–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каждый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узел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это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объект,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где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операция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реализована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как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виртуальный</w:t>
      </w:r>
      <w:r w:rsidR="00613C01">
        <w:rPr>
          <w:color w:val="FF0000"/>
          <w:sz w:val="16"/>
          <w:szCs w:val="16"/>
          <w:lang w:val="ru-RU"/>
        </w:rPr>
        <w:t xml:space="preserve"> </w:t>
      </w:r>
      <w:r w:rsidRPr="003E17F4">
        <w:rPr>
          <w:color w:val="FF0000"/>
          <w:sz w:val="16"/>
          <w:szCs w:val="16"/>
          <w:lang w:val="ru-RU"/>
        </w:rPr>
        <w:t>метод.</w:t>
      </w:r>
    </w:p>
    <w:p w:rsidR="002B3A28" w:rsidRPr="00C53C38" w:rsidRDefault="002B3A28" w:rsidP="003F50D3">
      <w:pPr>
        <w:pStyle w:val="Main"/>
        <w:ind w:firstLine="567"/>
        <w:rPr>
          <w:lang w:val="ru-RU"/>
        </w:rPr>
      </w:pPr>
    </w:p>
    <w:p w:rsidR="00C53C38" w:rsidRPr="003E17F4" w:rsidRDefault="00C53C38" w:rsidP="003E17F4">
      <w:pPr>
        <w:pStyle w:val="41"/>
        <w:spacing w:before="0" w:after="0"/>
        <w:ind w:left="993" w:firstLine="0"/>
        <w:contextualSpacing/>
      </w:pPr>
      <w:bookmarkStart w:id="98" w:name="_Toc5051374"/>
      <w:r w:rsidRPr="003E17F4">
        <w:t>Пример</w:t>
      </w:r>
      <w:r w:rsidR="00613C01">
        <w:t xml:space="preserve"> </w:t>
      </w:r>
      <w:r w:rsidR="003E17F4">
        <w:rPr>
          <w:lang w:val="en-US"/>
        </w:rPr>
        <w:t>2</w:t>
      </w:r>
      <w:r w:rsidRPr="003E17F4">
        <w:t>.</w:t>
      </w:r>
      <w:r w:rsidR="00613C01">
        <w:t xml:space="preserve"> </w:t>
      </w:r>
      <w:r w:rsidR="003E17F4" w:rsidRPr="003E17F4">
        <w:t>Синтаксический</w:t>
      </w:r>
      <w:r w:rsidR="00613C01">
        <w:t xml:space="preserve"> </w:t>
      </w:r>
      <w:r w:rsidR="003E17F4" w:rsidRPr="003E17F4">
        <w:t>анализатор</w:t>
      </w:r>
      <w:r w:rsidR="00613C01">
        <w:t xml:space="preserve"> </w:t>
      </w:r>
      <w:r w:rsidR="003E17F4" w:rsidRPr="003E17F4">
        <w:t>математических</w:t>
      </w:r>
      <w:r w:rsidR="00613C01">
        <w:t xml:space="preserve"> </w:t>
      </w:r>
      <w:r w:rsidR="003E17F4" w:rsidRPr="003E17F4">
        <w:t>выражений</w:t>
      </w:r>
      <w:bookmarkEnd w:id="98"/>
    </w:p>
    <w:p w:rsidR="00C53C38" w:rsidRPr="00C53C38" w:rsidRDefault="00C53C38" w:rsidP="00C53C38">
      <w:pPr>
        <w:pStyle w:val="Main"/>
        <w:ind w:firstLine="567"/>
        <w:rPr>
          <w:lang w:val="ru-RU"/>
        </w:rPr>
      </w:pPr>
      <w:r w:rsidRPr="003E17F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данном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примере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рассм</w:t>
      </w:r>
      <w:r w:rsidR="003E17F4">
        <w:rPr>
          <w:highlight w:val="yellow"/>
          <w:lang w:val="ru-RU"/>
        </w:rPr>
        <w:t>а</w:t>
      </w:r>
      <w:r w:rsidRPr="003E17F4">
        <w:rPr>
          <w:highlight w:val="yellow"/>
          <w:lang w:val="ru-RU"/>
        </w:rPr>
        <w:t>тр</w:t>
      </w:r>
      <w:r w:rsidR="003E17F4" w:rsidRPr="003E17F4">
        <w:rPr>
          <w:highlight w:val="yellow"/>
          <w:lang w:val="ru-RU"/>
        </w:rPr>
        <w:t>ивается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программ</w:t>
      </w:r>
      <w:r w:rsidR="003E17F4">
        <w:rPr>
          <w:highlight w:val="yellow"/>
          <w:lang w:val="ru-RU"/>
        </w:rPr>
        <w:t>а</w:t>
      </w:r>
      <w:r w:rsidRPr="003E17F4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которая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принимать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входе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строку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математическим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выражением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(</w:t>
      </w:r>
      <w:proofErr w:type="gramStart"/>
      <w:r w:rsidRPr="003E17F4">
        <w:rPr>
          <w:highlight w:val="yellow"/>
          <w:lang w:val="ru-RU"/>
        </w:rPr>
        <w:t>например</w:t>
      </w:r>
      <w:proofErr w:type="gramEnd"/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2+8*(9/4-1,5)^2)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выдавать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соответствующий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результат.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анализа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выражения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будем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использовать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алгоритм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рекурсивного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спуска.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Преимущество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алгоритма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заключается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том,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можем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обеспечить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выполнение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арифметических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операций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нужном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порядке,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соответствии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законами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математики.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Наш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анализатор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состоять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нескольких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функций,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которые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будут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вызываться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одна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другой.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каждой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будут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выполняться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определенные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арифметические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действия,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нам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лишь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необходимо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вызывать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нужной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последовательности,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которую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диктуют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нам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правила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математики.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принцип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алгоритма.</w:t>
      </w:r>
    </w:p>
    <w:p w:rsidR="00C53C38" w:rsidRPr="00C53C38" w:rsidRDefault="00C53C38" w:rsidP="00C53C38">
      <w:pPr>
        <w:pStyle w:val="Main"/>
        <w:ind w:firstLine="567"/>
        <w:rPr>
          <w:lang w:val="ru-RU"/>
        </w:rPr>
      </w:pPr>
    </w:p>
    <w:p w:rsidR="00C53C38" w:rsidRDefault="00C53C38" w:rsidP="00C53C38">
      <w:pPr>
        <w:rPr>
          <w:rFonts w:ascii="Verdana" w:hAnsi="Verdana"/>
          <w:color w:val="000000"/>
          <w:sz w:val="20"/>
          <w:szCs w:val="20"/>
        </w:rPr>
      </w:pPr>
      <w:r w:rsidRPr="00C53C38">
        <w:rPr>
          <w:rFonts w:ascii="Arial" w:hAnsi="Arial" w:cs="Arial"/>
          <w:b/>
          <w:bCs/>
          <w:sz w:val="20"/>
          <w:szCs w:val="20"/>
        </w:rPr>
        <w:t>Разбиение</w:t>
      </w:r>
      <w:r w:rsidR="00613C01">
        <w:rPr>
          <w:rFonts w:ascii="Arial" w:hAnsi="Arial" w:cs="Arial"/>
          <w:b/>
          <w:bCs/>
          <w:sz w:val="20"/>
          <w:szCs w:val="20"/>
        </w:rPr>
        <w:t xml:space="preserve"> </w:t>
      </w:r>
      <w:r w:rsidRPr="00C53C38">
        <w:rPr>
          <w:rFonts w:ascii="Arial" w:hAnsi="Arial" w:cs="Arial"/>
          <w:b/>
          <w:bCs/>
          <w:sz w:val="20"/>
          <w:szCs w:val="20"/>
        </w:rPr>
        <w:t>строки</w:t>
      </w:r>
      <w:r w:rsidR="00613C01">
        <w:rPr>
          <w:rFonts w:ascii="Arial" w:hAnsi="Arial" w:cs="Arial"/>
          <w:b/>
          <w:bCs/>
          <w:sz w:val="20"/>
          <w:szCs w:val="20"/>
        </w:rPr>
        <w:t xml:space="preserve"> </w:t>
      </w:r>
      <w:r w:rsidRPr="00C53C38">
        <w:rPr>
          <w:rFonts w:ascii="Arial" w:hAnsi="Arial" w:cs="Arial"/>
          <w:b/>
          <w:bCs/>
          <w:sz w:val="20"/>
          <w:szCs w:val="20"/>
        </w:rPr>
        <w:t>на</w:t>
      </w:r>
      <w:r w:rsidR="00613C01">
        <w:rPr>
          <w:rFonts w:ascii="Arial" w:hAnsi="Arial" w:cs="Arial"/>
          <w:b/>
          <w:bCs/>
          <w:sz w:val="20"/>
          <w:szCs w:val="20"/>
        </w:rPr>
        <w:t xml:space="preserve"> </w:t>
      </w:r>
      <w:r w:rsidRPr="00C53C38">
        <w:rPr>
          <w:rFonts w:ascii="Arial" w:hAnsi="Arial" w:cs="Arial"/>
          <w:b/>
          <w:bCs/>
          <w:sz w:val="20"/>
          <w:szCs w:val="20"/>
        </w:rPr>
        <w:t>лексемы.</w:t>
      </w:r>
    </w:p>
    <w:p w:rsidR="00C53C38" w:rsidRPr="00C53C38" w:rsidRDefault="00C53C38" w:rsidP="00C53C38">
      <w:pPr>
        <w:pStyle w:val="Main"/>
        <w:ind w:firstLine="567"/>
        <w:rPr>
          <w:lang w:val="ru-RU"/>
        </w:rPr>
      </w:pPr>
      <w:r w:rsidRPr="00C53C38">
        <w:rPr>
          <w:lang w:val="ru-RU"/>
        </w:rPr>
        <w:t>Прежде</w:t>
      </w:r>
      <w:r w:rsidR="00613C01">
        <w:rPr>
          <w:lang w:val="ru-RU"/>
        </w:rPr>
        <w:t xml:space="preserve"> </w:t>
      </w:r>
      <w:r w:rsidRPr="00C53C38">
        <w:rPr>
          <w:lang w:val="ru-RU"/>
        </w:rPr>
        <w:t>чем</w:t>
      </w:r>
      <w:r w:rsidR="00613C01">
        <w:rPr>
          <w:lang w:val="ru-RU"/>
        </w:rPr>
        <w:t xml:space="preserve"> </w:t>
      </w:r>
      <w:r w:rsidRPr="00C53C38">
        <w:rPr>
          <w:lang w:val="ru-RU"/>
        </w:rPr>
        <w:t>обрабатывать</w:t>
      </w:r>
      <w:r w:rsidR="00613C01">
        <w:rPr>
          <w:lang w:val="ru-RU"/>
        </w:rPr>
        <w:t xml:space="preserve"> </w:t>
      </w:r>
      <w:r w:rsidRPr="00C53C38">
        <w:rPr>
          <w:lang w:val="ru-RU"/>
        </w:rPr>
        <w:t>выражение,</w:t>
      </w:r>
      <w:r w:rsidR="00613C01">
        <w:rPr>
          <w:lang w:val="ru-RU"/>
        </w:rPr>
        <w:t xml:space="preserve"> </w:t>
      </w:r>
      <w:r w:rsidRPr="00C53C38">
        <w:rPr>
          <w:lang w:val="ru-RU"/>
        </w:rPr>
        <w:t>необходимо</w:t>
      </w:r>
      <w:r w:rsidR="00613C01">
        <w:rPr>
          <w:lang w:val="ru-RU"/>
        </w:rPr>
        <w:t xml:space="preserve"> </w:t>
      </w:r>
      <w:r w:rsidRPr="00C53C38">
        <w:rPr>
          <w:lang w:val="ru-RU"/>
        </w:rPr>
        <w:t>разбить</w:t>
      </w:r>
      <w:r w:rsidR="00613C01">
        <w:rPr>
          <w:lang w:val="ru-RU"/>
        </w:rPr>
        <w:t xml:space="preserve"> </w:t>
      </w:r>
      <w:r w:rsidRPr="00C53C38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C53C38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C53C38">
        <w:rPr>
          <w:lang w:val="ru-RU"/>
        </w:rPr>
        <w:t>составляющие</w:t>
      </w:r>
      <w:r w:rsidR="00613C01">
        <w:rPr>
          <w:lang w:val="ru-RU"/>
        </w:rPr>
        <w:t xml:space="preserve"> </w:t>
      </w:r>
      <w:r w:rsidRPr="00C53C38">
        <w:rPr>
          <w:lang w:val="ru-RU"/>
        </w:rPr>
        <w:t>части</w:t>
      </w:r>
      <w:r w:rsidR="00613C01">
        <w:rPr>
          <w:lang w:val="ru-RU"/>
        </w:rPr>
        <w:t xml:space="preserve"> </w:t>
      </w:r>
      <w:r w:rsidRPr="00C53C38">
        <w:rPr>
          <w:lang w:val="ru-RU"/>
        </w:rPr>
        <w:t>(лексемы).</w:t>
      </w:r>
      <w:r w:rsidR="00613C01">
        <w:rPr>
          <w:lang w:val="ru-RU"/>
        </w:rPr>
        <w:t xml:space="preserve"> </w:t>
      </w:r>
      <w:bookmarkStart w:id="99" w:name="AP02029"/>
      <w:r w:rsidRPr="003E17F4">
        <w:rPr>
          <w:b/>
          <w:highlight w:val="green"/>
          <w:lang w:val="ru-RU"/>
        </w:rPr>
        <w:t>Лексема</w:t>
      </w:r>
      <w:r w:rsidR="00613C01">
        <w:rPr>
          <w:highlight w:val="green"/>
          <w:lang w:val="ru-RU"/>
        </w:rPr>
        <w:t xml:space="preserve"> </w:t>
      </w:r>
      <w:bookmarkEnd w:id="99"/>
      <w:r w:rsidRPr="003E17F4">
        <w:rPr>
          <w:highlight w:val="green"/>
          <w:lang w:val="ru-RU"/>
        </w:rPr>
        <w:t>—</w:t>
      </w:r>
      <w:r w:rsidR="00613C01">
        <w:rPr>
          <w:highlight w:val="green"/>
          <w:lang w:val="ru-RU"/>
        </w:rPr>
        <w:t xml:space="preserve"> </w:t>
      </w:r>
      <w:r w:rsidRPr="003E17F4">
        <w:rPr>
          <w:highlight w:val="green"/>
          <w:lang w:val="ru-RU"/>
        </w:rPr>
        <w:t>минимальная,</w:t>
      </w:r>
      <w:r w:rsidR="00613C01">
        <w:rPr>
          <w:highlight w:val="green"/>
          <w:lang w:val="ru-RU"/>
        </w:rPr>
        <w:t xml:space="preserve"> </w:t>
      </w:r>
      <w:r w:rsidRPr="003E17F4">
        <w:rPr>
          <w:highlight w:val="green"/>
          <w:lang w:val="ru-RU"/>
        </w:rPr>
        <w:t>не</w:t>
      </w:r>
      <w:r w:rsidR="00613C01">
        <w:rPr>
          <w:highlight w:val="green"/>
          <w:lang w:val="ru-RU"/>
        </w:rPr>
        <w:t xml:space="preserve"> </w:t>
      </w:r>
      <w:r w:rsidRPr="003E17F4">
        <w:rPr>
          <w:highlight w:val="green"/>
          <w:lang w:val="ru-RU"/>
        </w:rPr>
        <w:t>делимая</w:t>
      </w:r>
      <w:r w:rsidR="00613C01">
        <w:rPr>
          <w:highlight w:val="green"/>
          <w:lang w:val="ru-RU"/>
        </w:rPr>
        <w:t xml:space="preserve"> </w:t>
      </w:r>
      <w:r w:rsidRPr="003E17F4">
        <w:rPr>
          <w:highlight w:val="green"/>
          <w:lang w:val="ru-RU"/>
        </w:rPr>
        <w:t>часть</w:t>
      </w:r>
      <w:r w:rsidR="00613C01">
        <w:rPr>
          <w:highlight w:val="green"/>
          <w:lang w:val="ru-RU"/>
        </w:rPr>
        <w:t xml:space="preserve"> </w:t>
      </w:r>
      <w:r w:rsidRPr="003E17F4">
        <w:rPr>
          <w:highlight w:val="green"/>
          <w:lang w:val="ru-RU"/>
        </w:rPr>
        <w:t>выражения.</w:t>
      </w:r>
      <w:r w:rsidR="00613C01">
        <w:rPr>
          <w:highlight w:val="green"/>
          <w:lang w:val="ru-RU"/>
        </w:rPr>
        <w:t xml:space="preserve"> </w:t>
      </w:r>
      <w:proofErr w:type="gramStart"/>
      <w:r w:rsidRPr="003E17F4">
        <w:rPr>
          <w:highlight w:val="yellow"/>
          <w:lang w:val="ru-RU"/>
        </w:rPr>
        <w:t>Например</w:t>
      </w:r>
      <w:proofErr w:type="gramEnd"/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выражение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25+2*3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состоит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следующих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лексем: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25,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+,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2,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*,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3.</w:t>
      </w:r>
    </w:p>
    <w:p w:rsidR="00C53C38" w:rsidRPr="003E17F4" w:rsidRDefault="00C53C38" w:rsidP="00C53C38">
      <w:pPr>
        <w:pStyle w:val="Main"/>
        <w:ind w:firstLine="567"/>
        <w:rPr>
          <w:highlight w:val="yellow"/>
          <w:lang w:val="ru-RU"/>
        </w:rPr>
      </w:pPr>
      <w:r w:rsidRPr="003E17F4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разбиения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выражения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лексемы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напишем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функцию</w:t>
      </w:r>
      <w:r w:rsidR="00613C01">
        <w:rPr>
          <w:highlight w:val="yellow"/>
          <w:lang w:val="ru-RU"/>
        </w:rPr>
        <w:t xml:space="preserve"> </w:t>
      </w:r>
      <w:proofErr w:type="spellStart"/>
      <w:r w:rsidRPr="003E17F4">
        <w:rPr>
          <w:highlight w:val="yellow"/>
          <w:lang w:val="ru-RU"/>
        </w:rPr>
        <w:t>getToken</w:t>
      </w:r>
      <w:proofErr w:type="spellEnd"/>
      <w:r w:rsidRPr="003E17F4">
        <w:rPr>
          <w:highlight w:val="yellow"/>
          <w:lang w:val="ru-RU"/>
        </w:rPr>
        <w:t>().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Данная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возвращать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очередную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лексему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строки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указанием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типа.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proofErr w:type="gramStart"/>
      <w:r w:rsidRPr="003E17F4">
        <w:rPr>
          <w:highlight w:val="yellow"/>
          <w:lang w:val="ru-RU"/>
        </w:rPr>
        <w:t>нашем</w:t>
      </w:r>
      <w:proofErr w:type="gramEnd"/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случаи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нам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понадобится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три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типа: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число,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оператор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переменная.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Оператор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-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знаки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+,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-,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*,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/,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%,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(,</w:t>
      </w:r>
      <w:proofErr w:type="gramStart"/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)</w:t>
      </w:r>
      <w:proofErr w:type="gramEnd"/>
      <w:r w:rsidRPr="003E17F4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Переменные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—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латинские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буквы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от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A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до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Z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(Примечание: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данном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примере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анализатор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обрабатывать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переменные.</w:t>
      </w:r>
      <w:r w:rsidR="00613C01">
        <w:rPr>
          <w:highlight w:val="yellow"/>
          <w:lang w:val="ru-RU"/>
        </w:rPr>
        <w:t xml:space="preserve"> </w:t>
      </w:r>
      <w:proofErr w:type="gramStart"/>
      <w:r w:rsidRPr="003E17F4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обработку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я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рассмотрю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следующем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примере,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чуть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позже)</w:t>
      </w:r>
      <w:proofErr w:type="gramEnd"/>
    </w:p>
    <w:p w:rsidR="00C53C38" w:rsidRPr="00C53C38" w:rsidRDefault="00C53C38" w:rsidP="00C53C38">
      <w:pPr>
        <w:pStyle w:val="Main"/>
        <w:ind w:firstLine="567"/>
        <w:rPr>
          <w:lang w:val="ru-RU"/>
        </w:rPr>
      </w:pPr>
      <w:r w:rsidRPr="003E17F4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так,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приступим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написанию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proofErr w:type="spellStart"/>
      <w:r w:rsidRPr="003E17F4">
        <w:rPr>
          <w:highlight w:val="yellow"/>
          <w:lang w:val="ru-RU"/>
        </w:rPr>
        <w:t>getToken</w:t>
      </w:r>
      <w:proofErr w:type="spellEnd"/>
      <w:r w:rsidRPr="003E17F4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вот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3E17F4">
        <w:rPr>
          <w:highlight w:val="yellow"/>
          <w:lang w:val="ru-RU"/>
        </w:rPr>
        <w:t>код:</w:t>
      </w:r>
    </w:p>
    <w:p w:rsidR="00C53C38" w:rsidRDefault="00C53C38" w:rsidP="003F50D3">
      <w:pPr>
        <w:pStyle w:val="Main"/>
        <w:ind w:firstLine="567"/>
        <w:rPr>
          <w:lang w:val="ru-RU"/>
        </w:rPr>
      </w:pP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expr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обрабатываемую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строку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token[80];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//Лексема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enum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{Empty,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Operator,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Variable,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Number}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type;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//Тип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лексемы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getToken(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*expr)</w:t>
      </w:r>
    </w:p>
    <w:p w:rsidR="00613C01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static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i=0;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type=Empty;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(expr[i]==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выражения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i=0;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BD0CA6" w:rsidRP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isspace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]))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++;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//Пропустить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разделительные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символы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(strchr(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"+-*/%^=()"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expr[i])){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expr[i];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*(token+1)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Operator;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(isalpha(expr[i])){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expr[i];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*(token+1)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Variable;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(isdigit(expr[i])){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j=0;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token[j]=expr[i];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(isdigit(expr[i+1])||expr[i+1]==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'.'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token[++j]=expr[++i];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token[j+1]=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type=Number;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i++;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&amp;i;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C53C38" w:rsidRDefault="00C53C38" w:rsidP="003F50D3">
      <w:pPr>
        <w:pStyle w:val="Main"/>
        <w:ind w:firstLine="567"/>
        <w:rPr>
          <w:lang w:val="ru-RU"/>
        </w:rPr>
      </w:pPr>
    </w:p>
    <w:p w:rsidR="00C53C38" w:rsidRPr="00BD0CA6" w:rsidRDefault="00BD0CA6" w:rsidP="003F50D3">
      <w:pPr>
        <w:pStyle w:val="Main"/>
        <w:ind w:firstLine="567"/>
        <w:rPr>
          <w:lang w:val="ru-RU"/>
        </w:rPr>
      </w:pPr>
      <w:r w:rsidRPr="0001311F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принимает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указатель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обрабатываемую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строку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*</w:t>
      </w:r>
      <w:proofErr w:type="spellStart"/>
      <w:r w:rsidRPr="0001311F">
        <w:rPr>
          <w:highlight w:val="yellow"/>
          <w:lang w:val="ru-RU"/>
        </w:rPr>
        <w:t>expr</w:t>
      </w:r>
      <w:proofErr w:type="spellEnd"/>
      <w:r w:rsidRPr="0001311F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начале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объявлена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статическая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переменная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  <w:lang w:val="ru-RU"/>
        </w:rPr>
        <w:t>i</w:t>
      </w:r>
      <w:proofErr w:type="spellEnd"/>
      <w:r w:rsidRPr="0001311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которая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хранит</w:t>
      </w:r>
      <w:r w:rsidR="00613C01">
        <w:rPr>
          <w:highlight w:val="yellow"/>
          <w:lang w:val="ru-RU"/>
        </w:rPr>
        <w:t xml:space="preserve"> </w:t>
      </w:r>
      <w:proofErr w:type="gramStart"/>
      <w:r w:rsidRPr="0001311F">
        <w:rPr>
          <w:highlight w:val="yellow"/>
          <w:lang w:val="ru-RU"/>
        </w:rPr>
        <w:t>номер</w:t>
      </w:r>
      <w:proofErr w:type="gramEnd"/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текущий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позиции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анализируемой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строке,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далее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устанавливается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пустой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тип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лексемы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(данный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тип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свидетельствовать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том,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лексем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больше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нет).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Далее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происходит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проверка,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достигнут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ли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конец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строки,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он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достигнут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завершает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свою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работу.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Потом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помощью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библиотечной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  <w:lang w:val="ru-RU"/>
        </w:rPr>
        <w:t>isspace</w:t>
      </w:r>
      <w:proofErr w:type="spellEnd"/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пропускаются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все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разделительные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символы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(такие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пробел,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символ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табуляции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другие).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Далее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помощь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библиотечных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функций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  <w:lang w:val="ru-RU"/>
        </w:rPr>
        <w:t>strchr</w:t>
      </w:r>
      <w:proofErr w:type="spellEnd"/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(поиск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подстроки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строке),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  <w:lang w:val="ru-RU"/>
        </w:rPr>
        <w:t>isalpha</w:t>
      </w:r>
      <w:proofErr w:type="spellEnd"/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  <w:lang w:val="ru-RU"/>
        </w:rPr>
        <w:t>isdigit</w:t>
      </w:r>
      <w:proofErr w:type="spellEnd"/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происходит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определение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типа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лексемы.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Лексема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записывается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глобальную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переменную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  <w:lang w:val="ru-RU"/>
        </w:rPr>
        <w:t>token</w:t>
      </w:r>
      <w:proofErr w:type="spellEnd"/>
      <w:r w:rsidRPr="0001311F">
        <w:rPr>
          <w:highlight w:val="yellow"/>
          <w:lang w:val="ru-RU"/>
        </w:rPr>
        <w:t>[80],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тип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определяется</w:t>
      </w:r>
      <w:r w:rsidR="00613C01">
        <w:rPr>
          <w:highlight w:val="yellow"/>
          <w:lang w:val="ru-RU"/>
        </w:rPr>
        <w:t xml:space="preserve"> </w:t>
      </w:r>
      <w:proofErr w:type="gramStart"/>
      <w:r w:rsidRPr="0001311F">
        <w:rPr>
          <w:highlight w:val="yellow"/>
          <w:lang w:val="ru-RU"/>
        </w:rPr>
        <w:t>глобальным</w:t>
      </w:r>
      <w:proofErr w:type="gramEnd"/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константным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перечисление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  <w:lang w:val="ru-RU"/>
        </w:rPr>
        <w:t>type</w:t>
      </w:r>
      <w:proofErr w:type="spellEnd"/>
      <w:r w:rsidRPr="0001311F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возвращает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адрес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  <w:lang w:val="ru-RU"/>
        </w:rPr>
        <w:t>i</w:t>
      </w:r>
      <w:proofErr w:type="spellEnd"/>
      <w:r w:rsidRPr="0001311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необходимо,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бы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обеспечить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возможность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обнулить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эту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переменную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вне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  <w:lang w:val="ru-RU"/>
        </w:rPr>
        <w:t>getToken</w:t>
      </w:r>
      <w:proofErr w:type="spellEnd"/>
      <w:r w:rsidRPr="0001311F">
        <w:rPr>
          <w:highlight w:val="yellow"/>
          <w:lang w:val="ru-RU"/>
        </w:rPr>
        <w:t>().</w:t>
      </w:r>
    </w:p>
    <w:p w:rsidR="00C53C38" w:rsidRDefault="00C53C38" w:rsidP="003F50D3">
      <w:pPr>
        <w:pStyle w:val="Main"/>
        <w:ind w:firstLine="567"/>
        <w:rPr>
          <w:lang w:val="ru-RU"/>
        </w:rPr>
      </w:pPr>
    </w:p>
    <w:p w:rsidR="00C53C38" w:rsidRDefault="00BD0CA6" w:rsidP="003F50D3">
      <w:pPr>
        <w:pStyle w:val="Main"/>
        <w:ind w:firstLine="567"/>
        <w:rPr>
          <w:lang w:val="ru-RU"/>
        </w:rPr>
      </w:pPr>
      <w:r w:rsidRPr="0001311F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того,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получили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возможность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разбивать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выражение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лексемы,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можем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приступить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анализу.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Ниже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приведен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полный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код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анализатора.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Файл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b/>
          <w:highlight w:val="yellow"/>
          <w:lang w:val="ru-RU"/>
        </w:rPr>
        <w:t>Parser.h</w:t>
      </w:r>
      <w:proofErr w:type="spellEnd"/>
    </w:p>
    <w:p w:rsidR="00BD0CA6" w:rsidRDefault="00BD0CA6" w:rsidP="003F50D3">
      <w:pPr>
        <w:pStyle w:val="Main"/>
        <w:ind w:firstLine="567"/>
        <w:rPr>
          <w:lang w:val="ru-RU"/>
        </w:rPr>
      </w:pP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BD0CA6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#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ifndef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PARSER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H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INCLUDED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#define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PARSER_H_INCLUDED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&lt;string.h&gt;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&lt;stdlib.h&gt;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&lt;ctype.h&gt;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&lt;math.h&gt;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getToken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//Получает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лексему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из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строки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pars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//Точка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входа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анализатора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fSum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//Обрабатывает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сложение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вычитание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fMulti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//Обрабатывает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умножение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деление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fExp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//Возведение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степень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fUnary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//Обработка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унарных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операторов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fBrack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//Обрабатывает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выражение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скобках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fAtom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//Получает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числа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expr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обрабатываемую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строку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token[80];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//Лексема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enum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{Empty,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Operator,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Variable,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Number}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type;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//Тип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лексемы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enum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{No,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Syntax,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Zero}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error;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//Значение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ошибки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pars(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*line)</w:t>
      </w:r>
    </w:p>
    <w:p w:rsidR="00613C01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*pointer;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result;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error=No;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expr=line;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pointer=getToken(expr);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fSum(&amp;result);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*pointer=0;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switch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(error)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 xml:space="preserve">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No: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sprintf(expr,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"%f"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result);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Syntax: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strcpy(expr,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"Syntax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error!"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Zero: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strcpy(expr,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"Divide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by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zero!"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getToken(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*expr)</w:t>
      </w:r>
    </w:p>
    <w:p w:rsidR="00613C01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static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i=0;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type=Empty;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]==</w:t>
      </w:r>
      <w:r w:rsidR="00BD0CA6" w:rsidRPr="00BD0CA6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'\0'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выражения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i=0;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(isspace(expr[i]))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i++;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//Пропустить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разделительные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символы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(strchr(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"+-*/%^=()"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expr[i])){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expr[i];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*(token+1)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Operator;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(isalpha(expr[i])){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expr[i];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*(token+1)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Variable;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(isdigit(expr[i])){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j=0;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token[j]=expr[i];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(isdigit(expr[i+1])||expr[i+1]==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'.'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token[++j]=expr[++i];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token[j+1]=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type=Number;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i++;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&amp;i;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fSum(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*anw)</w:t>
      </w:r>
    </w:p>
    <w:p w:rsidR="00613C01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op;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temp;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(fMulti(anw))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((op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*token)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'+'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||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op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'-'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fMulti(&amp;temp);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switch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(op)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'+'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+=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temp;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'-'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-=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temp;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fMulti(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*anw)</w:t>
      </w:r>
    </w:p>
    <w:p w:rsidR="00613C01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op;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temp;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(fExp(anw))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((op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*token)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'*'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||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op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'/'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||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op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'%'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(fExp(&amp;temp))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switch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(op)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'*'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temp;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'/'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(temp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0.0)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error=Zero;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/=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temp;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'%'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%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)temp;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fExp(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*anw)</w:t>
      </w:r>
    </w:p>
    <w:p w:rsidR="00613C01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temp;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(fUnary(anw))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'^'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(fUnary(&amp;temp))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pow(*anw,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temp);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fUnary(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*anw)</w:t>
      </w:r>
    </w:p>
    <w:p w:rsidR="00613C01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op=0;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'+'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||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'-'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op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*token;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(fBrack(anw))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(op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'-'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-(*anw);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fBrack(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*anw)</w:t>
      </w:r>
    </w:p>
    <w:p w:rsidR="00613C01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'('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getToken(expr);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fSum(anw);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')'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error=Syntax;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(fAtom(anw))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fAtom(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*anw)</w:t>
      </w:r>
    </w:p>
    <w:p w:rsidR="00613C01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(type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Number){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atof(token);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error=Syntax;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D0CA6" w:rsidRPr="00BD0CA6" w:rsidRDefault="00BD0CA6" w:rsidP="00BD0CA6">
      <w:pPr>
        <w:pStyle w:val="Main"/>
        <w:ind w:firstLine="0"/>
      </w:pPr>
      <w:r>
        <w:rPr>
          <w:rFonts w:ascii="Courier New" w:hAnsi="Courier New" w:cs="Courier New"/>
          <w:noProof/>
          <w:color w:val="0000FF"/>
          <w:lang w:eastAsia="en-US"/>
        </w:rPr>
        <w:t>#endif</w:t>
      </w:r>
      <w:r w:rsidR="00613C01">
        <w:rPr>
          <w:rFonts w:ascii="Courier New" w:hAnsi="Courier New" w:cs="Courier New"/>
          <w:noProof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lang w:eastAsia="en-US"/>
        </w:rPr>
        <w:t>PARSER_H_INCLUDED</w:t>
      </w:r>
    </w:p>
    <w:p w:rsidR="00BD0CA6" w:rsidRPr="00BD0CA6" w:rsidRDefault="00BD0CA6" w:rsidP="003F50D3">
      <w:pPr>
        <w:pStyle w:val="Main"/>
        <w:ind w:firstLine="567"/>
      </w:pPr>
    </w:p>
    <w:p w:rsidR="00BD0CA6" w:rsidRPr="00B249A1" w:rsidRDefault="00BD0CA6" w:rsidP="003F50D3">
      <w:pPr>
        <w:pStyle w:val="Main"/>
        <w:ind w:firstLine="567"/>
        <w:rPr>
          <w:lang w:val="ru-RU"/>
        </w:rPr>
      </w:pPr>
      <w:r w:rsidRPr="0001311F">
        <w:rPr>
          <w:highlight w:val="yellow"/>
          <w:lang w:val="ru-RU"/>
        </w:rPr>
        <w:t>Обратите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внимание,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весь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код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файле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</w:rPr>
        <w:t>Parser</w:t>
      </w:r>
      <w:r w:rsidRPr="0001311F">
        <w:rPr>
          <w:highlight w:val="yellow"/>
          <w:lang w:val="ru-RU"/>
        </w:rPr>
        <w:t>.</w:t>
      </w:r>
      <w:r w:rsidRPr="0001311F">
        <w:rPr>
          <w:highlight w:val="yellow"/>
        </w:rPr>
        <w:t>h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находится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между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условными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выражениями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#</w:t>
      </w:r>
      <w:proofErr w:type="spellStart"/>
      <w:r w:rsidRPr="0001311F">
        <w:rPr>
          <w:highlight w:val="yellow"/>
        </w:rPr>
        <w:t>ifndef</w:t>
      </w:r>
      <w:proofErr w:type="spellEnd"/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#</w:t>
      </w:r>
      <w:proofErr w:type="spellStart"/>
      <w:r w:rsidRPr="0001311F">
        <w:rPr>
          <w:highlight w:val="yellow"/>
        </w:rPr>
        <w:t>endif</w:t>
      </w:r>
      <w:proofErr w:type="spellEnd"/>
      <w:r w:rsidRPr="0001311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определена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константа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#</w:t>
      </w:r>
      <w:r w:rsidRPr="0001311F">
        <w:rPr>
          <w:highlight w:val="yellow"/>
        </w:rPr>
        <w:t>define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</w:rPr>
        <w:t>PARSER</w:t>
      </w:r>
      <w:r w:rsidRPr="0001311F">
        <w:rPr>
          <w:highlight w:val="yellow"/>
          <w:lang w:val="ru-RU"/>
        </w:rPr>
        <w:t>_</w:t>
      </w:r>
      <w:r w:rsidRPr="0001311F">
        <w:rPr>
          <w:highlight w:val="yellow"/>
        </w:rPr>
        <w:t>H</w:t>
      </w:r>
      <w:r w:rsidRPr="0001311F">
        <w:rPr>
          <w:highlight w:val="yellow"/>
          <w:lang w:val="ru-RU"/>
        </w:rPr>
        <w:t>_</w:t>
      </w:r>
      <w:r w:rsidRPr="0001311F">
        <w:rPr>
          <w:highlight w:val="yellow"/>
        </w:rPr>
        <w:t>INCLUDED</w:t>
      </w:r>
      <w:r w:rsidRPr="0001311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позволяет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исключить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повторное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включение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данного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файла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ваш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проект.</w:t>
      </w:r>
    </w:p>
    <w:p w:rsidR="00BD0CA6" w:rsidRPr="00B249A1" w:rsidRDefault="00BD0CA6" w:rsidP="003F50D3">
      <w:pPr>
        <w:pStyle w:val="Main"/>
        <w:ind w:firstLine="567"/>
        <w:rPr>
          <w:lang w:val="ru-RU"/>
        </w:rPr>
      </w:pPr>
      <w:proofErr w:type="gramStart"/>
      <w:r w:rsidRPr="0001311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начале</w:t>
      </w:r>
      <w:proofErr w:type="gramEnd"/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подключаются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необходимые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библиотечные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объявляются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прототипы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всех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функций.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Точкой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входа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анализатора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</w:rPr>
        <w:t>pars</w:t>
      </w:r>
      <w:r w:rsidRPr="0001311F">
        <w:rPr>
          <w:highlight w:val="yellow"/>
          <w:lang w:val="ru-RU"/>
        </w:rPr>
        <w:t>(),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она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принимает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указатель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обрабатываемую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строку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присваивает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значение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глобальной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переменной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*</w:t>
      </w:r>
      <w:proofErr w:type="spellStart"/>
      <w:r w:rsidRPr="0001311F">
        <w:rPr>
          <w:highlight w:val="yellow"/>
        </w:rPr>
        <w:t>expr</w:t>
      </w:r>
      <w:proofErr w:type="spellEnd"/>
      <w:r w:rsidRPr="0001311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бы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все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могли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обращаться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этой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строке.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Далее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</w:rPr>
        <w:t>getToken</w:t>
      </w:r>
      <w:proofErr w:type="spellEnd"/>
      <w:r w:rsidRPr="0001311F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переменную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</w:rPr>
        <w:t>token</w:t>
      </w:r>
      <w:r w:rsidRPr="0001311F">
        <w:rPr>
          <w:highlight w:val="yellow"/>
          <w:lang w:val="ru-RU"/>
        </w:rPr>
        <w:t>[80]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попадает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первая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лексема.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Потом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вызывается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первая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арифметических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функций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—</w:t>
      </w:r>
      <w:r w:rsidR="00613C01">
        <w:rPr>
          <w:highlight w:val="yellow"/>
          <w:lang w:val="ru-RU"/>
        </w:rPr>
        <w:t xml:space="preserve"> </w:t>
      </w:r>
      <w:proofErr w:type="spellStart"/>
      <w:r w:rsidRPr="0001311F">
        <w:rPr>
          <w:highlight w:val="yellow"/>
        </w:rPr>
        <w:t>fSum</w:t>
      </w:r>
      <w:proofErr w:type="spellEnd"/>
      <w:r w:rsidRPr="0001311F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ей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передается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адрес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переменной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</w:rPr>
        <w:t>result</w:t>
      </w:r>
      <w:r w:rsidRPr="0001311F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которой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итоге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содержаться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результат</w:t>
      </w:r>
      <w:r w:rsidR="00613C01">
        <w:rPr>
          <w:highlight w:val="yellow"/>
          <w:lang w:val="ru-RU"/>
        </w:rPr>
        <w:t xml:space="preserve"> </w:t>
      </w:r>
      <w:r w:rsidRPr="0001311F">
        <w:rPr>
          <w:highlight w:val="yellow"/>
          <w:lang w:val="ru-RU"/>
        </w:rPr>
        <w:t>вычислений.</w:t>
      </w:r>
    </w:p>
    <w:p w:rsidR="00BD0CA6" w:rsidRPr="00B249A1" w:rsidRDefault="00BD0CA6" w:rsidP="003F50D3">
      <w:pPr>
        <w:pStyle w:val="Main"/>
        <w:ind w:firstLine="567"/>
        <w:rPr>
          <w:lang w:val="ru-RU"/>
        </w:rPr>
      </w:pPr>
      <w:r w:rsidRPr="003C1931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fSum</w:t>
      </w:r>
      <w:proofErr w:type="spellEnd"/>
      <w:r w:rsidRPr="003C1931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следующую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—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fMulti</w:t>
      </w:r>
      <w:proofErr w:type="spellEnd"/>
      <w:r w:rsidRPr="003C1931">
        <w:rPr>
          <w:highlight w:val="yellow"/>
          <w:lang w:val="ru-RU"/>
        </w:rPr>
        <w:t>(),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та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свою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очередь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fExp</w:t>
      </w:r>
      <w:proofErr w:type="spellEnd"/>
      <w:r w:rsidRPr="003C1931">
        <w:rPr>
          <w:highlight w:val="yellow"/>
          <w:lang w:val="ru-RU"/>
        </w:rPr>
        <w:t>().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управление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переходит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fUnary</w:t>
      </w:r>
      <w:proofErr w:type="spellEnd"/>
      <w:r w:rsidRPr="003C1931">
        <w:rPr>
          <w:highlight w:val="yellow"/>
          <w:lang w:val="ru-RU"/>
        </w:rPr>
        <w:t>(),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она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проверяет,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ли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лексема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унарным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плюсом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унарным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минусом,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так,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записывает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лексему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(т.е.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знак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+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или</w:t>
      </w:r>
      <w:proofErr w:type="gramStart"/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-)</w:t>
      </w:r>
      <w:r w:rsidR="00613C01">
        <w:rPr>
          <w:highlight w:val="yellow"/>
          <w:lang w:val="ru-RU"/>
        </w:rPr>
        <w:t xml:space="preserve"> </w:t>
      </w:r>
      <w:proofErr w:type="gramEnd"/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переменную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</w:rPr>
        <w:t>op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получает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следующую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лексему.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Далее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вызывается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fBrack</w:t>
      </w:r>
      <w:proofErr w:type="spellEnd"/>
      <w:r w:rsidRPr="003C1931">
        <w:rPr>
          <w:highlight w:val="yellow"/>
          <w:lang w:val="ru-RU"/>
        </w:rPr>
        <w:t>(),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она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проверяет,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ли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лексема</w:t>
      </w:r>
      <w:r w:rsidR="00613C01">
        <w:rPr>
          <w:highlight w:val="yellow"/>
          <w:lang w:val="ru-RU"/>
        </w:rPr>
        <w:t xml:space="preserve"> </w:t>
      </w:r>
      <w:proofErr w:type="gramStart"/>
      <w:r w:rsidRPr="003C1931">
        <w:rPr>
          <w:highlight w:val="yellow"/>
          <w:lang w:val="ru-RU"/>
        </w:rPr>
        <w:t>знаком</w:t>
      </w:r>
      <w:proofErr w:type="gramEnd"/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открывающийся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скобки,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рекурсивно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fSum</w:t>
      </w:r>
      <w:proofErr w:type="spellEnd"/>
      <w:r w:rsidRPr="003C1931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начинается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вычисление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выражения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скобках.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Самой</w:t>
      </w:r>
      <w:r w:rsidR="00613C01">
        <w:rPr>
          <w:highlight w:val="yellow"/>
          <w:lang w:val="ru-RU"/>
        </w:rPr>
        <w:t xml:space="preserve"> </w:t>
      </w:r>
      <w:proofErr w:type="gramStart"/>
      <w:r w:rsidRPr="003C1931">
        <w:rPr>
          <w:highlight w:val="yellow"/>
          <w:lang w:val="ru-RU"/>
        </w:rPr>
        <w:t>последний</w:t>
      </w:r>
      <w:proofErr w:type="gramEnd"/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цепочки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вызывается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fAtom</w:t>
      </w:r>
      <w:proofErr w:type="spellEnd"/>
      <w:r w:rsidRPr="003C1931">
        <w:rPr>
          <w:highlight w:val="yellow"/>
          <w:lang w:val="ru-RU"/>
        </w:rPr>
        <w:t>(),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она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помощью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библиотечной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atof</w:t>
      </w:r>
      <w:proofErr w:type="spellEnd"/>
      <w:r w:rsidRPr="003C1931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преобразует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лексему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число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типа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</w:rPr>
        <w:t>double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записывает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адресу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*</w:t>
      </w:r>
      <w:proofErr w:type="spellStart"/>
      <w:r w:rsidRPr="003C1931">
        <w:rPr>
          <w:highlight w:val="yellow"/>
        </w:rPr>
        <w:t>anw</w:t>
      </w:r>
      <w:proofErr w:type="spellEnd"/>
      <w:r w:rsidRPr="003C1931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т.е.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переменную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</w:rPr>
        <w:t>result</w:t>
      </w:r>
      <w:r w:rsidRPr="003C1931">
        <w:rPr>
          <w:highlight w:val="yellow"/>
          <w:lang w:val="ru-RU"/>
        </w:rPr>
        <w:t>.</w:t>
      </w:r>
    </w:p>
    <w:p w:rsidR="00BD0CA6" w:rsidRPr="00F74502" w:rsidRDefault="00BD0CA6" w:rsidP="003F50D3">
      <w:pPr>
        <w:pStyle w:val="Main"/>
        <w:ind w:firstLine="567"/>
        <w:rPr>
          <w:highlight w:val="yellow"/>
          <w:lang w:val="ru-RU"/>
        </w:rPr>
      </w:pPr>
      <w:r w:rsidRPr="003C1931">
        <w:rPr>
          <w:highlight w:val="yellow"/>
          <w:lang w:val="ru-RU"/>
        </w:rPr>
        <w:t>Далее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управление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передается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функциям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обратном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порядке.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завершения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fAtom</w:t>
      </w:r>
      <w:proofErr w:type="spellEnd"/>
      <w:r w:rsidRPr="003C1931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попадаем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функцию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fBrack</w:t>
      </w:r>
      <w:proofErr w:type="spellEnd"/>
      <w:r w:rsidRPr="003C1931">
        <w:rPr>
          <w:highlight w:val="yellow"/>
          <w:lang w:val="ru-RU"/>
        </w:rPr>
        <w:t>(),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потом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fUnary</w:t>
      </w:r>
      <w:proofErr w:type="spellEnd"/>
      <w:r w:rsidRPr="003C1931">
        <w:rPr>
          <w:highlight w:val="yellow"/>
          <w:lang w:val="ru-RU"/>
        </w:rPr>
        <w:t>().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fUnary</w:t>
      </w:r>
      <w:proofErr w:type="spellEnd"/>
      <w:r w:rsidRPr="003C1931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проверяет,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содержится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ли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переменной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</w:rPr>
        <w:t>op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унарный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минус,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необходимо,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она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изменяет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переменную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</w:rPr>
        <w:t>result</w:t>
      </w:r>
      <w:r w:rsidRPr="003C1931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Далее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fExp</w:t>
      </w:r>
      <w:proofErr w:type="spellEnd"/>
      <w:r w:rsidRPr="003C1931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происходит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обработка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возведения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степени,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чего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попадаем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функцию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fMulti</w:t>
      </w:r>
      <w:proofErr w:type="spellEnd"/>
      <w:r w:rsidRPr="003C1931">
        <w:rPr>
          <w:highlight w:val="yellow"/>
          <w:lang w:val="ru-RU"/>
        </w:rPr>
        <w:t>(),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которая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проверяет,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ли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текущая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лексема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знаком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умножения,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деления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знаком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%(остаток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деления),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необходимо,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производит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нужные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подсчеты.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Реализуется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следующим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образом: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вначале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fMulti</w:t>
      </w:r>
      <w:proofErr w:type="spellEnd"/>
      <w:r w:rsidRPr="003C1931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записывает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текущий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оператор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переменную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</w:rPr>
        <w:t>op</w:t>
      </w:r>
      <w:r w:rsidRPr="003C1931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затем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вызывается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fExp</w:t>
      </w:r>
      <w:proofErr w:type="spellEnd"/>
      <w:r w:rsidRPr="003C1931">
        <w:rPr>
          <w:highlight w:val="yellow"/>
          <w:lang w:val="ru-RU"/>
        </w:rPr>
        <w:t>(),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которой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передается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адрес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временной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переменной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</w:rPr>
        <w:t>temp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цепочка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начинается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сначала.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завершения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цепочки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управление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возвращается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функцию</w:t>
      </w:r>
      <w:r w:rsidR="00613C01">
        <w:rPr>
          <w:highlight w:val="yellow"/>
          <w:lang w:val="ru-RU"/>
        </w:rPr>
        <w:t xml:space="preserve"> </w:t>
      </w:r>
      <w:proofErr w:type="spellStart"/>
      <w:r w:rsidRPr="003C1931">
        <w:rPr>
          <w:highlight w:val="yellow"/>
        </w:rPr>
        <w:t>fMulti</w:t>
      </w:r>
      <w:proofErr w:type="spellEnd"/>
      <w:r w:rsidRPr="003C1931">
        <w:rPr>
          <w:highlight w:val="yellow"/>
          <w:lang w:val="ru-RU"/>
        </w:rPr>
        <w:t>(),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переменная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</w:rPr>
        <w:t>temp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содержит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значения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второго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операнда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оператора,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который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сохранен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переменной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</w:rPr>
        <w:t>op</w:t>
      </w:r>
      <w:r w:rsidRPr="003C1931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выполнения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арифметических</w:t>
      </w:r>
      <w:r w:rsidR="00613C01">
        <w:rPr>
          <w:highlight w:val="yellow"/>
          <w:lang w:val="ru-RU"/>
        </w:rPr>
        <w:t xml:space="preserve"> </w:t>
      </w:r>
      <w:r w:rsidRPr="003C1931">
        <w:rPr>
          <w:highlight w:val="yellow"/>
          <w:lang w:val="ru-RU"/>
        </w:rPr>
        <w:t>действий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управление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переходит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proofErr w:type="spellStart"/>
      <w:r w:rsidRPr="00F74502">
        <w:rPr>
          <w:highlight w:val="yellow"/>
        </w:rPr>
        <w:t>fSum</w:t>
      </w:r>
      <w:proofErr w:type="spellEnd"/>
      <w:r w:rsidRPr="00F74502">
        <w:rPr>
          <w:highlight w:val="yellow"/>
          <w:lang w:val="ru-RU"/>
        </w:rPr>
        <w:t>(),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которая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действует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аналогично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proofErr w:type="spellStart"/>
      <w:r w:rsidRPr="00F74502">
        <w:rPr>
          <w:highlight w:val="yellow"/>
        </w:rPr>
        <w:t>fMulti</w:t>
      </w:r>
      <w:proofErr w:type="spellEnd"/>
      <w:r w:rsidRPr="00F74502">
        <w:rPr>
          <w:highlight w:val="yellow"/>
          <w:lang w:val="ru-RU"/>
        </w:rPr>
        <w:t>().</w:t>
      </w:r>
    </w:p>
    <w:p w:rsidR="00BD0CA6" w:rsidRPr="00F74502" w:rsidRDefault="00BD0CA6" w:rsidP="003F50D3">
      <w:pPr>
        <w:pStyle w:val="Main"/>
        <w:ind w:firstLine="567"/>
        <w:rPr>
          <w:highlight w:val="yellow"/>
          <w:lang w:val="ru-RU"/>
        </w:rPr>
      </w:pPr>
      <w:r w:rsidRPr="00F74502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всего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переменная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</w:rPr>
        <w:t>result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содержит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результат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вычислений.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</w:rPr>
        <w:t>pars</w:t>
      </w:r>
      <w:r w:rsidRPr="00F74502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копирует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этот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результат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исходную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строку,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которую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указывает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*</w:t>
      </w:r>
      <w:proofErr w:type="spellStart"/>
      <w:r w:rsidRPr="00F74502">
        <w:rPr>
          <w:highlight w:val="yellow"/>
        </w:rPr>
        <w:t>expr</w:t>
      </w:r>
      <w:proofErr w:type="spellEnd"/>
      <w:r w:rsidRPr="00F74502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работа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анализатора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завершается.</w:t>
      </w:r>
    </w:p>
    <w:p w:rsidR="00BD0CA6" w:rsidRPr="00BD0CA6" w:rsidRDefault="00BD0CA6" w:rsidP="003F50D3">
      <w:pPr>
        <w:pStyle w:val="Main"/>
        <w:ind w:firstLine="567"/>
        <w:rPr>
          <w:lang w:val="ru-RU"/>
        </w:rPr>
      </w:pPr>
      <w:r w:rsidRPr="00F74502">
        <w:rPr>
          <w:highlight w:val="yellow"/>
          <w:lang w:val="ru-RU"/>
        </w:rPr>
        <w:t>Теперь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необходимо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рассмотреть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будет,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одной</w:t>
      </w:r>
      <w:r w:rsidR="00613C01">
        <w:rPr>
          <w:highlight w:val="yellow"/>
          <w:lang w:val="ru-RU"/>
        </w:rPr>
        <w:t xml:space="preserve"> </w:t>
      </w:r>
      <w:proofErr w:type="gramStart"/>
      <w:r w:rsidRPr="00F74502">
        <w:rPr>
          <w:highlight w:val="yellow"/>
          <w:lang w:val="ru-RU"/>
        </w:rPr>
        <w:t>из</w:t>
      </w:r>
      <w:proofErr w:type="gramEnd"/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произойдет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ошибка,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например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верное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исходное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выражение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(20-8**3).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данном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выражении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два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раза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подряд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встречается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оператор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умножения,</w:t>
      </w:r>
      <w:r w:rsidR="00613C01">
        <w:rPr>
          <w:highlight w:val="yellow"/>
          <w:lang w:val="ru-RU"/>
        </w:rPr>
        <w:t xml:space="preserve"> </w:t>
      </w:r>
      <w:proofErr w:type="gramStart"/>
      <w:r w:rsidRPr="00F74502">
        <w:rPr>
          <w:highlight w:val="yellow"/>
          <w:lang w:val="ru-RU"/>
        </w:rPr>
        <w:t>следовательно</w:t>
      </w:r>
      <w:proofErr w:type="gramEnd"/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анализатор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сможет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обработать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его.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Все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арифметические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возвращает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0,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работа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завершена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без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ошибки,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proofErr w:type="gramStart"/>
      <w:r w:rsidRPr="00F74502">
        <w:rPr>
          <w:highlight w:val="yellow"/>
          <w:lang w:val="ru-RU"/>
        </w:rPr>
        <w:t>1</w:t>
      </w:r>
      <w:proofErr w:type="gramEnd"/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она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обнаружена.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вызове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каждой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функции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проверяется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возвращенное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значение,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например</w:t>
      </w:r>
    </w:p>
    <w:p w:rsidR="00BD0CA6" w:rsidRPr="00BD0CA6" w:rsidRDefault="00BD0CA6" w:rsidP="003F50D3">
      <w:pPr>
        <w:pStyle w:val="Main"/>
        <w:ind w:firstLine="567"/>
        <w:rPr>
          <w:lang w:val="ru-RU"/>
        </w:rPr>
      </w:pPr>
    </w:p>
    <w:p w:rsidR="00BD0CA6" w:rsidRPr="00BD0CA6" w:rsidRDefault="00BD0CA6" w:rsidP="00BD0CA6">
      <w:pPr>
        <w:pStyle w:val="Main"/>
        <w:ind w:firstLine="0"/>
        <w:jc w:val="left"/>
        <w:rPr>
          <w:lang w:val="ru-RU"/>
        </w:rPr>
      </w:pPr>
      <w:r>
        <w:rPr>
          <w:rFonts w:ascii="Courier New" w:hAnsi="Courier New" w:cs="Courier New"/>
          <w:noProof/>
          <w:color w:val="0000FF"/>
          <w:lang w:eastAsia="en-US"/>
        </w:rPr>
        <w:t>if</w:t>
      </w:r>
      <w:r w:rsidRPr="00BD0CA6">
        <w:rPr>
          <w:rFonts w:ascii="Courier New" w:hAnsi="Courier New" w:cs="Courier New"/>
          <w:noProof/>
          <w:lang w:val="ru-RU" w:eastAsia="en-US"/>
        </w:rPr>
        <w:t>(</w:t>
      </w:r>
      <w:r>
        <w:rPr>
          <w:rFonts w:ascii="Courier New" w:hAnsi="Courier New" w:cs="Courier New"/>
          <w:noProof/>
          <w:lang w:eastAsia="en-US"/>
        </w:rPr>
        <w:t>fMulti</w:t>
      </w:r>
      <w:r w:rsidRPr="00BD0CA6">
        <w:rPr>
          <w:rFonts w:ascii="Courier New" w:hAnsi="Courier New" w:cs="Courier New"/>
          <w:noProof/>
          <w:lang w:val="ru-RU" w:eastAsia="en-US"/>
        </w:rPr>
        <w:t>(</w:t>
      </w:r>
      <w:r>
        <w:rPr>
          <w:rFonts w:ascii="Courier New" w:hAnsi="Courier New" w:cs="Courier New"/>
          <w:noProof/>
          <w:lang w:eastAsia="en-US"/>
        </w:rPr>
        <w:t>anw</w:t>
      </w:r>
      <w:r w:rsidRPr="00BD0CA6">
        <w:rPr>
          <w:rFonts w:ascii="Courier New" w:hAnsi="Courier New" w:cs="Courier New"/>
          <w:noProof/>
          <w:lang w:val="ru-RU" w:eastAsia="en-US"/>
        </w:rPr>
        <w:t>))</w:t>
      </w:r>
      <w:r w:rsidR="00613C01">
        <w:rPr>
          <w:rFonts w:ascii="Courier New" w:hAnsi="Courier New" w:cs="Courier New"/>
          <w:noProof/>
          <w:lang w:val="ru-RU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lang w:eastAsia="en-US"/>
        </w:rPr>
        <w:t>return</w:t>
      </w:r>
      <w:r w:rsidR="00613C01">
        <w:rPr>
          <w:rFonts w:ascii="Courier New" w:hAnsi="Courier New" w:cs="Courier New"/>
          <w:noProof/>
          <w:lang w:val="ru-RU" w:eastAsia="en-US"/>
        </w:rPr>
        <w:t xml:space="preserve"> </w:t>
      </w:r>
      <w:r w:rsidRPr="00BD0CA6">
        <w:rPr>
          <w:rFonts w:ascii="Courier New" w:hAnsi="Courier New" w:cs="Courier New"/>
          <w:noProof/>
          <w:lang w:val="ru-RU" w:eastAsia="en-US"/>
        </w:rPr>
        <w:t>1;</w:t>
      </w:r>
    </w:p>
    <w:p w:rsidR="00BD0CA6" w:rsidRPr="00BD0CA6" w:rsidRDefault="00BD0CA6" w:rsidP="003F50D3">
      <w:pPr>
        <w:pStyle w:val="Main"/>
        <w:ind w:firstLine="567"/>
        <w:rPr>
          <w:lang w:val="ru-RU"/>
        </w:rPr>
      </w:pPr>
    </w:p>
    <w:p w:rsidR="00BD0CA6" w:rsidRPr="00BD0CA6" w:rsidRDefault="00BD0CA6" w:rsidP="003F50D3">
      <w:pPr>
        <w:pStyle w:val="Main"/>
        <w:ind w:firstLine="567"/>
        <w:rPr>
          <w:lang w:val="ru-RU"/>
        </w:rPr>
      </w:pPr>
      <w:r w:rsidRPr="00F74502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какая-либо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обнаружила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ошибку,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она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устанавливает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соответствующее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значение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ошибки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перечислении</w:t>
      </w:r>
      <w:r w:rsidR="00613C01">
        <w:rPr>
          <w:highlight w:val="yellow"/>
          <w:lang w:val="ru-RU"/>
        </w:rPr>
        <w:t xml:space="preserve"> </w:t>
      </w:r>
      <w:proofErr w:type="spellStart"/>
      <w:r w:rsidRPr="00F74502">
        <w:rPr>
          <w:highlight w:val="yellow"/>
          <w:lang w:val="ru-RU"/>
        </w:rPr>
        <w:t>error</w:t>
      </w:r>
      <w:proofErr w:type="spellEnd"/>
      <w:r w:rsidRPr="00F74502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тут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proofErr w:type="gramStart"/>
      <w:r w:rsidRPr="00F74502">
        <w:rPr>
          <w:highlight w:val="yellow"/>
          <w:lang w:val="ru-RU"/>
        </w:rPr>
        <w:t>завершает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свою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работу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вернув</w:t>
      </w:r>
      <w:proofErr w:type="gramEnd"/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1.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Далее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цепочки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завершаются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все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функции,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proofErr w:type="spellStart"/>
      <w:r w:rsidRPr="00F74502">
        <w:rPr>
          <w:highlight w:val="yellow"/>
          <w:lang w:val="ru-RU"/>
        </w:rPr>
        <w:t>pars</w:t>
      </w:r>
      <w:proofErr w:type="spellEnd"/>
      <w:r w:rsidRPr="00F74502">
        <w:rPr>
          <w:highlight w:val="yellow"/>
          <w:lang w:val="ru-RU"/>
        </w:rPr>
        <w:t>()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вместо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результата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копирует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обрабатываемую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строку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соответствующее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сообщение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об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ошибке.</w:t>
      </w:r>
    </w:p>
    <w:p w:rsidR="00BD0CA6" w:rsidRPr="00BD0CA6" w:rsidRDefault="00BD0CA6" w:rsidP="003F50D3">
      <w:pPr>
        <w:pStyle w:val="Main"/>
        <w:ind w:firstLine="567"/>
        <w:rPr>
          <w:lang w:val="ru-RU"/>
        </w:rPr>
      </w:pPr>
    </w:p>
    <w:p w:rsidR="00BD0CA6" w:rsidRPr="00BD0CA6" w:rsidRDefault="00BD0CA6" w:rsidP="003F50D3">
      <w:pPr>
        <w:pStyle w:val="Main"/>
        <w:ind w:firstLine="567"/>
        <w:rPr>
          <w:b/>
          <w:lang w:val="ru-RU"/>
        </w:rPr>
      </w:pPr>
      <w:r w:rsidRPr="00BD0CA6">
        <w:rPr>
          <w:b/>
          <w:lang w:val="ru-RU"/>
        </w:rPr>
        <w:t>Использование</w:t>
      </w:r>
      <w:r w:rsidR="00613C01">
        <w:rPr>
          <w:b/>
          <w:lang w:val="ru-RU"/>
        </w:rPr>
        <w:t xml:space="preserve"> </w:t>
      </w:r>
      <w:r w:rsidRPr="00BD0CA6">
        <w:rPr>
          <w:b/>
          <w:lang w:val="ru-RU"/>
        </w:rPr>
        <w:t>анализатора.</w:t>
      </w:r>
    </w:p>
    <w:p w:rsidR="00BD0CA6" w:rsidRPr="00BD0CA6" w:rsidRDefault="00BD0CA6" w:rsidP="003F50D3">
      <w:pPr>
        <w:pStyle w:val="Main"/>
        <w:ind w:firstLine="567"/>
        <w:rPr>
          <w:lang w:val="ru-RU"/>
        </w:rPr>
      </w:pPr>
      <w:r w:rsidRPr="00BD0CA6">
        <w:rPr>
          <w:lang w:val="ru-RU"/>
        </w:rPr>
        <w:t>Следующая</w:t>
      </w:r>
      <w:r w:rsidR="00613C01">
        <w:rPr>
          <w:lang w:val="ru-RU"/>
        </w:rPr>
        <w:t xml:space="preserve"> </w:t>
      </w:r>
      <w:r w:rsidRPr="00BD0CA6">
        <w:rPr>
          <w:lang w:val="ru-RU"/>
        </w:rPr>
        <w:t>небольшая</w:t>
      </w:r>
      <w:r w:rsidR="00613C01">
        <w:rPr>
          <w:lang w:val="ru-RU"/>
        </w:rPr>
        <w:t xml:space="preserve"> </w:t>
      </w:r>
      <w:r w:rsidRPr="00BD0CA6">
        <w:rPr>
          <w:lang w:val="ru-RU"/>
        </w:rPr>
        <w:t>программа</w:t>
      </w:r>
      <w:r w:rsidR="00613C01">
        <w:rPr>
          <w:lang w:val="ru-RU"/>
        </w:rPr>
        <w:t xml:space="preserve"> </w:t>
      </w:r>
      <w:r w:rsidRPr="00BD0CA6">
        <w:rPr>
          <w:lang w:val="ru-RU"/>
        </w:rPr>
        <w:t>демонстрирует</w:t>
      </w:r>
      <w:r w:rsidR="00613C01">
        <w:rPr>
          <w:lang w:val="ru-RU"/>
        </w:rPr>
        <w:t xml:space="preserve"> </w:t>
      </w:r>
      <w:r w:rsidRPr="00BD0CA6">
        <w:rPr>
          <w:lang w:val="ru-RU"/>
        </w:rPr>
        <w:t>использование</w:t>
      </w:r>
      <w:r w:rsidR="00613C01">
        <w:rPr>
          <w:lang w:val="ru-RU"/>
        </w:rPr>
        <w:t xml:space="preserve"> </w:t>
      </w:r>
      <w:r w:rsidRPr="00BD0CA6">
        <w:rPr>
          <w:lang w:val="ru-RU"/>
        </w:rPr>
        <w:t>анализатора.</w:t>
      </w:r>
      <w:r w:rsidR="00613C01">
        <w:rPr>
          <w:lang w:val="ru-RU"/>
        </w:rPr>
        <w:t xml:space="preserve"> </w:t>
      </w:r>
      <w:r w:rsidRPr="00BD0CA6">
        <w:rPr>
          <w:lang w:val="ru-RU"/>
        </w:rPr>
        <w:t>Файл</w:t>
      </w:r>
      <w:r w:rsidR="00613C01">
        <w:rPr>
          <w:lang w:val="ru-RU"/>
        </w:rPr>
        <w:t xml:space="preserve"> </w:t>
      </w:r>
      <w:proofErr w:type="spellStart"/>
      <w:r w:rsidRPr="00BD0CA6">
        <w:rPr>
          <w:b/>
          <w:lang w:val="ru-RU"/>
        </w:rPr>
        <w:t>parser_console.cpp</w:t>
      </w:r>
      <w:proofErr w:type="spellEnd"/>
    </w:p>
    <w:p w:rsidR="00BD0CA6" w:rsidRDefault="00BD0CA6" w:rsidP="003F50D3">
      <w:pPr>
        <w:pStyle w:val="Main"/>
        <w:ind w:firstLine="567"/>
        <w:rPr>
          <w:lang w:val="ru-RU"/>
        </w:rPr>
      </w:pP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char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expr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обрабатываемую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строку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token</w:t>
      </w: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[80];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//Лексема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enum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{Empty,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Operator,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Variable,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Number}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type;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//Тип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лексемы</w:t>
      </w: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</w:p>
    <w:p w:rsid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getToken(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*expr)</w:t>
      </w:r>
    </w:p>
    <w:p w:rsidR="00613C01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static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i=0;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type=Empty;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(expr[i]==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выражения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i=0;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BD0CA6" w:rsidRP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isspace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]))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BD0CA6" w:rsidRPr="00BD0CA6">
        <w:rPr>
          <w:rFonts w:ascii="Courier New" w:hAnsi="Courier New" w:cs="Courier New"/>
          <w:noProof/>
          <w:sz w:val="20"/>
          <w:szCs w:val="20"/>
          <w:lang w:eastAsia="en-US"/>
        </w:rPr>
        <w:t>++;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//Пропустить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разделительные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D0CA6" w:rsidRPr="00BD0CA6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символы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(strchr(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"+-*/%^=()"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expr[i])){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expr[i];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*(token+1)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Operator;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(isalpha(expr[i])){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expr[i];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*(token+1)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Variable;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(isdigit(expr[i])){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j=0;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token[j]=expr[i];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(isdigit(expr[i+1])||expr[i+1]==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'.'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token[++j]=expr[++i];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token[j+1]=</w:t>
      </w:r>
      <w:r w:rsidR="00BD0CA6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type=Number;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i++;</w:t>
      </w:r>
    </w:p>
    <w:p w:rsidR="00BD0CA6" w:rsidRDefault="00613C01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D0CA6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D0CA6">
        <w:rPr>
          <w:rFonts w:ascii="Courier New" w:hAnsi="Courier New" w:cs="Courier New"/>
          <w:noProof/>
          <w:sz w:val="20"/>
          <w:szCs w:val="20"/>
          <w:lang w:val="en-US" w:eastAsia="en-US"/>
        </w:rPr>
        <w:t>&amp;i;</w:t>
      </w:r>
    </w:p>
    <w:p w:rsidR="00BD0CA6" w:rsidRPr="00BD0CA6" w:rsidRDefault="00BD0CA6" w:rsidP="00BD0CA6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BD0CA6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BD0CA6" w:rsidRDefault="00BD0CA6" w:rsidP="003F50D3">
      <w:pPr>
        <w:pStyle w:val="Main"/>
        <w:ind w:firstLine="567"/>
        <w:rPr>
          <w:lang w:val="ru-RU"/>
        </w:rPr>
      </w:pPr>
    </w:p>
    <w:p w:rsidR="00F74502" w:rsidRDefault="00F74502" w:rsidP="003F50D3">
      <w:pPr>
        <w:pStyle w:val="Main"/>
        <w:ind w:firstLine="567"/>
        <w:rPr>
          <w:lang w:val="ru-RU"/>
        </w:rPr>
      </w:pPr>
      <w:r>
        <w:rPr>
          <w:lang w:val="ru-RU"/>
        </w:rPr>
        <w:t>В</w:t>
      </w:r>
      <w:r w:rsidR="00613C01">
        <w:rPr>
          <w:lang w:val="ru-RU"/>
        </w:rPr>
        <w:t xml:space="preserve"> </w:t>
      </w:r>
      <w:r>
        <w:rPr>
          <w:lang w:val="ru-RU"/>
        </w:rPr>
        <w:t>конечном</w:t>
      </w:r>
      <w:r w:rsidR="00613C01">
        <w:rPr>
          <w:lang w:val="ru-RU"/>
        </w:rPr>
        <w:t xml:space="preserve"> </w:t>
      </w:r>
      <w:r>
        <w:rPr>
          <w:lang w:val="ru-RU"/>
        </w:rPr>
        <w:t>представлении</w:t>
      </w:r>
      <w:r w:rsidR="00613C01">
        <w:rPr>
          <w:lang w:val="ru-RU"/>
        </w:rPr>
        <w:t xml:space="preserve"> </w:t>
      </w:r>
      <w:r>
        <w:rPr>
          <w:lang w:val="ru-RU"/>
        </w:rPr>
        <w:t>анализатор</w:t>
      </w:r>
      <w:r w:rsidR="00613C01">
        <w:rPr>
          <w:lang w:val="ru-RU"/>
        </w:rPr>
        <w:t xml:space="preserve"> </w:t>
      </w:r>
      <w:r>
        <w:rPr>
          <w:lang w:val="ru-RU"/>
        </w:rPr>
        <w:t>оформлен</w:t>
      </w:r>
      <w:r w:rsidR="00613C01">
        <w:rPr>
          <w:lang w:val="ru-RU"/>
        </w:rPr>
        <w:t xml:space="preserve"> </w:t>
      </w:r>
      <w:r>
        <w:rPr>
          <w:lang w:val="ru-RU"/>
        </w:rPr>
        <w:t>в</w:t>
      </w:r>
      <w:r w:rsidR="00613C01">
        <w:rPr>
          <w:lang w:val="ru-RU"/>
        </w:rPr>
        <w:t xml:space="preserve"> </w:t>
      </w:r>
      <w:r>
        <w:rPr>
          <w:lang w:val="ru-RU"/>
        </w:rPr>
        <w:t>виде</w:t>
      </w:r>
      <w:r w:rsidR="00613C01">
        <w:rPr>
          <w:lang w:val="ru-RU"/>
        </w:rPr>
        <w:t xml:space="preserve"> </w:t>
      </w:r>
      <w:r>
        <w:rPr>
          <w:lang w:val="ru-RU"/>
        </w:rPr>
        <w:t>программы</w:t>
      </w:r>
    </w:p>
    <w:p w:rsidR="00F74502" w:rsidRDefault="00F74502" w:rsidP="003F50D3">
      <w:pPr>
        <w:pStyle w:val="Main"/>
        <w:ind w:firstLine="567"/>
        <w:rPr>
          <w:lang w:val="ru-RU"/>
        </w:rPr>
      </w:pP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&lt;string.h&gt;</w:t>
      </w: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&lt;stdlib.h&gt;</w:t>
      </w: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&lt;ctype.h&gt;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&lt;math.h&gt;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std;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Pr="00B21916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B21916">
        <w:rPr>
          <w:rFonts w:ascii="Courier New" w:hAnsi="Courier New" w:cs="Courier New"/>
          <w:noProof/>
          <w:sz w:val="20"/>
          <w:szCs w:val="20"/>
          <w:lang w:val="en-US" w:eastAsia="en-US"/>
        </w:rPr>
        <w:t>*</w:t>
      </w:r>
      <w:r w:rsidR="00613C01" w:rsidRPr="00B21916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getToken</w:t>
      </w:r>
      <w:r w:rsidRPr="00B21916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Pr="00B21916">
        <w:rPr>
          <w:rFonts w:ascii="Courier New" w:hAnsi="Courier New" w:cs="Courier New"/>
          <w:noProof/>
          <w:sz w:val="20"/>
          <w:szCs w:val="20"/>
          <w:lang w:val="en-US" w:eastAsia="en-US"/>
        </w:rPr>
        <w:t>*);</w:t>
      </w:r>
      <w:r w:rsidR="00613C01" w:rsidRPr="00B21916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B2191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Получает</w:t>
      </w:r>
      <w:r w:rsidR="00613C01" w:rsidRPr="00B2191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лексему</w:t>
      </w:r>
      <w:r w:rsidR="00613C01" w:rsidRPr="00B2191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из</w:t>
      </w:r>
      <w:r w:rsidR="00613C01" w:rsidRPr="00B21916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строки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pars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//Точка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входа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анализатора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fSum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//Обрабатывает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сложение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вычитание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fMulti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//Обрабатывает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умножение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деление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fExp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//Возведение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степень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fUnary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//Обработка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унарных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операторов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fBrack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//Обрабатывает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выражение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скобках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fAtom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*);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//Получает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числа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обрабатываемую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строку</w:t>
      </w: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token[80];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//Лексема</w:t>
      </w: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enum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{Empty,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Operator,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Variable,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Number}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type;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//Тип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лексемы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enum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{No,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Syntax,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Zero}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error;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//Значение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ошибки</w:t>
      </w:r>
    </w:p>
    <w:p w:rsidR="00613C01" w:rsidRP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pars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line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//Точка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входа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анализатора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*pointer;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result;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error=No;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lastRenderedPageBreak/>
        <w:t>//принимает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указатель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line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)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обрабатываемую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строку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//присваивает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глобальной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expr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,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что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бы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могли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обращаться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строке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line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pointer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getToken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);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token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[80]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попадает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лексема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fSum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(&amp;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result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);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//вызывается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из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арифметических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функций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передается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адрес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result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*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pointer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=0;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switch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error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No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: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sprintf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"%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f</w:t>
      </w:r>
      <w:r w:rsidR="00F74502" w:rsidRPr="00F74502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result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//копирует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результат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исходную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строку,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которую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указывает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expr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Syntax: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strcpy(expr,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"Syntax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error!"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Zero: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strcpy(expr,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"Divide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by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zero!"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F74502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P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P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>*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getToken</w:t>
      </w:r>
      <w:r w:rsidRP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)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Получает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лексему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из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строки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static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=0;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//номер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текущий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позиции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анализируемой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строке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type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Empty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//пустой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тип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(данный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тип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свидетельствовать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том,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больше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нет)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]==</w:t>
      </w:r>
      <w:r w:rsidR="00F74502" w:rsidRPr="00F74502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'\0'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выражения.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Конец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строки?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=0;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0;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isspace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]))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++;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//Пропустить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разделительные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символы.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//Пропускаются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разделительные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символы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(пробел,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табуляции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другие)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token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[80]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глобальная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переменная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тип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определяется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глобальным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константным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перечисление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type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strchr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74502" w:rsidRPr="00F74502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"+-*/%^=()"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]))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//поиск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подстроки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строке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*token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expr[i];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*(token+1)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type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Operator;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(isalpha(expr[i]))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//определение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типа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лексемы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*token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expr[i];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*(token+1)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type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Variable;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(isdigit(expr[i]))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//определение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типа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лексемы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j=0;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token[j]=expr[i];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(isdigit(expr[i+1])||expr[i+1]==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'.'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token[++j]=expr[++i];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token[j+1]=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'\0'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type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Number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F74502" w:rsidRPr="00F74502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++;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F74502" w:rsidRPr="00F74502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&amp;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//необходимо,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обеспечить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возможность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обнулить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getToken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()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fSum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anw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//Обрабатывает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сложение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вычитание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op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temp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fMulti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anw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))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1;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//вызывается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арифметическая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функция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((op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*token)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'+'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||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op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'-'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fMulti(&amp;temp);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switch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(op)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'+'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+=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temp;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'-'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-=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temp;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P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P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fMulti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anw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)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Обрабатывает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умножение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деление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op;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temp;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(fExp(anw))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////вызывается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арифметическая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функция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((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op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token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'*'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||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op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'/'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||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op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'%'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//запись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текущего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оператора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op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getToken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//передается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адрес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временной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temp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цепочка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начинается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сначала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(fExp(&amp;temp))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switch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(op)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'*'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temp;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'/'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(temp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0.0)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error=Zero;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/=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temp;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case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'%'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: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%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)temp;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P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P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fExp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anw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)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Возведение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степень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//обработка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возведения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степени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temp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(fUnary(anw))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'^'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lastRenderedPageBreak/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(fUnary(&amp;temp))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pow(*anw,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temp);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fUnary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anw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//Обработка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унарных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операторов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//проверяет,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является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унарным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плюсом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или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унарным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минусом,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так,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лексему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(т.е.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+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или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-)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op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//получает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лексему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op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=0;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'+'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||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*token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'-'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op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*token;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F74502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(fBrack(anw))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//содержится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op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унарный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минус,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необходимо,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изменяет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result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(op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'-'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-(*anw);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P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P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fBrack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anw</w:t>
      </w:r>
      <w:r w:rsidRP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)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Обрабатывает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выражение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скобках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//проверяет,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является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знаком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открывающийся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скобки,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если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//это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так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рекурсивно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вызывает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fSum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()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начинается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вычисление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выражения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скобках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'('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fSum(anw);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(*token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')'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error=Syntax;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F74502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(fAtom(anw))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//Ошибка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0;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</w:pP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fAtom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anw</w:t>
      </w:r>
      <w:r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//Получает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числа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помощью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библиотечной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atof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()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преобразует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лексему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типа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double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записывает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адресу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anw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,</w:t>
      </w:r>
    </w:p>
    <w:p w:rsidR="00F74502" w:rsidRP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//т.е.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переменную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result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(type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Number)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*anw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atof(token);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getToken(expr);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error=Syntax;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</w:p>
    <w:p w:rsidR="00F74502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return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F74502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main(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74502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[255];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//Содержит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вычисляемое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выражение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(1)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F74502" w:rsidRPr="00F74502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expration</w:t>
      </w:r>
      <w:r w:rsidR="00F74502" w:rsidRPr="00F74502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&gt;&gt;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gets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(!*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break</w:t>
      </w:r>
      <w:r w:rsidR="00F74502" w:rsidRPr="00F74502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введена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пустая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строка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завершить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программу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pars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expr</w:t>
      </w:r>
      <w:r w:rsidR="00F74502" w:rsidRPr="00F7450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//Точка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входа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 w:rsidRPr="00F7450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анализатора.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Вычислить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выражение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F7450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printf(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  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Result: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%s\n\n"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74502">
        <w:rPr>
          <w:rFonts w:ascii="Courier New" w:hAnsi="Courier New" w:cs="Courier New"/>
          <w:noProof/>
          <w:sz w:val="20"/>
          <w:szCs w:val="20"/>
          <w:lang w:val="en-US" w:eastAsia="en-US"/>
        </w:rPr>
        <w:t>expr);</w:t>
      </w:r>
    </w:p>
    <w:p w:rsidR="00613C01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F74502" w:rsidRPr="0056154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F74502" w:rsidRPr="0056154D" w:rsidRDefault="00613C01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F7450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F74502" w:rsidRPr="0056154D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0;</w:t>
      </w:r>
    </w:p>
    <w:p w:rsidR="00F74502" w:rsidRPr="0056154D" w:rsidRDefault="00F74502" w:rsidP="00F7450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56154D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F74502" w:rsidRPr="00BD0CA6" w:rsidRDefault="00F74502" w:rsidP="003F50D3">
      <w:pPr>
        <w:pStyle w:val="Main"/>
        <w:ind w:firstLine="567"/>
        <w:rPr>
          <w:lang w:val="ru-RU"/>
        </w:rPr>
      </w:pPr>
    </w:p>
    <w:p w:rsidR="00C53C38" w:rsidRPr="00BD0CA6" w:rsidRDefault="00BD0CA6" w:rsidP="003F50D3">
      <w:pPr>
        <w:pStyle w:val="Main"/>
        <w:ind w:firstLine="567"/>
        <w:rPr>
          <w:lang w:val="ru-RU"/>
        </w:rPr>
      </w:pPr>
      <w:r w:rsidRPr="00F74502">
        <w:rPr>
          <w:highlight w:val="yellow"/>
          <w:lang w:val="ru-RU"/>
        </w:rPr>
        <w:t>Обработка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выражения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происходит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бесконечном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цикле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до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тех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пор,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пока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введена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пустая</w:t>
      </w:r>
      <w:r w:rsidR="00613C01">
        <w:rPr>
          <w:highlight w:val="yellow"/>
          <w:lang w:val="ru-RU"/>
        </w:rPr>
        <w:t xml:space="preserve"> </w:t>
      </w:r>
      <w:r w:rsidRPr="00F74502">
        <w:rPr>
          <w:highlight w:val="yellow"/>
          <w:lang w:val="ru-RU"/>
        </w:rPr>
        <w:t>строка</w:t>
      </w:r>
    </w:p>
    <w:p w:rsidR="00C53C38" w:rsidRPr="00BD0CA6" w:rsidRDefault="00C53C38" w:rsidP="00C53C38">
      <w:pPr>
        <w:pStyle w:val="Main"/>
        <w:ind w:firstLine="0"/>
        <w:jc w:val="center"/>
        <w:rPr>
          <w:lang w:val="ru-RU"/>
        </w:rPr>
      </w:pPr>
    </w:p>
    <w:p w:rsidR="00C53C38" w:rsidRDefault="00F74502" w:rsidP="00C53C38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084070" cy="510540"/>
            <wp:effectExtent l="1905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C38" w:rsidRDefault="00C53C38" w:rsidP="00C53C38">
      <w:pPr>
        <w:pStyle w:val="Main"/>
        <w:ind w:firstLine="0"/>
        <w:jc w:val="center"/>
        <w:rPr>
          <w:lang w:val="ru-RU"/>
        </w:rPr>
      </w:pPr>
    </w:p>
    <w:p w:rsidR="00497BF7" w:rsidRPr="00497BF7" w:rsidRDefault="00497BF7" w:rsidP="00497BF7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100" w:name="_Toc480062945"/>
      <w:bookmarkStart w:id="101" w:name="_Toc5051375"/>
      <w:r w:rsidRPr="00497BF7">
        <w:rPr>
          <w:sz w:val="20"/>
          <w:szCs w:val="20"/>
        </w:rPr>
        <w:t>Быстрые</w:t>
      </w:r>
      <w:r w:rsidR="00613C01">
        <w:rPr>
          <w:sz w:val="20"/>
          <w:szCs w:val="20"/>
        </w:rPr>
        <w:t xml:space="preserve"> </w:t>
      </w:r>
      <w:r w:rsidRPr="00497BF7">
        <w:rPr>
          <w:sz w:val="20"/>
          <w:szCs w:val="20"/>
        </w:rPr>
        <w:t>сортировки</w:t>
      </w:r>
      <w:bookmarkEnd w:id="100"/>
      <w:bookmarkEnd w:id="101"/>
    </w:p>
    <w:p w:rsidR="00497BF7" w:rsidRPr="00071544" w:rsidRDefault="00497BF7" w:rsidP="00497BF7">
      <w:pPr>
        <w:pStyle w:val="Main"/>
        <w:ind w:firstLine="567"/>
      </w:pPr>
      <w:bookmarkStart w:id="102" w:name="AP02030"/>
      <w:r w:rsidRPr="00071544">
        <w:rPr>
          <w:highlight w:val="yellow"/>
          <w:lang w:val="ru-RU"/>
        </w:rPr>
        <w:t>Простые</w:t>
      </w:r>
      <w:r w:rsidR="00613C01">
        <w:rPr>
          <w:highlight w:val="yellow"/>
          <w:lang w:val="ru-RU"/>
        </w:rPr>
        <w:t xml:space="preserve"> </w:t>
      </w:r>
      <w:bookmarkEnd w:id="102"/>
      <w:r w:rsidRPr="00071544">
        <w:rPr>
          <w:highlight w:val="yellow"/>
          <w:lang w:val="ru-RU"/>
        </w:rPr>
        <w:t>методы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сортировки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вроде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метода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выбора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метода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пузырька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сортируют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массив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proofErr w:type="spellStart"/>
      <w:r w:rsidRPr="00071544">
        <w:rPr>
          <w:i/>
          <w:iCs/>
          <w:highlight w:val="yellow"/>
          <w:lang w:val="ru-RU"/>
        </w:rPr>
        <w:t>n</w:t>
      </w:r>
      <w:proofErr w:type="spellEnd"/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элементов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за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O(</w:t>
      </w:r>
      <w:r w:rsidRPr="00071544">
        <w:rPr>
          <w:i/>
          <w:iCs/>
          <w:highlight w:val="yellow"/>
          <w:lang w:val="ru-RU"/>
        </w:rPr>
        <w:t>n</w:t>
      </w:r>
      <w:r w:rsidRPr="00071544">
        <w:rPr>
          <w:highlight w:val="yellow"/>
          <w:lang w:val="ru-RU"/>
        </w:rPr>
        <w:t>2)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операций.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Однако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помощью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принципа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«разделяй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властвуй»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удается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построить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более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быстрые,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работающие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за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O(</w:t>
      </w:r>
      <w:proofErr w:type="spellStart"/>
      <w:r w:rsidRPr="00071544">
        <w:rPr>
          <w:i/>
          <w:iCs/>
          <w:highlight w:val="yellow"/>
          <w:lang w:val="ru-RU"/>
        </w:rPr>
        <w:t>n</w:t>
      </w:r>
      <w:proofErr w:type="spellEnd"/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log2</w:t>
      </w:r>
      <w:r w:rsidR="00613C01">
        <w:rPr>
          <w:highlight w:val="yellow"/>
          <w:lang w:val="ru-RU"/>
        </w:rPr>
        <w:t xml:space="preserve"> </w:t>
      </w:r>
      <w:proofErr w:type="spellStart"/>
      <w:r w:rsidRPr="00071544">
        <w:rPr>
          <w:i/>
          <w:iCs/>
          <w:highlight w:val="yellow"/>
          <w:lang w:val="ru-RU"/>
        </w:rPr>
        <w:t>n</w:t>
      </w:r>
      <w:proofErr w:type="spellEnd"/>
      <w:r w:rsidRPr="00071544">
        <w:rPr>
          <w:highlight w:val="yellow"/>
          <w:lang w:val="ru-RU"/>
        </w:rPr>
        <w:t>)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алгоритмы.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Суть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принципа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том,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решение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получается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путем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рекурсивного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разделения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задачи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несколько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простые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подзадачи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того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типа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до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тех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пор,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пока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они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станут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элементарными.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Приведем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качестве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примеров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несколько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быстрых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алгоритмов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такого</w:t>
      </w:r>
      <w:r w:rsidR="00613C01">
        <w:rPr>
          <w:highlight w:val="yellow"/>
          <w:lang w:val="ru-RU"/>
        </w:rPr>
        <w:t xml:space="preserve"> </w:t>
      </w:r>
      <w:r w:rsidRPr="00071544">
        <w:rPr>
          <w:highlight w:val="yellow"/>
          <w:lang w:val="ru-RU"/>
        </w:rPr>
        <w:t>рода.</w:t>
      </w:r>
    </w:p>
    <w:p w:rsidR="00497BF7" w:rsidRPr="00071544" w:rsidRDefault="00497BF7" w:rsidP="00497BF7">
      <w:pPr>
        <w:pStyle w:val="Main"/>
        <w:ind w:firstLine="567"/>
      </w:pPr>
    </w:p>
    <w:p w:rsidR="00497BF7" w:rsidRPr="00E82952" w:rsidRDefault="00497BF7" w:rsidP="00E82952">
      <w:pPr>
        <w:pStyle w:val="41"/>
        <w:spacing w:before="0" w:after="0"/>
        <w:ind w:left="993" w:firstLine="0"/>
        <w:contextualSpacing/>
      </w:pPr>
      <w:bookmarkStart w:id="103" w:name="_Toc5051376"/>
      <w:r w:rsidRPr="00E82952">
        <w:t>Алгоритм</w:t>
      </w:r>
      <w:r w:rsidR="00613C01">
        <w:t xml:space="preserve"> </w:t>
      </w:r>
      <w:r w:rsidRPr="00E82952">
        <w:t>1:</w:t>
      </w:r>
      <w:r w:rsidR="00613C01">
        <w:t xml:space="preserve"> </w:t>
      </w:r>
      <w:r w:rsidRPr="00E82952">
        <w:t>«Быстрая»</w:t>
      </w:r>
      <w:r w:rsidR="00613C01">
        <w:t xml:space="preserve"> </w:t>
      </w:r>
      <w:r w:rsidRPr="00E82952">
        <w:t>сортировка</w:t>
      </w:r>
      <w:r w:rsidR="00613C01">
        <w:t xml:space="preserve"> </w:t>
      </w:r>
      <w:r w:rsidRPr="00E82952">
        <w:t>(</w:t>
      </w:r>
      <w:proofErr w:type="spellStart"/>
      <w:r w:rsidRPr="00E82952">
        <w:t>quicksort</w:t>
      </w:r>
      <w:proofErr w:type="spellEnd"/>
      <w:r w:rsidRPr="00E82952">
        <w:t>).</w:t>
      </w:r>
      <w:bookmarkEnd w:id="103"/>
    </w:p>
    <w:p w:rsidR="00497BF7" w:rsidRPr="00F005E8" w:rsidRDefault="00497BF7" w:rsidP="00A041FA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F005E8">
        <w:rPr>
          <w:lang w:val="ru-RU"/>
        </w:rPr>
        <w:t>Выбирается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опорный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элемент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(например,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первый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или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случайный).</w:t>
      </w:r>
    </w:p>
    <w:p w:rsidR="00497BF7" w:rsidRPr="00F005E8" w:rsidRDefault="00497BF7" w:rsidP="00A041FA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F005E8">
        <w:rPr>
          <w:lang w:val="ru-RU"/>
        </w:rPr>
        <w:t>Реорганизуем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массив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так,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чтобы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сначала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шли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элементы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меньшие</w:t>
      </w:r>
      <w:r w:rsidR="00613C01">
        <w:rPr>
          <w:lang w:val="ru-RU"/>
        </w:rPr>
        <w:t xml:space="preserve"> </w:t>
      </w:r>
      <w:proofErr w:type="gramStart"/>
      <w:r w:rsidRPr="00F005E8">
        <w:rPr>
          <w:lang w:val="ru-RU"/>
        </w:rPr>
        <w:t>опорного</w:t>
      </w:r>
      <w:proofErr w:type="gramEnd"/>
      <w:r w:rsidRPr="00F005E8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потом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равные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ему,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затем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большие.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этого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достаточно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помнить,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сколько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было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найдено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меньших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(</w:t>
      </w:r>
      <w:r w:rsidRPr="00F005E8">
        <w:rPr>
          <w:i/>
          <w:iCs/>
          <w:lang w:val="ru-RU"/>
        </w:rPr>
        <w:t>m</w:t>
      </w:r>
      <w:r w:rsidRPr="00F005E8">
        <w:rPr>
          <w:lang w:val="ru-RU"/>
        </w:rPr>
        <w:t>1)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больших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(</w:t>
      </w:r>
      <w:r w:rsidRPr="00F005E8">
        <w:rPr>
          <w:i/>
          <w:iCs/>
          <w:lang w:val="ru-RU"/>
        </w:rPr>
        <w:t>m</w:t>
      </w:r>
      <w:r w:rsidRPr="00F005E8">
        <w:rPr>
          <w:lang w:val="ru-RU"/>
        </w:rPr>
        <w:t>2),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чем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опорный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ставить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очередной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элемент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место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индексом</w:t>
      </w:r>
      <w:r w:rsidR="00613C01">
        <w:rPr>
          <w:lang w:val="ru-RU"/>
        </w:rPr>
        <w:t xml:space="preserve"> </w:t>
      </w:r>
      <w:r w:rsidRPr="00F005E8">
        <w:rPr>
          <w:i/>
          <w:iCs/>
          <w:lang w:val="ru-RU"/>
        </w:rPr>
        <w:t>m</w:t>
      </w:r>
      <w:r w:rsidRPr="00F005E8">
        <w:rPr>
          <w:lang w:val="ru-RU"/>
        </w:rPr>
        <w:t>1,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очередной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больший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место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индексом</w:t>
      </w:r>
      <w:r w:rsidR="00613C01">
        <w:rPr>
          <w:lang w:val="ru-RU"/>
        </w:rPr>
        <w:t xml:space="preserve"> </w:t>
      </w:r>
      <w:r w:rsidRPr="00F005E8">
        <w:rPr>
          <w:i/>
          <w:iCs/>
          <w:lang w:val="ru-RU"/>
        </w:rPr>
        <w:t>n</w:t>
      </w:r>
      <w:r w:rsidRPr="00F005E8">
        <w:rPr>
          <w:lang w:val="ru-RU"/>
        </w:rPr>
        <w:t>-1-</w:t>
      </w:r>
      <w:r w:rsidRPr="00F005E8">
        <w:rPr>
          <w:i/>
          <w:iCs/>
          <w:lang w:val="ru-RU"/>
        </w:rPr>
        <w:t>m</w:t>
      </w:r>
      <w:r w:rsidRPr="00F005E8">
        <w:rPr>
          <w:lang w:val="ru-RU"/>
        </w:rPr>
        <w:t>2.</w:t>
      </w:r>
    </w:p>
    <w:p w:rsidR="00497BF7" w:rsidRPr="00F005E8" w:rsidRDefault="00497BF7" w:rsidP="00497BF7">
      <w:pPr>
        <w:pStyle w:val="Main"/>
        <w:ind w:left="426" w:firstLine="0"/>
        <w:rPr>
          <w:lang w:val="ru-RU"/>
        </w:rPr>
      </w:pPr>
    </w:p>
    <w:p w:rsidR="00497BF7" w:rsidRPr="00F005E8" w:rsidRDefault="00497BF7" w:rsidP="00497BF7">
      <w:pPr>
        <w:pStyle w:val="Main"/>
        <w:ind w:left="426" w:firstLine="0"/>
        <w:rPr>
          <w:lang w:val="ru-RU"/>
        </w:rPr>
      </w:pPr>
      <w:r w:rsidRPr="00F005E8">
        <w:rPr>
          <w:lang w:val="ru-RU"/>
        </w:rPr>
        <w:t>После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выполнения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такой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операции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опорный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элемент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равные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ему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стоят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своем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месте,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их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переставлять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больше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придется.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Между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«меньшей»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«большей»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часть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массива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перестановок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также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быть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может.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есть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эти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части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сортировать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независимо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друг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друга.</w:t>
      </w:r>
    </w:p>
    <w:p w:rsidR="00497BF7" w:rsidRPr="00F005E8" w:rsidRDefault="00497BF7" w:rsidP="00497BF7">
      <w:pPr>
        <w:pStyle w:val="Main"/>
        <w:ind w:left="426" w:firstLine="0"/>
        <w:rPr>
          <w:lang w:val="ru-RU"/>
        </w:rPr>
      </w:pPr>
    </w:p>
    <w:p w:rsidR="00497BF7" w:rsidRPr="00F005E8" w:rsidRDefault="00497BF7" w:rsidP="00A041FA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F005E8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«меньшая»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или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«большая»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часть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состоит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одного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элемента,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она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уже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отсортирована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</w:t>
      </w:r>
      <w:r w:rsidR="00613C01">
        <w:rPr>
          <w:lang w:val="ru-RU"/>
        </w:rPr>
        <w:t xml:space="preserve"> </w:t>
      </w:r>
      <w:proofErr w:type="gramStart"/>
      <w:r w:rsidRPr="00F005E8">
        <w:rPr>
          <w:lang w:val="ru-RU"/>
        </w:rPr>
        <w:t>делать</w:t>
      </w:r>
      <w:proofErr w:type="gramEnd"/>
      <w:r w:rsidR="00613C01">
        <w:rPr>
          <w:lang w:val="ru-RU"/>
        </w:rPr>
        <w:t xml:space="preserve"> </w:t>
      </w:r>
      <w:r w:rsidRPr="00F005E8">
        <w:rPr>
          <w:lang w:val="ru-RU"/>
        </w:rPr>
        <w:t>ничего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надо.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Иначе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сортируем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эти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части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помощью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алгоритма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быстрой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сортировки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(то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есть,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выполняем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нее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шаги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1-3).</w:t>
      </w:r>
    </w:p>
    <w:p w:rsidR="00497BF7" w:rsidRPr="00F005E8" w:rsidRDefault="00497BF7" w:rsidP="00497BF7">
      <w:pPr>
        <w:pStyle w:val="Main"/>
        <w:ind w:firstLine="567"/>
        <w:rPr>
          <w:lang w:val="ru-RU"/>
        </w:rPr>
      </w:pPr>
    </w:p>
    <w:p w:rsidR="00497BF7" w:rsidRPr="00F005E8" w:rsidRDefault="00497BF7" w:rsidP="00497BF7">
      <w:pPr>
        <w:pStyle w:val="Main"/>
        <w:ind w:firstLine="567"/>
        <w:rPr>
          <w:lang w:val="ru-RU"/>
        </w:rPr>
      </w:pPr>
      <w:r w:rsidRPr="00F005E8">
        <w:rPr>
          <w:lang w:val="ru-RU"/>
        </w:rPr>
        <w:t>Как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видите,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быстрая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сортировка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состоит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выполнения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шагов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1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2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рекурсивного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вызова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алгоритма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получившихся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частей</w:t>
      </w:r>
      <w:r w:rsidR="00613C01">
        <w:rPr>
          <w:lang w:val="ru-RU"/>
        </w:rPr>
        <w:t xml:space="preserve"> </w:t>
      </w:r>
      <w:r w:rsidRPr="00F005E8">
        <w:rPr>
          <w:lang w:val="ru-RU"/>
        </w:rPr>
        <w:t>массива.</w:t>
      </w:r>
    </w:p>
    <w:p w:rsidR="00497BF7" w:rsidRPr="00B249A1" w:rsidRDefault="00497BF7" w:rsidP="00497BF7">
      <w:pPr>
        <w:pStyle w:val="Main"/>
        <w:ind w:firstLine="567"/>
        <w:rPr>
          <w:lang w:val="ru-RU"/>
        </w:rPr>
      </w:pPr>
    </w:p>
    <w:p w:rsidR="00743AB2" w:rsidRPr="00F005E8" w:rsidRDefault="00F005E8" w:rsidP="00F005E8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104" w:name="_Toc5051377"/>
      <w:proofErr w:type="gramStart"/>
      <w:r>
        <w:rPr>
          <w:rFonts w:ascii="Arial" w:hAnsi="Arial" w:cs="Arial"/>
          <w:sz w:val="20"/>
          <w:szCs w:val="20"/>
          <w:lang w:val="en-US"/>
        </w:rPr>
        <w:t>Q</w:t>
      </w:r>
      <w:proofErr w:type="spellStart"/>
      <w:r w:rsidRPr="00F005E8">
        <w:rPr>
          <w:rFonts w:ascii="Arial" w:hAnsi="Arial" w:cs="Arial"/>
          <w:sz w:val="20"/>
          <w:szCs w:val="20"/>
        </w:rPr>
        <w:t>uicksort</w:t>
      </w:r>
      <w:proofErr w:type="spellEnd"/>
      <w:r w:rsidRPr="00F005E8">
        <w:rPr>
          <w:rFonts w:ascii="Arial" w:hAnsi="Arial" w:cs="Arial"/>
          <w:sz w:val="20"/>
          <w:szCs w:val="20"/>
        </w:rPr>
        <w:t>.</w:t>
      </w:r>
      <w:proofErr w:type="gramEnd"/>
      <w:r w:rsidR="00613C01">
        <w:rPr>
          <w:rFonts w:ascii="Arial" w:hAnsi="Arial" w:cs="Arial"/>
          <w:sz w:val="20"/>
          <w:szCs w:val="20"/>
        </w:rPr>
        <w:t xml:space="preserve"> </w:t>
      </w:r>
      <w:r w:rsidR="00743AB2" w:rsidRPr="00F005E8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B1605D" w:rsidRPr="00F005E8">
        <w:rPr>
          <w:rFonts w:ascii="Arial" w:hAnsi="Arial" w:cs="Arial"/>
          <w:sz w:val="20"/>
          <w:szCs w:val="20"/>
        </w:rPr>
        <w:t>1</w:t>
      </w:r>
      <w:r w:rsidR="00743AB2" w:rsidRPr="00F005E8">
        <w:rPr>
          <w:rFonts w:ascii="Arial" w:hAnsi="Arial" w:cs="Arial"/>
          <w:sz w:val="20"/>
          <w:szCs w:val="20"/>
        </w:rPr>
        <w:t>.</w:t>
      </w:r>
      <w:bookmarkEnd w:id="104"/>
    </w:p>
    <w:p w:rsidR="00B1605D" w:rsidRPr="00B249A1" w:rsidRDefault="00B1605D" w:rsidP="00B1605D">
      <w:pPr>
        <w:pStyle w:val="Main"/>
        <w:ind w:firstLine="567"/>
        <w:rPr>
          <w:lang w:val="ru-RU"/>
        </w:rPr>
      </w:pPr>
      <w:r w:rsidRPr="00F6372D">
        <w:rPr>
          <w:b/>
          <w:i/>
          <w:highlight w:val="yellow"/>
          <w:lang w:val="ru-RU"/>
        </w:rPr>
        <w:t>Быстрая</w:t>
      </w:r>
      <w:r w:rsidR="00613C01">
        <w:rPr>
          <w:b/>
          <w:i/>
          <w:highlight w:val="yellow"/>
          <w:lang w:val="ru-RU"/>
        </w:rPr>
        <w:t xml:space="preserve"> </w:t>
      </w:r>
      <w:r w:rsidRPr="00F6372D">
        <w:rPr>
          <w:b/>
          <w:i/>
          <w:highlight w:val="yellow"/>
          <w:lang w:val="ru-RU"/>
        </w:rPr>
        <w:t>сортировка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представляет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собой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усовершенствованный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метод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сортировки,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основанный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принципе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обмена.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Пузырьковая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сортировка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самой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неэффективной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всех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алгоритмов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прямой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сортировки.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Однако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усовершенствованный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алгоритм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лучшим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известных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методом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сортировки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массивов.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Он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обладает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столь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блестящими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характеристиками,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изобретатель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Ч.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Хоар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назвал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быстрой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сортировкой.</w:t>
      </w:r>
    </w:p>
    <w:p w:rsidR="00B1605D" w:rsidRPr="00F6372D" w:rsidRDefault="00B1605D" w:rsidP="00B1605D">
      <w:pPr>
        <w:pStyle w:val="Main"/>
        <w:ind w:firstLine="567"/>
        <w:rPr>
          <w:highlight w:val="yellow"/>
          <w:lang w:val="ru-RU"/>
        </w:rPr>
      </w:pPr>
      <w:r w:rsidRPr="00F6372D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достижения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наибольшей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эффективности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желательно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производить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обмен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элементов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больших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расстояниях.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массиве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выбирается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некоторый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элемент,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называемый</w:t>
      </w:r>
      <w:r w:rsidR="00613C01">
        <w:rPr>
          <w:highlight w:val="yellow"/>
          <w:lang w:val="ru-RU"/>
        </w:rPr>
        <w:t xml:space="preserve"> </w:t>
      </w:r>
      <w:r w:rsidRPr="00F6372D">
        <w:rPr>
          <w:b/>
          <w:highlight w:val="yellow"/>
          <w:lang w:val="ru-RU"/>
        </w:rPr>
        <w:t>разрешающим</w:t>
      </w:r>
      <w:r w:rsidRPr="00F6372D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Затем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он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помещается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место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массива,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где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ему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полагается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быть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упорядочивания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всех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элементов.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процессе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отыскания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подходящего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места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разрешающего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элемента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производятся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перестановки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элементов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так,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слева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от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них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находятся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элементы,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меньшие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разрешающего,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справа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—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большие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(предполагается,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массив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сортируется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возрастанию).</w:t>
      </w:r>
    </w:p>
    <w:p w:rsidR="00B1605D" w:rsidRPr="00B249A1" w:rsidRDefault="00B1605D" w:rsidP="00B1605D">
      <w:pPr>
        <w:pStyle w:val="Main"/>
        <w:ind w:firstLine="567"/>
        <w:rPr>
          <w:lang w:val="ru-RU"/>
        </w:rPr>
      </w:pPr>
      <w:r w:rsidRPr="00F6372D">
        <w:rPr>
          <w:highlight w:val="yellow"/>
          <w:lang w:val="ru-RU"/>
        </w:rPr>
        <w:t>Тем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самым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массив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разбивается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две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части:</w:t>
      </w:r>
    </w:p>
    <w:p w:rsidR="00B1605D" w:rsidRPr="00B249A1" w:rsidRDefault="00B1605D" w:rsidP="00A041FA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B249A1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отсортированные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элементы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слева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разрешающего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элемента;</w:t>
      </w:r>
    </w:p>
    <w:p w:rsidR="00B1605D" w:rsidRPr="00B249A1" w:rsidRDefault="00B1605D" w:rsidP="00A041FA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B249A1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отсортированные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элементы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справа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разрешающего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элемента.</w:t>
      </w:r>
    </w:p>
    <w:p w:rsidR="00B1605D" w:rsidRPr="00B249A1" w:rsidRDefault="00B1605D" w:rsidP="00B1605D">
      <w:pPr>
        <w:pStyle w:val="Main"/>
        <w:ind w:firstLine="567"/>
        <w:rPr>
          <w:lang w:val="ru-RU"/>
        </w:rPr>
      </w:pPr>
    </w:p>
    <w:p w:rsidR="00B1605D" w:rsidRPr="00F6372D" w:rsidRDefault="00B1605D" w:rsidP="00B1605D">
      <w:pPr>
        <w:pStyle w:val="Main"/>
        <w:ind w:firstLine="567"/>
        <w:rPr>
          <w:highlight w:val="yellow"/>
          <w:lang w:val="ru-RU"/>
        </w:rPr>
      </w:pPr>
      <w:r w:rsidRPr="00F6372D">
        <w:rPr>
          <w:highlight w:val="yellow"/>
          <w:lang w:val="ru-RU"/>
        </w:rPr>
        <w:lastRenderedPageBreak/>
        <w:t>Чтобы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отсортировать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эти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два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меньших</w:t>
      </w:r>
      <w:r w:rsidR="00613C01">
        <w:rPr>
          <w:highlight w:val="yellow"/>
          <w:lang w:val="ru-RU"/>
        </w:rPr>
        <w:t xml:space="preserve"> </w:t>
      </w:r>
      <w:proofErr w:type="spellStart"/>
      <w:r w:rsidRPr="00F6372D">
        <w:rPr>
          <w:highlight w:val="yellow"/>
          <w:lang w:val="ru-RU"/>
        </w:rPr>
        <w:t>подмассива</w:t>
      </w:r>
      <w:proofErr w:type="spellEnd"/>
      <w:r w:rsidRPr="00F6372D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алгоритм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рекурсивно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сам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себя.</w:t>
      </w:r>
    </w:p>
    <w:p w:rsidR="00B1605D" w:rsidRPr="00B249A1" w:rsidRDefault="00B1605D" w:rsidP="00B1605D">
      <w:pPr>
        <w:pStyle w:val="Main"/>
        <w:ind w:firstLine="567"/>
        <w:rPr>
          <w:lang w:val="ru-RU"/>
        </w:rPr>
      </w:pPr>
      <w:bookmarkStart w:id="105" w:name="AP02031"/>
      <w:r w:rsidRPr="00F6372D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bookmarkEnd w:id="105"/>
      <w:proofErr w:type="gramStart"/>
      <w:r w:rsidRPr="00F6372D">
        <w:rPr>
          <w:highlight w:val="yellow"/>
          <w:lang w:val="ru-RU"/>
        </w:rPr>
        <w:t>требуется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сортировать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больше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одного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элемента</w:t>
      </w:r>
      <w:proofErr w:type="gramEnd"/>
      <w:r w:rsidRPr="00F6372D">
        <w:rPr>
          <w:highlight w:val="yellow"/>
          <w:lang w:val="ru-RU"/>
        </w:rPr>
        <w:t>,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F6372D">
        <w:rPr>
          <w:highlight w:val="yellow"/>
          <w:lang w:val="ru-RU"/>
        </w:rPr>
        <w:t>нужно</w:t>
      </w:r>
    </w:p>
    <w:p w:rsidR="00B1605D" w:rsidRPr="00B249A1" w:rsidRDefault="00B1605D" w:rsidP="00A041FA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B249A1">
        <w:rPr>
          <w:lang w:val="ru-RU"/>
        </w:rPr>
        <w:t>выбрать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массиве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разрешающий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элемент;</w:t>
      </w:r>
    </w:p>
    <w:p w:rsidR="00B1605D" w:rsidRPr="00B249A1" w:rsidRDefault="00B1605D" w:rsidP="00A041FA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B249A1">
        <w:rPr>
          <w:lang w:val="ru-RU"/>
        </w:rPr>
        <w:t>переупорядочить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массив,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помещая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окончательное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место;</w:t>
      </w:r>
    </w:p>
    <w:p w:rsidR="00B1605D" w:rsidRPr="00B249A1" w:rsidRDefault="00B1605D" w:rsidP="00A041FA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B249A1">
        <w:rPr>
          <w:lang w:val="ru-RU"/>
        </w:rPr>
        <w:t>отсортировать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рекурсивно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элементы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слева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от</w:t>
      </w:r>
      <w:r w:rsidR="00613C01">
        <w:rPr>
          <w:lang w:val="ru-RU"/>
        </w:rPr>
        <w:t xml:space="preserve"> </w:t>
      </w:r>
      <w:proofErr w:type="gramStart"/>
      <w:r w:rsidRPr="00B249A1">
        <w:rPr>
          <w:lang w:val="ru-RU"/>
        </w:rPr>
        <w:t>разрешающего</w:t>
      </w:r>
      <w:proofErr w:type="gramEnd"/>
      <w:r w:rsidRPr="00B249A1">
        <w:rPr>
          <w:lang w:val="ru-RU"/>
        </w:rPr>
        <w:t>;</w:t>
      </w:r>
    </w:p>
    <w:p w:rsidR="00B1605D" w:rsidRPr="00B249A1" w:rsidRDefault="00B1605D" w:rsidP="00A041FA">
      <w:pPr>
        <w:pStyle w:val="Main"/>
        <w:numPr>
          <w:ilvl w:val="0"/>
          <w:numId w:val="9"/>
        </w:numPr>
        <w:ind w:left="426"/>
        <w:rPr>
          <w:lang w:val="ru-RU"/>
        </w:rPr>
      </w:pPr>
      <w:r w:rsidRPr="00B249A1">
        <w:rPr>
          <w:lang w:val="ru-RU"/>
        </w:rPr>
        <w:t>отсортировать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рекурсивно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элементы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справа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от</w:t>
      </w:r>
      <w:r w:rsidR="00613C01">
        <w:rPr>
          <w:lang w:val="ru-RU"/>
        </w:rPr>
        <w:t xml:space="preserve"> </w:t>
      </w:r>
      <w:proofErr w:type="gramStart"/>
      <w:r w:rsidRPr="00B249A1">
        <w:rPr>
          <w:lang w:val="ru-RU"/>
        </w:rPr>
        <w:t>разрешающего</w:t>
      </w:r>
      <w:proofErr w:type="gramEnd"/>
      <w:r w:rsidRPr="00B249A1">
        <w:rPr>
          <w:lang w:val="ru-RU"/>
        </w:rPr>
        <w:t>.</w:t>
      </w:r>
    </w:p>
    <w:p w:rsidR="00B1605D" w:rsidRPr="00B249A1" w:rsidRDefault="00B1605D" w:rsidP="00B1605D">
      <w:pPr>
        <w:pStyle w:val="Main"/>
        <w:ind w:firstLine="567"/>
        <w:rPr>
          <w:lang w:val="ru-RU"/>
        </w:rPr>
      </w:pPr>
    </w:p>
    <w:p w:rsidR="00B1605D" w:rsidRPr="00B249A1" w:rsidRDefault="00B1605D" w:rsidP="00B1605D">
      <w:pPr>
        <w:pStyle w:val="Main"/>
        <w:ind w:firstLine="567"/>
        <w:rPr>
          <w:lang w:val="ru-RU"/>
        </w:rPr>
      </w:pPr>
      <w:r w:rsidRPr="00B249A1">
        <w:rPr>
          <w:lang w:val="ru-RU"/>
        </w:rPr>
        <w:t>Ключевым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элементом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быстрой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сортировки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является</w:t>
      </w:r>
      <w:r w:rsidR="00613C01">
        <w:rPr>
          <w:lang w:val="ru-RU"/>
        </w:rPr>
        <w:t xml:space="preserve"> </w:t>
      </w:r>
      <w:r w:rsidRPr="00B249A1">
        <w:rPr>
          <w:b/>
          <w:lang w:val="ru-RU"/>
        </w:rPr>
        <w:t>алгоритм</w:t>
      </w:r>
      <w:r w:rsidR="00613C01">
        <w:rPr>
          <w:b/>
          <w:lang w:val="ru-RU"/>
        </w:rPr>
        <w:t xml:space="preserve"> </w:t>
      </w:r>
      <w:r w:rsidRPr="00B249A1">
        <w:rPr>
          <w:b/>
          <w:lang w:val="ru-RU"/>
        </w:rPr>
        <w:t>переупорядочения</w:t>
      </w:r>
      <w:r w:rsidRPr="00B249A1">
        <w:rPr>
          <w:lang w:val="ru-RU"/>
        </w:rPr>
        <w:t>.</w:t>
      </w:r>
    </w:p>
    <w:p w:rsidR="00B1605D" w:rsidRPr="00B249A1" w:rsidRDefault="00B1605D" w:rsidP="00B1605D">
      <w:pPr>
        <w:pStyle w:val="Main"/>
        <w:ind w:firstLine="567"/>
        <w:rPr>
          <w:lang w:val="ru-RU"/>
        </w:rPr>
      </w:pPr>
      <w:r w:rsidRPr="00B249A1">
        <w:rPr>
          <w:lang w:val="ru-RU"/>
        </w:rPr>
        <w:t>Рассмотрим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сортировку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примере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массива:</w:t>
      </w:r>
    </w:p>
    <w:p w:rsidR="00743AB2" w:rsidRPr="00B249A1" w:rsidRDefault="00743AB2" w:rsidP="00497BF7">
      <w:pPr>
        <w:pStyle w:val="Main"/>
        <w:ind w:firstLine="567"/>
        <w:rPr>
          <w:lang w:val="ru-RU"/>
        </w:rPr>
      </w:pPr>
    </w:p>
    <w:p w:rsidR="00B1605D" w:rsidRPr="00B249A1" w:rsidRDefault="00B1605D" w:rsidP="00B1605D">
      <w:pPr>
        <w:pStyle w:val="Main"/>
        <w:ind w:firstLine="567"/>
        <w:rPr>
          <w:lang w:val="ru-RU"/>
        </w:rPr>
      </w:pPr>
      <w:r w:rsidRPr="00BD3E46">
        <w:rPr>
          <w:highlight w:val="green"/>
          <w:lang w:val="ru-RU"/>
        </w:rPr>
        <w:t>Рассмотрим</w:t>
      </w:r>
      <w:r w:rsidR="00613C01">
        <w:rPr>
          <w:highlight w:val="green"/>
          <w:lang w:val="ru-RU"/>
        </w:rPr>
        <w:t xml:space="preserve"> </w:t>
      </w:r>
      <w:r w:rsidRPr="00BD3E46">
        <w:rPr>
          <w:highlight w:val="green"/>
          <w:lang w:val="ru-RU"/>
        </w:rPr>
        <w:t>сортировку</w:t>
      </w:r>
      <w:r w:rsidR="00613C01">
        <w:rPr>
          <w:highlight w:val="green"/>
          <w:lang w:val="ru-RU"/>
        </w:rPr>
        <w:t xml:space="preserve"> </w:t>
      </w:r>
      <w:r w:rsidRPr="00BD3E46">
        <w:rPr>
          <w:highlight w:val="green"/>
          <w:lang w:val="ru-RU"/>
        </w:rPr>
        <w:t>на</w:t>
      </w:r>
      <w:r w:rsidR="00613C01">
        <w:rPr>
          <w:highlight w:val="green"/>
          <w:lang w:val="ru-RU"/>
        </w:rPr>
        <w:t xml:space="preserve"> </w:t>
      </w:r>
      <w:r w:rsidRPr="00BD3E46">
        <w:rPr>
          <w:highlight w:val="green"/>
          <w:lang w:val="ru-RU"/>
        </w:rPr>
        <w:t>примере</w:t>
      </w:r>
      <w:r w:rsidR="00613C01">
        <w:rPr>
          <w:highlight w:val="green"/>
          <w:lang w:val="ru-RU"/>
        </w:rPr>
        <w:t xml:space="preserve"> </w:t>
      </w:r>
      <w:r w:rsidRPr="00BD3E46">
        <w:rPr>
          <w:highlight w:val="green"/>
          <w:lang w:val="ru-RU"/>
        </w:rPr>
        <w:t>массива:</w:t>
      </w:r>
    </w:p>
    <w:p w:rsidR="00B1605D" w:rsidRPr="00B249A1" w:rsidRDefault="00B1605D" w:rsidP="00B1605D">
      <w:pPr>
        <w:pStyle w:val="Main"/>
        <w:ind w:firstLine="0"/>
        <w:jc w:val="center"/>
        <w:rPr>
          <w:lang w:val="ru-RU"/>
        </w:rPr>
      </w:pPr>
    </w:p>
    <w:p w:rsidR="00B1605D" w:rsidRPr="00B249A1" w:rsidRDefault="00B1605D" w:rsidP="00B1605D">
      <w:pPr>
        <w:pStyle w:val="Main"/>
        <w:ind w:firstLine="0"/>
        <w:jc w:val="center"/>
        <w:rPr>
          <w:b/>
          <w:bCs/>
          <w:lang w:val="ru-RU"/>
        </w:rPr>
      </w:pPr>
      <w:r w:rsidRPr="00B249A1">
        <w:rPr>
          <w:b/>
          <w:bCs/>
          <w:lang w:val="ru-RU"/>
        </w:rPr>
        <w:t>10,</w:t>
      </w:r>
      <w:r w:rsidR="00613C01">
        <w:rPr>
          <w:b/>
          <w:bCs/>
          <w:lang w:val="ru-RU"/>
        </w:rPr>
        <w:t xml:space="preserve"> </w:t>
      </w:r>
      <w:r w:rsidRPr="00B249A1">
        <w:rPr>
          <w:b/>
          <w:bCs/>
          <w:lang w:val="ru-RU"/>
        </w:rPr>
        <w:t>4,</w:t>
      </w:r>
      <w:r w:rsidR="00613C01">
        <w:rPr>
          <w:b/>
          <w:bCs/>
          <w:lang w:val="ru-RU"/>
        </w:rPr>
        <w:t xml:space="preserve"> </w:t>
      </w:r>
      <w:r w:rsidRPr="00B249A1">
        <w:rPr>
          <w:b/>
          <w:bCs/>
          <w:lang w:val="ru-RU"/>
        </w:rPr>
        <w:t>2,</w:t>
      </w:r>
      <w:r w:rsidR="00613C01">
        <w:rPr>
          <w:b/>
          <w:bCs/>
          <w:lang w:val="ru-RU"/>
        </w:rPr>
        <w:t xml:space="preserve"> </w:t>
      </w:r>
      <w:r w:rsidRPr="00B249A1">
        <w:rPr>
          <w:b/>
          <w:bCs/>
          <w:lang w:val="ru-RU"/>
        </w:rPr>
        <w:t>14,</w:t>
      </w:r>
      <w:r w:rsidR="00613C01">
        <w:rPr>
          <w:b/>
          <w:bCs/>
          <w:lang w:val="ru-RU"/>
        </w:rPr>
        <w:t xml:space="preserve"> </w:t>
      </w:r>
      <w:r w:rsidRPr="00B249A1">
        <w:rPr>
          <w:b/>
          <w:bCs/>
          <w:lang w:val="ru-RU"/>
        </w:rPr>
        <w:t>67,</w:t>
      </w:r>
      <w:r w:rsidR="00613C01">
        <w:rPr>
          <w:b/>
          <w:bCs/>
          <w:lang w:val="ru-RU"/>
        </w:rPr>
        <w:t xml:space="preserve"> </w:t>
      </w:r>
      <w:r w:rsidRPr="00B249A1">
        <w:rPr>
          <w:b/>
          <w:bCs/>
          <w:lang w:val="ru-RU"/>
        </w:rPr>
        <w:t>2,</w:t>
      </w:r>
      <w:r w:rsidR="00613C01">
        <w:rPr>
          <w:b/>
          <w:bCs/>
          <w:lang w:val="ru-RU"/>
        </w:rPr>
        <w:t xml:space="preserve"> </w:t>
      </w:r>
      <w:r w:rsidRPr="00B249A1">
        <w:rPr>
          <w:b/>
          <w:bCs/>
          <w:lang w:val="ru-RU"/>
        </w:rPr>
        <w:t>11,</w:t>
      </w:r>
      <w:r w:rsidR="00613C01">
        <w:rPr>
          <w:b/>
          <w:bCs/>
          <w:lang w:val="ru-RU"/>
        </w:rPr>
        <w:t xml:space="preserve"> </w:t>
      </w:r>
      <w:r w:rsidRPr="00B249A1">
        <w:rPr>
          <w:b/>
          <w:bCs/>
          <w:lang w:val="ru-RU"/>
        </w:rPr>
        <w:t>33,</w:t>
      </w:r>
      <w:r w:rsidR="00613C01">
        <w:rPr>
          <w:b/>
          <w:bCs/>
          <w:lang w:val="ru-RU"/>
        </w:rPr>
        <w:t xml:space="preserve"> </w:t>
      </w:r>
      <w:r w:rsidRPr="00B249A1">
        <w:rPr>
          <w:b/>
          <w:bCs/>
          <w:lang w:val="ru-RU"/>
        </w:rPr>
        <w:t>1,</w:t>
      </w:r>
      <w:r w:rsidR="00613C01">
        <w:rPr>
          <w:b/>
          <w:bCs/>
          <w:lang w:val="ru-RU"/>
        </w:rPr>
        <w:t xml:space="preserve"> </w:t>
      </w:r>
      <w:r w:rsidRPr="00B249A1">
        <w:rPr>
          <w:b/>
          <w:bCs/>
          <w:lang w:val="ru-RU"/>
        </w:rPr>
        <w:t>15.</w:t>
      </w:r>
    </w:p>
    <w:p w:rsidR="00B1605D" w:rsidRPr="00B249A1" w:rsidRDefault="00B1605D" w:rsidP="00B1605D">
      <w:pPr>
        <w:pStyle w:val="Main"/>
        <w:ind w:firstLine="0"/>
        <w:jc w:val="center"/>
        <w:rPr>
          <w:lang w:val="ru-RU"/>
        </w:rPr>
      </w:pPr>
    </w:p>
    <w:p w:rsidR="00B1605D" w:rsidRPr="00B249A1" w:rsidRDefault="00B1605D" w:rsidP="00B1605D">
      <w:pPr>
        <w:pStyle w:val="Main"/>
        <w:ind w:firstLine="567"/>
        <w:rPr>
          <w:lang w:val="ru-RU"/>
        </w:rPr>
      </w:pPr>
      <w:r w:rsidRPr="00B249A1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реализации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алгоритма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переупорядочения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используем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указатель</w:t>
      </w:r>
      <w:r w:rsidR="00613C01">
        <w:rPr>
          <w:lang w:val="ru-RU"/>
        </w:rPr>
        <w:t xml:space="preserve"> </w:t>
      </w:r>
      <w:r w:rsidRPr="00B1605D">
        <w:t>left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крайний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левый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массива.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Указатель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движется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вправо,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пока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элементы,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которые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он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показывает,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остаются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меньше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разрешающего.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Указатель</w:t>
      </w:r>
      <w:r w:rsidR="00613C01">
        <w:rPr>
          <w:lang w:val="ru-RU"/>
        </w:rPr>
        <w:t xml:space="preserve"> </w:t>
      </w:r>
      <w:r w:rsidRPr="00B1605D">
        <w:t>right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поставим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крайний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правый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массива,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он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движется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влево,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пока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элементы,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которые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он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показывает,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остаются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больше</w:t>
      </w:r>
      <w:r w:rsidR="00613C01">
        <w:rPr>
          <w:lang w:val="ru-RU"/>
        </w:rPr>
        <w:t xml:space="preserve"> </w:t>
      </w:r>
      <w:r w:rsidRPr="00B249A1">
        <w:rPr>
          <w:lang w:val="ru-RU"/>
        </w:rPr>
        <w:t>разрешающего.</w:t>
      </w:r>
    </w:p>
    <w:p w:rsidR="00B1605D" w:rsidRDefault="00B1605D" w:rsidP="00B1605D">
      <w:pPr>
        <w:pStyle w:val="Main"/>
        <w:ind w:firstLine="567"/>
        <w:rPr>
          <w:lang w:val="ru-RU"/>
        </w:rPr>
      </w:pPr>
      <w:r w:rsidRPr="00BD3E46">
        <w:rPr>
          <w:highlight w:val="yellow"/>
          <w:lang w:val="ru-RU"/>
        </w:rPr>
        <w:t>Пусть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крайний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левый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элемент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—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разрешающий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</w:rPr>
        <w:t>pivot</w:t>
      </w:r>
      <w:r w:rsidRPr="00BD3E46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proofErr w:type="gramStart"/>
      <w:r w:rsidRPr="00BD3E46">
        <w:rPr>
          <w:highlight w:val="yellow"/>
          <w:lang w:val="ru-RU"/>
        </w:rPr>
        <w:t>Установим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указатель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</w:rPr>
        <w:t>left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следующий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за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ним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элемент;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</w:rPr>
        <w:t>right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—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последний.</w:t>
      </w:r>
      <w:proofErr w:type="gramEnd"/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Алгоритм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должен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определить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правильное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положение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элемента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10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ходу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дела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поменять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местами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неправильно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расположенные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элементы.</w:t>
      </w:r>
    </w:p>
    <w:p w:rsidR="00B1605D" w:rsidRPr="00B249A1" w:rsidRDefault="00B1605D" w:rsidP="00B1605D">
      <w:pPr>
        <w:pStyle w:val="Main"/>
        <w:ind w:firstLine="0"/>
        <w:jc w:val="center"/>
        <w:rPr>
          <w:lang w:val="ru-RU"/>
        </w:rPr>
      </w:pPr>
    </w:p>
    <w:p w:rsidR="00B1605D" w:rsidRPr="00B1605D" w:rsidRDefault="00B1605D" w:rsidP="00B1605D">
      <w:pPr>
        <w:pStyle w:val="Main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829050" cy="723900"/>
            <wp:effectExtent l="19050" t="0" r="0" b="0"/>
            <wp:docPr id="53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5D" w:rsidRPr="00B1605D" w:rsidRDefault="00B1605D" w:rsidP="00B1605D">
      <w:pPr>
        <w:pStyle w:val="Main"/>
        <w:ind w:firstLine="0"/>
        <w:jc w:val="center"/>
      </w:pPr>
    </w:p>
    <w:p w:rsidR="00B1605D" w:rsidRPr="00B249A1" w:rsidRDefault="00B1605D" w:rsidP="00B1605D">
      <w:pPr>
        <w:pStyle w:val="Main"/>
        <w:ind w:firstLine="567"/>
        <w:rPr>
          <w:lang w:val="ru-RU"/>
        </w:rPr>
      </w:pPr>
      <w:r w:rsidRPr="00BD3E46">
        <w:rPr>
          <w:highlight w:val="yellow"/>
          <w:lang w:val="ru-RU"/>
        </w:rPr>
        <w:t>Движение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указателей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останавливается,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встречаются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элементы,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порядок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расположения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которых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относительно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разрешающего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элемента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неправильный.</w:t>
      </w:r>
    </w:p>
    <w:p w:rsidR="00B1605D" w:rsidRDefault="00B1605D" w:rsidP="00B1605D">
      <w:pPr>
        <w:pStyle w:val="Main"/>
        <w:ind w:firstLine="567"/>
        <w:rPr>
          <w:lang w:val="ru-RU"/>
        </w:rPr>
      </w:pPr>
      <w:r w:rsidRPr="00BA1634">
        <w:rPr>
          <w:b/>
          <w:highlight w:val="yellow"/>
          <w:lang w:val="ru-RU"/>
        </w:rPr>
        <w:t>Указатель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</w:rPr>
        <w:t>left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перемещается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до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тех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пор,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пока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не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покажет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элемент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больше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10;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</w:rPr>
        <w:t>right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движется,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пока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не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покажет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элемент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меньше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10</w:t>
      </w:r>
      <w:r w:rsidRPr="00BD3E46">
        <w:rPr>
          <w:highlight w:val="yellow"/>
          <w:lang w:val="ru-RU"/>
        </w:rPr>
        <w:t>.</w:t>
      </w:r>
    </w:p>
    <w:p w:rsidR="00B1605D" w:rsidRPr="00B249A1" w:rsidRDefault="00B1605D" w:rsidP="00B1605D">
      <w:pPr>
        <w:pStyle w:val="Main"/>
        <w:ind w:firstLine="0"/>
        <w:jc w:val="center"/>
        <w:rPr>
          <w:lang w:val="ru-RU"/>
        </w:rPr>
      </w:pPr>
    </w:p>
    <w:p w:rsidR="00B1605D" w:rsidRPr="00B1605D" w:rsidRDefault="00B1605D" w:rsidP="00B1605D">
      <w:pPr>
        <w:pStyle w:val="Main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819525" cy="714375"/>
            <wp:effectExtent l="19050" t="0" r="9525" b="0"/>
            <wp:docPr id="56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5D" w:rsidRPr="00B1605D" w:rsidRDefault="00B1605D" w:rsidP="00B1605D">
      <w:pPr>
        <w:pStyle w:val="Main"/>
        <w:ind w:firstLine="0"/>
        <w:jc w:val="center"/>
      </w:pPr>
    </w:p>
    <w:p w:rsidR="00B1605D" w:rsidRDefault="00B1605D" w:rsidP="00B1605D">
      <w:pPr>
        <w:pStyle w:val="Main"/>
        <w:ind w:firstLine="567"/>
        <w:rPr>
          <w:lang w:val="ru-RU"/>
        </w:rPr>
      </w:pPr>
      <w:r w:rsidRPr="00BA1634">
        <w:rPr>
          <w:b/>
          <w:highlight w:val="yellow"/>
          <w:lang w:val="ru-RU"/>
        </w:rPr>
        <w:t>Эти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элементы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меняются</w:t>
      </w:r>
      <w:r w:rsidR="00613C01">
        <w:rPr>
          <w:b/>
          <w:highlight w:val="yellow"/>
          <w:lang w:val="ru-RU"/>
        </w:rPr>
        <w:t xml:space="preserve"> </w:t>
      </w:r>
      <w:proofErr w:type="gramStart"/>
      <w:r w:rsidRPr="00BA1634">
        <w:rPr>
          <w:b/>
          <w:highlight w:val="yellow"/>
          <w:lang w:val="ru-RU"/>
        </w:rPr>
        <w:t>местами</w:t>
      </w:r>
      <w:proofErr w:type="gramEnd"/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и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движение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указателей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возобновляется</w:t>
      </w:r>
      <w:r w:rsidRPr="00BD3E46">
        <w:rPr>
          <w:highlight w:val="yellow"/>
          <w:lang w:val="ru-RU"/>
        </w:rPr>
        <w:t>.</w:t>
      </w:r>
    </w:p>
    <w:p w:rsidR="00CD377A" w:rsidRPr="00B249A1" w:rsidRDefault="00CD377A" w:rsidP="00CD377A">
      <w:pPr>
        <w:pStyle w:val="Main"/>
        <w:ind w:firstLine="0"/>
        <w:jc w:val="center"/>
        <w:rPr>
          <w:lang w:val="ru-RU"/>
        </w:rPr>
      </w:pPr>
    </w:p>
    <w:p w:rsidR="00CD377A" w:rsidRPr="00CD377A" w:rsidRDefault="00CD377A" w:rsidP="00CD377A">
      <w:pPr>
        <w:pStyle w:val="Main"/>
        <w:ind w:firstLine="0"/>
        <w:jc w:val="center"/>
      </w:pPr>
      <w:r w:rsidRPr="00CD377A">
        <w:rPr>
          <w:noProof/>
          <w:lang w:val="ru-RU" w:eastAsia="ru-RU"/>
        </w:rPr>
        <w:drawing>
          <wp:inline distT="0" distB="0" distL="0" distR="0">
            <wp:extent cx="3810000" cy="704850"/>
            <wp:effectExtent l="19050" t="0" r="0" b="0"/>
            <wp:docPr id="9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7A" w:rsidRPr="00CD377A" w:rsidRDefault="00CD377A" w:rsidP="00CD377A">
      <w:pPr>
        <w:pStyle w:val="Main"/>
        <w:ind w:firstLine="0"/>
        <w:jc w:val="center"/>
      </w:pPr>
    </w:p>
    <w:p w:rsidR="00B1605D" w:rsidRDefault="00B1605D" w:rsidP="00B1605D">
      <w:pPr>
        <w:pStyle w:val="Main"/>
        <w:ind w:firstLine="567"/>
        <w:rPr>
          <w:lang w:val="ru-RU"/>
        </w:rPr>
      </w:pPr>
      <w:r w:rsidRPr="00BA1634">
        <w:rPr>
          <w:b/>
          <w:highlight w:val="yellow"/>
          <w:lang w:val="ru-RU"/>
        </w:rPr>
        <w:t>Процесс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продолжается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до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тех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пор,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пока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</w:rPr>
        <w:t>right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не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окажется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слева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от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</w:rPr>
        <w:t>left</w:t>
      </w:r>
      <w:r w:rsidRPr="00BD3E46">
        <w:rPr>
          <w:highlight w:val="yellow"/>
          <w:lang w:val="ru-RU"/>
        </w:rPr>
        <w:t>.</w:t>
      </w:r>
    </w:p>
    <w:p w:rsidR="00CD377A" w:rsidRDefault="00CD377A" w:rsidP="00B1605D">
      <w:pPr>
        <w:pStyle w:val="Main"/>
        <w:ind w:firstLine="0"/>
        <w:jc w:val="center"/>
        <w:rPr>
          <w:lang w:val="ru-RU"/>
        </w:rPr>
      </w:pPr>
    </w:p>
    <w:p w:rsidR="00CD377A" w:rsidRDefault="00CD377A" w:rsidP="00B1605D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810000" cy="704850"/>
            <wp:effectExtent l="19050" t="0" r="0" b="0"/>
            <wp:docPr id="77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7A" w:rsidRPr="00CD377A" w:rsidRDefault="00CD377A" w:rsidP="00B1605D">
      <w:pPr>
        <w:pStyle w:val="Main"/>
        <w:ind w:firstLine="0"/>
        <w:jc w:val="center"/>
        <w:rPr>
          <w:lang w:val="ru-RU"/>
        </w:rPr>
      </w:pPr>
    </w:p>
    <w:p w:rsidR="00B1605D" w:rsidRPr="00BA1634" w:rsidRDefault="00B1605D" w:rsidP="00B1605D">
      <w:pPr>
        <w:pStyle w:val="Main"/>
        <w:ind w:firstLine="567"/>
        <w:rPr>
          <w:b/>
          <w:highlight w:val="yellow"/>
          <w:lang w:val="ru-RU"/>
        </w:rPr>
      </w:pPr>
      <w:r w:rsidRPr="00BA1634">
        <w:rPr>
          <w:b/>
          <w:highlight w:val="yellow"/>
          <w:lang w:val="ru-RU"/>
        </w:rPr>
        <w:t>Тем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самым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будет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определено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правильное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место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разрешающего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элемента.</w:t>
      </w:r>
    </w:p>
    <w:p w:rsidR="00B1605D" w:rsidRDefault="00B1605D" w:rsidP="00B1605D">
      <w:pPr>
        <w:pStyle w:val="Main"/>
        <w:ind w:firstLine="567"/>
        <w:rPr>
          <w:lang w:val="ru-RU"/>
        </w:rPr>
      </w:pPr>
      <w:r w:rsidRPr="00BA1634">
        <w:rPr>
          <w:b/>
          <w:highlight w:val="yellow"/>
          <w:lang w:val="ru-RU"/>
        </w:rPr>
        <w:t>Осуществляется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перестановка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разрешающего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элемента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с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элементом,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на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который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указывает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</w:rPr>
        <w:t>right</w:t>
      </w:r>
      <w:r w:rsidRPr="00BD3E46">
        <w:rPr>
          <w:highlight w:val="yellow"/>
          <w:lang w:val="ru-RU"/>
        </w:rPr>
        <w:t>.</w:t>
      </w:r>
    </w:p>
    <w:p w:rsidR="00CD377A" w:rsidRDefault="00CD377A" w:rsidP="00CD377A">
      <w:pPr>
        <w:pStyle w:val="Main"/>
        <w:ind w:firstLine="0"/>
        <w:jc w:val="center"/>
        <w:rPr>
          <w:lang w:val="ru-RU"/>
        </w:rPr>
      </w:pPr>
    </w:p>
    <w:p w:rsidR="00CD377A" w:rsidRDefault="00CD377A" w:rsidP="00CD377A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819525" cy="714375"/>
            <wp:effectExtent l="19050" t="0" r="9525" b="0"/>
            <wp:docPr id="9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7A" w:rsidRPr="00CD377A" w:rsidRDefault="00CD377A" w:rsidP="00CD377A">
      <w:pPr>
        <w:pStyle w:val="Main"/>
        <w:ind w:firstLine="0"/>
        <w:jc w:val="center"/>
        <w:rPr>
          <w:lang w:val="ru-RU"/>
        </w:rPr>
      </w:pPr>
    </w:p>
    <w:p w:rsidR="00B1605D" w:rsidRPr="00BD3E46" w:rsidRDefault="00B1605D" w:rsidP="00B1605D">
      <w:pPr>
        <w:pStyle w:val="Main"/>
        <w:ind w:firstLine="567"/>
        <w:rPr>
          <w:highlight w:val="yellow"/>
          <w:lang w:val="ru-RU"/>
        </w:rPr>
      </w:pPr>
      <w:r w:rsidRPr="00BA1634">
        <w:rPr>
          <w:b/>
          <w:highlight w:val="yellow"/>
          <w:lang w:val="ru-RU"/>
        </w:rPr>
        <w:lastRenderedPageBreak/>
        <w:t>Разрешающий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элемент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находится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в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нужном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месте: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элементы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слева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от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него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имеют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меньшие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значения;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справа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—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большие.</w:t>
      </w:r>
      <w:r w:rsidR="00613C01">
        <w:rPr>
          <w:b/>
          <w:highlight w:val="yellow"/>
          <w:lang w:val="ru-RU"/>
        </w:rPr>
        <w:t xml:space="preserve"> </w:t>
      </w:r>
      <w:proofErr w:type="gramStart"/>
      <w:r w:rsidRPr="00BA1634">
        <w:rPr>
          <w:b/>
          <w:highlight w:val="yellow"/>
          <w:lang w:val="ru-RU"/>
        </w:rPr>
        <w:t>Алгоритм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рекурсивно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вызывается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для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сортировки</w:t>
      </w:r>
      <w:r w:rsidR="00613C01">
        <w:rPr>
          <w:b/>
          <w:highlight w:val="yellow"/>
          <w:lang w:val="ru-RU"/>
        </w:rPr>
        <w:t xml:space="preserve"> </w:t>
      </w:r>
      <w:proofErr w:type="spellStart"/>
      <w:r w:rsidRPr="00BA1634">
        <w:rPr>
          <w:b/>
          <w:highlight w:val="yellow"/>
          <w:lang w:val="ru-RU"/>
        </w:rPr>
        <w:t>подмассивов</w:t>
      </w:r>
      <w:proofErr w:type="spellEnd"/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слева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от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разрешающего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и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справа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от</w:t>
      </w:r>
      <w:r w:rsidR="00613C01">
        <w:rPr>
          <w:b/>
          <w:highlight w:val="yellow"/>
          <w:lang w:val="ru-RU"/>
        </w:rPr>
        <w:t xml:space="preserve"> </w:t>
      </w:r>
      <w:r w:rsidRPr="00BA1634">
        <w:rPr>
          <w:b/>
          <w:highlight w:val="yellow"/>
          <w:lang w:val="ru-RU"/>
        </w:rPr>
        <w:t>него</w:t>
      </w:r>
      <w:r w:rsidRPr="00BD3E46">
        <w:rPr>
          <w:highlight w:val="yellow"/>
          <w:lang w:val="ru-RU"/>
        </w:rPr>
        <w:t>.</w:t>
      </w:r>
      <w:proofErr w:type="gramEnd"/>
    </w:p>
    <w:p w:rsidR="00B1605D" w:rsidRPr="00B1605D" w:rsidRDefault="00B1605D" w:rsidP="00B1605D">
      <w:pPr>
        <w:pStyle w:val="Main"/>
        <w:ind w:firstLine="567"/>
        <w:rPr>
          <w:lang w:val="ru-RU"/>
        </w:rPr>
      </w:pPr>
      <w:r w:rsidRPr="00BD3E46">
        <w:rPr>
          <w:highlight w:val="yellow"/>
          <w:lang w:val="ru-RU"/>
        </w:rPr>
        <w:t>Реализация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алгоритма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быстрой</w:t>
      </w:r>
      <w:r w:rsidR="00613C01">
        <w:rPr>
          <w:highlight w:val="yellow"/>
          <w:lang w:val="ru-RU"/>
        </w:rPr>
        <w:t xml:space="preserve"> </w:t>
      </w:r>
      <w:r w:rsidRPr="00BD3E46">
        <w:rPr>
          <w:highlight w:val="yellow"/>
          <w:lang w:val="ru-RU"/>
        </w:rPr>
        <w:t>сортировки</w:t>
      </w:r>
    </w:p>
    <w:p w:rsidR="00B1605D" w:rsidRDefault="00B1605D" w:rsidP="00497BF7">
      <w:pPr>
        <w:pStyle w:val="Main"/>
        <w:ind w:firstLine="567"/>
        <w:rPr>
          <w:lang w:val="ru-RU"/>
        </w:rPr>
      </w:pPr>
    </w:p>
    <w:p w:rsidR="00B1605D" w:rsidRPr="00BA1634" w:rsidRDefault="00B1605D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</w:pPr>
      <w:r w:rsidRPr="00BA1634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#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include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A1634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stdio</w:t>
      </w:r>
      <w:r w:rsidRPr="00BA1634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.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h</w:t>
      </w:r>
      <w:r w:rsidRPr="00BA1634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&gt;</w:t>
      </w:r>
    </w:p>
    <w:p w:rsidR="00B1605D" w:rsidRPr="00BA1634" w:rsidRDefault="00B1605D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</w:pPr>
      <w:r w:rsidRPr="00BA1634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#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include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A1634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stdlib</w:t>
      </w:r>
      <w:r w:rsidRPr="00BA1634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.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h</w:t>
      </w:r>
      <w:r w:rsidRPr="00BA1634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&gt;</w:t>
      </w:r>
    </w:p>
    <w:p w:rsidR="00B1605D" w:rsidRPr="00BA1634" w:rsidRDefault="00B1605D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BA1634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249A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249A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быстрой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B249A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</w:p>
    <w:p w:rsidR="00B1605D" w:rsidRDefault="00B1605D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quickSort(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*numbers,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left,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right)</w:t>
      </w:r>
    </w:p>
    <w:p w:rsidR="00613C01" w:rsidRDefault="00B1605D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B249A1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pivot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разрешающий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hold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//левая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граница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r_hold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правая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граница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pivot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numbers[left];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границы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сомкнутся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((numbers[right]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&gt;=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pivot)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(left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right))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--;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правую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границу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[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right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]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больше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[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pivot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]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границы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сомкнулись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numbers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]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numbers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];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перемещаем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[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right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]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место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разрешающего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++;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левую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границу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вправо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((numbers[left]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pivot)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(left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right))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++;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левую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границу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[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left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]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меньше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[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pivot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]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границы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сомкнулись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numbers[right]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numbers[left];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перемещаем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[left]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место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[right]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--;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сдвигаем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правую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границу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вправо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numbers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]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pivot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ставим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разрешающий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место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pivot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l_hold;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hold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pivot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Рекурсивно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вызываем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левой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правой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части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quickSort(numbers,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left,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pivot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-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1);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(right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pivot)</w:t>
      </w:r>
    </w:p>
    <w:p w:rsidR="00B1605D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quickSort(numbers,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pivot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1,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right);</w:t>
      </w:r>
    </w:p>
    <w:p w:rsidR="00B1605D" w:rsidRDefault="00B1605D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1605D" w:rsidRDefault="00B1605D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B1605D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B1605D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[10];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Заполнение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случайными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числами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i&lt;10;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</w:p>
    <w:p w:rsidR="00613C01" w:rsidRDefault="00B1605D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a[i]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rand()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%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20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-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10;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&lt;10;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++)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="00B1605D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a[i]);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="00B1605D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quickSort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0,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sz w:val="20"/>
          <w:szCs w:val="20"/>
          <w:lang w:eastAsia="en-US"/>
        </w:rPr>
        <w:t>9);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вызов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B1605D" w:rsidRPr="00B1605D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i&lt;10;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="00B1605D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a[i]);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="00B1605D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getchar();</w:t>
      </w:r>
    </w:p>
    <w:p w:rsidR="00B1605D" w:rsidRDefault="00613C01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B1605D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B1605D" w:rsidRDefault="00B1605D" w:rsidP="00B1605D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1605D" w:rsidRDefault="00B1605D" w:rsidP="00B1605D">
      <w:pPr>
        <w:pStyle w:val="Main"/>
        <w:ind w:firstLine="0"/>
        <w:jc w:val="center"/>
        <w:rPr>
          <w:lang w:val="ru-RU"/>
        </w:rPr>
      </w:pPr>
    </w:p>
    <w:p w:rsidR="00B1605D" w:rsidRDefault="00B1605D" w:rsidP="00B1605D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143125" cy="304800"/>
            <wp:effectExtent l="19050" t="0" r="9525" b="0"/>
            <wp:docPr id="2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5D" w:rsidRDefault="00B1605D" w:rsidP="00B1605D">
      <w:pPr>
        <w:pStyle w:val="Main"/>
        <w:ind w:firstLine="0"/>
        <w:jc w:val="center"/>
        <w:rPr>
          <w:lang w:val="ru-RU"/>
        </w:rPr>
      </w:pPr>
    </w:p>
    <w:p w:rsidR="00B1605D" w:rsidRPr="00F005E8" w:rsidRDefault="00F005E8" w:rsidP="00F005E8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106" w:name="_Toc5051378"/>
      <w:proofErr w:type="gramStart"/>
      <w:r>
        <w:rPr>
          <w:rFonts w:ascii="Arial" w:hAnsi="Arial" w:cs="Arial"/>
          <w:sz w:val="20"/>
          <w:szCs w:val="20"/>
          <w:lang w:val="en-US"/>
        </w:rPr>
        <w:t>Q</w:t>
      </w:r>
      <w:proofErr w:type="spellStart"/>
      <w:r w:rsidRPr="00F005E8">
        <w:rPr>
          <w:rFonts w:ascii="Arial" w:hAnsi="Arial" w:cs="Arial"/>
          <w:sz w:val="20"/>
          <w:szCs w:val="20"/>
        </w:rPr>
        <w:t>uicksort</w:t>
      </w:r>
      <w:proofErr w:type="spellEnd"/>
      <w:r w:rsidRPr="00F005E8">
        <w:rPr>
          <w:rFonts w:ascii="Arial" w:hAnsi="Arial" w:cs="Arial"/>
          <w:sz w:val="20"/>
          <w:szCs w:val="20"/>
        </w:rPr>
        <w:t>.</w:t>
      </w:r>
      <w:proofErr w:type="gramEnd"/>
      <w:r w:rsidR="00613C01">
        <w:rPr>
          <w:rFonts w:ascii="Arial" w:hAnsi="Arial" w:cs="Arial"/>
          <w:sz w:val="20"/>
          <w:szCs w:val="20"/>
          <w:lang w:val="en-US"/>
        </w:rPr>
        <w:t xml:space="preserve"> </w:t>
      </w:r>
      <w:r w:rsidR="00B1605D" w:rsidRPr="00F005E8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F61D67" w:rsidRPr="00F005E8">
        <w:rPr>
          <w:rFonts w:ascii="Arial" w:hAnsi="Arial" w:cs="Arial"/>
          <w:sz w:val="20"/>
          <w:szCs w:val="20"/>
        </w:rPr>
        <w:t>2</w:t>
      </w:r>
      <w:r w:rsidR="00B1605D" w:rsidRPr="00F005E8">
        <w:rPr>
          <w:rFonts w:ascii="Arial" w:hAnsi="Arial" w:cs="Arial"/>
          <w:sz w:val="20"/>
          <w:szCs w:val="20"/>
        </w:rPr>
        <w:t>.</w:t>
      </w:r>
      <w:bookmarkEnd w:id="106"/>
    </w:p>
    <w:p w:rsidR="00B1605D" w:rsidRDefault="00B1605D" w:rsidP="00B1605D">
      <w:pPr>
        <w:pStyle w:val="Main"/>
        <w:ind w:firstLine="567"/>
        <w:rPr>
          <w:lang w:val="ru-RU"/>
        </w:rPr>
      </w:pPr>
    </w:p>
    <w:p w:rsidR="00F61D67" w:rsidRPr="00F61D67" w:rsidRDefault="00F61D67" w:rsidP="00B1605D">
      <w:pPr>
        <w:pStyle w:val="Main"/>
        <w:ind w:firstLine="567"/>
      </w:pPr>
      <w:r w:rsidRPr="0056154D">
        <w:rPr>
          <w:highlight w:val="yellow"/>
          <w:lang w:val="ru-RU"/>
        </w:rPr>
        <w:t>Представляется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рекурсивный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пример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реализации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быстрой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сортировки.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Массив,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который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нужно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отсортировать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глобальным,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вы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захотите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сделать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локальным,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просто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передавайте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lastRenderedPageBreak/>
        <w:t>как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параметр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функцию.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Конечно,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того,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вы</w:t>
      </w:r>
      <w:r w:rsidR="00613C01">
        <w:rPr>
          <w:highlight w:val="yellow"/>
          <w:lang w:val="ru-RU"/>
        </w:rPr>
        <w:t xml:space="preserve"> </w:t>
      </w:r>
      <w:proofErr w:type="gramStart"/>
      <w:r w:rsidRPr="0056154D">
        <w:rPr>
          <w:highlight w:val="yellow"/>
          <w:lang w:val="ru-RU"/>
        </w:rPr>
        <w:t>сделаете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вам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нужно</w:t>
      </w:r>
      <w:proofErr w:type="gramEnd"/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использовать</w:t>
      </w:r>
      <w:r w:rsidR="00613C01">
        <w:rPr>
          <w:highlight w:val="yellow"/>
          <w:lang w:val="ru-RU"/>
        </w:rPr>
        <w:t xml:space="preserve"> </w:t>
      </w:r>
      <w:proofErr w:type="spellStart"/>
      <w:r w:rsidRPr="0056154D">
        <w:rPr>
          <w:highlight w:val="yellow"/>
          <w:lang w:val="ru-RU"/>
        </w:rPr>
        <w:t>template</w:t>
      </w:r>
      <w:proofErr w:type="spellEnd"/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того,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чтобы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ваша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работала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со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всеми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типами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данных.</w:t>
      </w:r>
      <w:r w:rsidR="00613C01">
        <w:rPr>
          <w:highlight w:val="yellow"/>
          <w:lang w:val="ru-RU"/>
        </w:rPr>
        <w:t xml:space="preserve"> </w:t>
      </w:r>
      <w:r w:rsidRPr="0056154D">
        <w:rPr>
          <w:highlight w:val="yellow"/>
          <w:lang w:val="ru-RU"/>
        </w:rPr>
        <w:t>Приведем</w:t>
      </w:r>
      <w:r w:rsidR="00613C01">
        <w:rPr>
          <w:highlight w:val="yellow"/>
        </w:rPr>
        <w:t xml:space="preserve"> </w:t>
      </w:r>
      <w:r w:rsidRPr="0056154D">
        <w:rPr>
          <w:highlight w:val="yellow"/>
          <w:lang w:val="ru-RU"/>
        </w:rPr>
        <w:t>код</w:t>
      </w:r>
      <w:r w:rsidR="00613C01">
        <w:rPr>
          <w:highlight w:val="yellow"/>
        </w:rPr>
        <w:t xml:space="preserve"> </w:t>
      </w:r>
      <w:r w:rsidRPr="0056154D">
        <w:rPr>
          <w:highlight w:val="yellow"/>
          <w:lang w:val="ru-RU"/>
        </w:rPr>
        <w:t>рекурсивной</w:t>
      </w:r>
      <w:r w:rsidR="00613C01">
        <w:rPr>
          <w:highlight w:val="yellow"/>
        </w:rPr>
        <w:t xml:space="preserve"> </w:t>
      </w:r>
      <w:r w:rsidRPr="0056154D">
        <w:rPr>
          <w:highlight w:val="yellow"/>
          <w:lang w:val="ru-RU"/>
        </w:rPr>
        <w:t>сортировки</w:t>
      </w:r>
      <w:r w:rsidR="00613C01">
        <w:rPr>
          <w:highlight w:val="yellow"/>
        </w:rPr>
        <w:t xml:space="preserve"> </w:t>
      </w:r>
      <w:proofErr w:type="spellStart"/>
      <w:r w:rsidRPr="0056154D">
        <w:rPr>
          <w:highlight w:val="yellow"/>
        </w:rPr>
        <w:t>quicksort</w:t>
      </w:r>
      <w:proofErr w:type="spellEnd"/>
      <w:r w:rsidRPr="0056154D">
        <w:rPr>
          <w:highlight w:val="yellow"/>
        </w:rPr>
        <w:t>:</w:t>
      </w:r>
    </w:p>
    <w:p w:rsidR="00F61D67" w:rsidRPr="00F61D67" w:rsidRDefault="00F61D67" w:rsidP="00B1605D">
      <w:pPr>
        <w:pStyle w:val="Main"/>
        <w:ind w:firstLine="567"/>
      </w:pPr>
    </w:p>
    <w:p w:rsidR="00F61D67" w:rsidRDefault="00F61D67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F61D67" w:rsidRDefault="00F61D67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F61D67" w:rsidRDefault="00F61D67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a[100];</w:t>
      </w:r>
    </w:p>
    <w:p w:rsidR="00F61D67" w:rsidRDefault="00F61D67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quickSort(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l,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r)</w:t>
      </w:r>
    </w:p>
    <w:p w:rsidR="00613C01" w:rsidRDefault="00F61D67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61D67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l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+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r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l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/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2];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//запись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эквивалентна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</w:t>
      </w:r>
      <w:r w:rsidR="00F61D67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l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+</w:t>
      </w:r>
      <w:r w:rsidR="00F61D67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r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)/2,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вызввает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переполнения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больших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данных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l;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j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r;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//код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обычно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выносят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процедуру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particle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(i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j){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(a[i]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x)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i++;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(a[j]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x)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j--;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(i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j){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swap</w:t>
      </w:r>
      <w:r w:rsidR="00F61D67" w:rsidRPr="00EB4A2A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="00F61D67" w:rsidRPr="00EB4A2A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F61D67" w:rsidRPr="00EB4A2A">
        <w:rPr>
          <w:rFonts w:ascii="Courier New" w:hAnsi="Courier New" w:cs="Courier New"/>
          <w:noProof/>
          <w:sz w:val="20"/>
          <w:szCs w:val="20"/>
          <w:lang w:eastAsia="en-US"/>
        </w:rPr>
        <w:t>],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="00F61D67" w:rsidRPr="00EB4A2A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j</w:t>
      </w:r>
      <w:r w:rsidR="00F61D67" w:rsidRPr="00EB4A2A">
        <w:rPr>
          <w:rFonts w:ascii="Courier New" w:hAnsi="Courier New" w:cs="Courier New"/>
          <w:noProof/>
          <w:sz w:val="20"/>
          <w:szCs w:val="20"/>
          <w:lang w:eastAsia="en-US"/>
        </w:rPr>
        <w:t>]);</w:t>
      </w:r>
      <w:r w:rsidR="00EB4A2A" w:rsidRPr="00EB4A2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//взаимозамена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B4A2A" w:rsidRPr="00EB4A2A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i++;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j--;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(i&lt;r)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quickSort(i,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r);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(l&lt;j)</w:t>
      </w:r>
    </w:p>
    <w:p w:rsidR="00F61D67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56154D">
        <w:rPr>
          <w:rFonts w:ascii="Courier New" w:hAnsi="Courier New" w:cs="Courier New"/>
          <w:noProof/>
          <w:sz w:val="20"/>
          <w:szCs w:val="20"/>
          <w:lang w:val="en-US" w:eastAsia="en-US"/>
        </w:rPr>
        <w:t>quickSort(l,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56154D">
        <w:rPr>
          <w:rFonts w:ascii="Courier New" w:hAnsi="Courier New" w:cs="Courier New"/>
          <w:noProof/>
          <w:sz w:val="20"/>
          <w:szCs w:val="20"/>
          <w:lang w:val="en-US" w:eastAsia="en-US"/>
        </w:rPr>
        <w:t>j);</w:t>
      </w:r>
    </w:p>
    <w:p w:rsidR="00F61D67" w:rsidRPr="00F61D67" w:rsidRDefault="00F61D67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61D67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F61D67" w:rsidRPr="00F61D67" w:rsidRDefault="00F61D67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F61D67" w:rsidRPr="00F61D67" w:rsidRDefault="00F61D67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</w:t>
      </w:r>
      <w:r w:rsidRPr="00F61D67">
        <w:rPr>
          <w:rFonts w:ascii="Courier New" w:hAnsi="Courier New" w:cs="Courier New"/>
          <w:noProof/>
          <w:sz w:val="20"/>
          <w:szCs w:val="20"/>
          <w:lang w:eastAsia="en-US"/>
        </w:rPr>
        <w:t>()</w:t>
      </w:r>
    </w:p>
    <w:p w:rsidR="00613C01" w:rsidRDefault="00F61D67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61D67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//количество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массиве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setlocale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LC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ALL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F61D6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Rus</w:t>
      </w:r>
      <w:r w:rsidR="00F61D67" w:rsidRPr="00F61D6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"Количество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элементов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массиве: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F61D67" w:rsidRPr="00F61D67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F61D67" w:rsidRPr="00F61D67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i++){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"array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a["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"]=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a[i];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quickSort(0,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n-1);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i++){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a[i]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 w:rsidR="00F61D6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F61D67" w:rsidRDefault="00613C01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61D6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61D67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F61D67" w:rsidRDefault="00F61D67" w:rsidP="00F61D6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F61D67" w:rsidRPr="00F61D67" w:rsidRDefault="00F61D67" w:rsidP="00F61D67">
      <w:pPr>
        <w:pStyle w:val="Main"/>
        <w:ind w:firstLine="0"/>
        <w:jc w:val="center"/>
      </w:pPr>
    </w:p>
    <w:p w:rsidR="00F61D67" w:rsidRDefault="00F61D67" w:rsidP="00F61D67">
      <w:pPr>
        <w:pStyle w:val="Main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609850" cy="1114425"/>
            <wp:effectExtent l="19050" t="0" r="0" b="0"/>
            <wp:docPr id="9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D67" w:rsidRDefault="00F61D67" w:rsidP="00F61D67">
      <w:pPr>
        <w:pStyle w:val="Main"/>
        <w:ind w:firstLine="0"/>
        <w:jc w:val="center"/>
        <w:rPr>
          <w:lang w:val="ru-RU"/>
        </w:rPr>
      </w:pPr>
    </w:p>
    <w:p w:rsidR="00F61D67" w:rsidRPr="00F005E8" w:rsidRDefault="00F005E8" w:rsidP="00F005E8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107" w:name="_Toc5051379"/>
      <w:proofErr w:type="gramStart"/>
      <w:r>
        <w:rPr>
          <w:rFonts w:ascii="Arial" w:hAnsi="Arial" w:cs="Arial"/>
          <w:sz w:val="20"/>
          <w:szCs w:val="20"/>
          <w:lang w:val="en-US"/>
        </w:rPr>
        <w:t>Q</w:t>
      </w:r>
      <w:proofErr w:type="spellStart"/>
      <w:r w:rsidRPr="00F005E8">
        <w:rPr>
          <w:rFonts w:ascii="Arial" w:hAnsi="Arial" w:cs="Arial"/>
          <w:sz w:val="20"/>
          <w:szCs w:val="20"/>
        </w:rPr>
        <w:t>uicksort</w:t>
      </w:r>
      <w:proofErr w:type="spellEnd"/>
      <w:r w:rsidRPr="00F005E8">
        <w:rPr>
          <w:rFonts w:ascii="Arial" w:hAnsi="Arial" w:cs="Arial"/>
          <w:sz w:val="20"/>
          <w:szCs w:val="20"/>
        </w:rPr>
        <w:t>.</w:t>
      </w:r>
      <w:proofErr w:type="gramEnd"/>
      <w:r w:rsidR="00613C01">
        <w:rPr>
          <w:rFonts w:ascii="Arial" w:hAnsi="Arial" w:cs="Arial"/>
          <w:sz w:val="20"/>
          <w:szCs w:val="20"/>
          <w:lang w:val="en-US"/>
        </w:rPr>
        <w:t xml:space="preserve"> </w:t>
      </w:r>
      <w:r w:rsidR="00F61D67" w:rsidRPr="00F005E8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F61D67" w:rsidRPr="00F005E8">
        <w:rPr>
          <w:rFonts w:ascii="Arial" w:hAnsi="Arial" w:cs="Arial"/>
          <w:sz w:val="20"/>
          <w:szCs w:val="20"/>
        </w:rPr>
        <w:t>3.</w:t>
      </w:r>
      <w:bookmarkEnd w:id="107"/>
    </w:p>
    <w:p w:rsidR="00F61D67" w:rsidRPr="00B249A1" w:rsidRDefault="00F61D67" w:rsidP="00F61D67">
      <w:pPr>
        <w:pStyle w:val="Main"/>
        <w:ind w:firstLine="567"/>
      </w:pPr>
    </w:p>
    <w:p w:rsidR="004503B2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4503B2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&lt;stdlib.h&gt;</w:t>
      </w:r>
    </w:p>
    <w:p w:rsidR="004503B2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4503B2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</w:p>
    <w:p w:rsidR="00613C01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std;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613C01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quickSort(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arr[],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left,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right)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left,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j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right;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tmp;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pivot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arr[(left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right)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/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2];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</w:pP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4503B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/*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partition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*/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(i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j)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(arr[i]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pivot)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i++;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(arr[j]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pivot)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j--;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(i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j)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tmp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arr[i];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arr[i]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arr[j];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arr[j]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tmp;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i++;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j--;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4503B2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4503B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/*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recursion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*/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(left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j)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quickSort(arr,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left,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j);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(i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right)</w:t>
      </w:r>
    </w:p>
    <w:p w:rsidR="004503B2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quickSort(arr,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right);</w:t>
      </w:r>
    </w:p>
    <w:p w:rsidR="004503B2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4503B2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503B2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4503B2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main()</w:t>
      </w:r>
    </w:p>
    <w:p w:rsidR="00613C01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4503B2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4503B2" w:rsidRPr="004503B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[10];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Заполнение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случайными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числами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i&lt;10;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i++)</w:t>
      </w:r>
    </w:p>
    <w:p w:rsidR="00613C01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a[i]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rand()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%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20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-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10;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0;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 w:rsidR="004503B2" w:rsidRPr="004503B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&lt;10;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 w:rsidR="004503B2" w:rsidRPr="004503B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++)</w:t>
      </w:r>
    </w:p>
    <w:p w:rsidR="00613C01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a[i]);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printf(</w:t>
      </w:r>
      <w:r w:rsidR="004503B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4503B2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quickSort</w:t>
      </w:r>
      <w:r w:rsidR="004503B2" w:rsidRPr="004503B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4503B2" w:rsidRPr="004503B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0,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9);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вызов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4503B2" w:rsidRPr="004503B2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printf(</w:t>
      </w:r>
      <w:r w:rsidR="004503B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4503B2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i&lt;10;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i++)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printf(</w:t>
      </w:r>
      <w:r w:rsidR="004503B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4503B2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noProof/>
          <w:sz w:val="20"/>
          <w:szCs w:val="20"/>
          <w:lang w:val="en-US" w:eastAsia="en-US"/>
        </w:rPr>
        <w:t>a[i]);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printf(</w:t>
      </w:r>
      <w:r w:rsidR="004503B2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 w:rsidR="004503B2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getchar();</w:t>
      </w:r>
    </w:p>
    <w:p w:rsidR="004503B2" w:rsidRDefault="00613C01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4503B2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</w:p>
    <w:p w:rsidR="004503B2" w:rsidRDefault="004503B2" w:rsidP="004503B2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743AB2" w:rsidRPr="00743AB2" w:rsidRDefault="00743AB2" w:rsidP="00743AB2">
      <w:pPr>
        <w:pStyle w:val="Main"/>
        <w:ind w:firstLine="0"/>
        <w:jc w:val="center"/>
      </w:pPr>
    </w:p>
    <w:p w:rsidR="00743AB2" w:rsidRPr="00743AB2" w:rsidRDefault="004503B2" w:rsidP="00743AB2">
      <w:pPr>
        <w:pStyle w:val="Main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105025" cy="390525"/>
            <wp:effectExtent l="19050" t="0" r="9525" b="0"/>
            <wp:docPr id="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AB2" w:rsidRPr="00743AB2" w:rsidRDefault="00743AB2" w:rsidP="00743AB2">
      <w:pPr>
        <w:pStyle w:val="Main"/>
        <w:ind w:firstLine="0"/>
        <w:jc w:val="center"/>
      </w:pPr>
    </w:p>
    <w:p w:rsidR="00497BF7" w:rsidRPr="00E82952" w:rsidRDefault="00497BF7" w:rsidP="00E82952">
      <w:pPr>
        <w:pStyle w:val="41"/>
        <w:spacing w:before="0" w:after="0"/>
        <w:ind w:left="993" w:firstLine="0"/>
        <w:contextualSpacing/>
      </w:pPr>
      <w:bookmarkStart w:id="108" w:name="_Toc5051380"/>
      <w:r w:rsidRPr="00E82952">
        <w:t>Алгоритм</w:t>
      </w:r>
      <w:r w:rsidR="00613C01">
        <w:t xml:space="preserve"> </w:t>
      </w:r>
      <w:r w:rsidRPr="00E82952">
        <w:t>2:</w:t>
      </w:r>
      <w:r w:rsidR="00613C01">
        <w:t xml:space="preserve"> </w:t>
      </w:r>
      <w:r w:rsidRPr="00E82952">
        <w:t>Сортировка</w:t>
      </w:r>
      <w:r w:rsidR="00613C01">
        <w:t xml:space="preserve"> </w:t>
      </w:r>
      <w:r w:rsidRPr="00E82952">
        <w:t>слиянием</w:t>
      </w:r>
      <w:r w:rsidR="00613C01">
        <w:t xml:space="preserve"> </w:t>
      </w:r>
      <w:r w:rsidRPr="00E82952">
        <w:t>(</w:t>
      </w:r>
      <w:proofErr w:type="spellStart"/>
      <w:r w:rsidRPr="00E82952">
        <w:t>merge</w:t>
      </w:r>
      <w:proofErr w:type="spellEnd"/>
      <w:r w:rsidR="00613C01">
        <w:t xml:space="preserve"> </w:t>
      </w:r>
      <w:proofErr w:type="spellStart"/>
      <w:r w:rsidRPr="00E82952">
        <w:t>sort</w:t>
      </w:r>
      <w:proofErr w:type="spellEnd"/>
      <w:r w:rsidRPr="00E82952">
        <w:t>).</w:t>
      </w:r>
      <w:bookmarkEnd w:id="108"/>
    </w:p>
    <w:p w:rsidR="00497BF7" w:rsidRPr="00EB4A2A" w:rsidRDefault="00497BF7" w:rsidP="00A041FA">
      <w:pPr>
        <w:pStyle w:val="Main"/>
        <w:numPr>
          <w:ilvl w:val="0"/>
          <w:numId w:val="9"/>
        </w:numPr>
        <w:ind w:left="426"/>
        <w:rPr>
          <w:highlight w:val="yellow"/>
          <w:lang w:val="ru-RU"/>
        </w:rPr>
      </w:pPr>
      <w:r w:rsidRPr="00EB4A2A">
        <w:rPr>
          <w:highlight w:val="yellow"/>
          <w:lang w:val="ru-RU"/>
        </w:rPr>
        <w:t>Делим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массив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две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части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примерно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одинакового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размера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получившаяся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половина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массива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содержит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больше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одного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элемента,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сортируем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помощью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сортировки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слиянием.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видите,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этот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пункт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содержит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рекурсивное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обращение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ко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всему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алгоритму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целом.</w:t>
      </w:r>
    </w:p>
    <w:p w:rsidR="00497BF7" w:rsidRPr="00EB4A2A" w:rsidRDefault="00497BF7" w:rsidP="00A041FA">
      <w:pPr>
        <w:pStyle w:val="Main"/>
        <w:numPr>
          <w:ilvl w:val="0"/>
          <w:numId w:val="9"/>
        </w:numPr>
        <w:ind w:left="426"/>
        <w:rPr>
          <w:highlight w:val="yellow"/>
          <w:lang w:val="ru-RU"/>
        </w:rPr>
      </w:pPr>
      <w:r w:rsidRPr="00EB4A2A">
        <w:rPr>
          <w:highlight w:val="yellow"/>
          <w:lang w:val="ru-RU"/>
        </w:rPr>
        <w:t>Соединяем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две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отсортированные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половины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так,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чтобы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получился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отсортированный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массив.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Для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этого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помещаем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вспомогательный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массив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элементы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первой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половины,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пока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они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превосходят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очередного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элемента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второй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половины.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Затем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начинаем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помещать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туда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элементы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второй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половины,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пока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они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превосходят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очередного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элемента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первой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половины.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Затем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снова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берем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элементы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первой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половины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т.д.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Эта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операция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слиянием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требует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столько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шагов,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сколько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элементов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обоих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соединяемых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массивах.</w:t>
      </w:r>
    </w:p>
    <w:p w:rsidR="00497BF7" w:rsidRPr="00EB4A2A" w:rsidRDefault="00497BF7" w:rsidP="00497BF7">
      <w:pPr>
        <w:pStyle w:val="Main"/>
        <w:ind w:firstLine="567"/>
        <w:rPr>
          <w:b/>
          <w:bCs/>
          <w:lang w:val="ru-RU"/>
        </w:rPr>
      </w:pPr>
    </w:p>
    <w:p w:rsidR="00C005A2" w:rsidRPr="00F005E8" w:rsidRDefault="00F005E8" w:rsidP="00F005E8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109" w:name="_Toc5051381"/>
      <w:proofErr w:type="spellStart"/>
      <w:r w:rsidRPr="00F005E8">
        <w:rPr>
          <w:rFonts w:ascii="Arial" w:hAnsi="Arial" w:cs="Arial"/>
          <w:sz w:val="20"/>
          <w:szCs w:val="20"/>
        </w:rPr>
        <w:t>Merge</w:t>
      </w:r>
      <w:proofErr w:type="spellEnd"/>
      <w:r w:rsidR="00613C0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05E8">
        <w:rPr>
          <w:rFonts w:ascii="Arial" w:hAnsi="Arial" w:cs="Arial"/>
          <w:sz w:val="20"/>
          <w:szCs w:val="20"/>
        </w:rPr>
        <w:t>sort</w:t>
      </w:r>
      <w:proofErr w:type="spellEnd"/>
      <w:r w:rsidRPr="00F005E8">
        <w:rPr>
          <w:rFonts w:ascii="Arial" w:hAnsi="Arial" w:cs="Arial"/>
          <w:sz w:val="20"/>
          <w:szCs w:val="20"/>
        </w:rPr>
        <w:t>.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C005A2" w:rsidRPr="00F005E8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C005A2" w:rsidRPr="00F005E8">
        <w:rPr>
          <w:rFonts w:ascii="Arial" w:hAnsi="Arial" w:cs="Arial"/>
          <w:sz w:val="20"/>
          <w:szCs w:val="20"/>
        </w:rPr>
        <w:t>1.</w:t>
      </w:r>
      <w:bookmarkEnd w:id="109"/>
    </w:p>
    <w:p w:rsidR="00C005A2" w:rsidRPr="004C5E0B" w:rsidRDefault="00C005A2" w:rsidP="00497BF7">
      <w:pPr>
        <w:pStyle w:val="Main"/>
        <w:ind w:firstLine="567"/>
        <w:rPr>
          <w:b/>
          <w:bCs/>
          <w:vanish/>
          <w:color w:val="FF0000"/>
          <w:lang w:val="ru-RU"/>
        </w:rPr>
      </w:pPr>
      <w:r w:rsidRPr="004C5E0B">
        <w:rPr>
          <w:b/>
          <w:bCs/>
          <w:vanish/>
          <w:color w:val="FF0000"/>
          <w:lang w:val="ru-RU"/>
        </w:rPr>
        <w:t>http://programmado.ru/59-sortirovka-sliyaniem-na-s.html</w:t>
      </w:r>
    </w:p>
    <w:p w:rsidR="00C005A2" w:rsidRDefault="00C005A2" w:rsidP="00497BF7">
      <w:pPr>
        <w:pStyle w:val="Main"/>
        <w:ind w:firstLine="567"/>
        <w:rPr>
          <w:b/>
          <w:bCs/>
          <w:lang w:val="ru-RU"/>
        </w:rPr>
      </w:pPr>
    </w:p>
    <w:p w:rsidR="000A3502" w:rsidRDefault="000A3502" w:rsidP="000A3502">
      <w:pPr>
        <w:pStyle w:val="Main"/>
        <w:ind w:firstLine="567"/>
        <w:rPr>
          <w:b/>
          <w:bCs/>
          <w:lang w:val="ru-RU"/>
        </w:rPr>
      </w:pPr>
      <w:r w:rsidRPr="000A3502">
        <w:rPr>
          <w:b/>
          <w:bCs/>
          <w:lang w:val="ru-RU"/>
        </w:rPr>
        <w:t>Сортировка</w:t>
      </w:r>
      <w:r w:rsidR="00613C01">
        <w:rPr>
          <w:b/>
          <w:bCs/>
          <w:lang w:val="ru-RU"/>
        </w:rPr>
        <w:t xml:space="preserve"> </w:t>
      </w:r>
      <w:r w:rsidRPr="000A3502">
        <w:rPr>
          <w:b/>
          <w:bCs/>
          <w:lang w:val="ru-RU"/>
        </w:rPr>
        <w:t>слиянием</w:t>
      </w:r>
      <w:r w:rsidR="00613C01">
        <w:rPr>
          <w:b/>
          <w:bCs/>
          <w:lang w:val="ru-RU"/>
        </w:rPr>
        <w:t xml:space="preserve"> </w:t>
      </w:r>
      <w:r w:rsidRPr="000A3502">
        <w:rPr>
          <w:b/>
          <w:bCs/>
          <w:lang w:val="ru-RU"/>
        </w:rPr>
        <w:t>на</w:t>
      </w:r>
      <w:proofErr w:type="gramStart"/>
      <w:r w:rsidR="00613C01">
        <w:rPr>
          <w:b/>
          <w:bCs/>
          <w:lang w:val="ru-RU"/>
        </w:rPr>
        <w:t xml:space="preserve"> </w:t>
      </w:r>
      <w:r w:rsidRPr="000A3502">
        <w:rPr>
          <w:b/>
          <w:bCs/>
          <w:lang w:val="ru-RU"/>
        </w:rPr>
        <w:t>С</w:t>
      </w:r>
      <w:proofErr w:type="gramEnd"/>
      <w:r w:rsidRPr="000A3502">
        <w:rPr>
          <w:b/>
          <w:bCs/>
          <w:lang w:val="ru-RU"/>
        </w:rPr>
        <w:t>++</w:t>
      </w:r>
    </w:p>
    <w:p w:rsidR="000A3502" w:rsidRPr="00F005E8" w:rsidRDefault="000A3502" w:rsidP="000A3502">
      <w:pPr>
        <w:pStyle w:val="Main"/>
        <w:ind w:firstLine="0"/>
        <w:jc w:val="center"/>
        <w:rPr>
          <w:noProof/>
          <w:lang w:val="ru-RU" w:eastAsia="en-US"/>
        </w:rPr>
      </w:pPr>
    </w:p>
    <w:p w:rsidR="000A3502" w:rsidRDefault="000A3502" w:rsidP="000A3502">
      <w:pPr>
        <w:pStyle w:val="Main"/>
        <w:ind w:firstLine="0"/>
        <w:jc w:val="center"/>
        <w:rPr>
          <w:noProof/>
          <w:lang w:val="ru-RU" w:eastAsia="en-US"/>
        </w:rPr>
      </w:pPr>
      <w:r w:rsidRPr="000A3502">
        <w:rPr>
          <w:noProof/>
          <w:lang w:val="ru-RU" w:eastAsia="ru-RU"/>
        </w:rPr>
        <w:drawing>
          <wp:inline distT="0" distB="0" distL="0" distR="0">
            <wp:extent cx="2390775" cy="1495425"/>
            <wp:effectExtent l="19050" t="0" r="9525" b="0"/>
            <wp:docPr id="9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02" w:rsidRPr="000A3502" w:rsidRDefault="000A3502" w:rsidP="000A3502">
      <w:pPr>
        <w:pStyle w:val="Main"/>
        <w:ind w:firstLine="0"/>
        <w:jc w:val="center"/>
        <w:rPr>
          <w:noProof/>
          <w:lang w:val="ru-RU" w:eastAsia="en-US"/>
        </w:rPr>
      </w:pPr>
    </w:p>
    <w:p w:rsidR="000A3502" w:rsidRPr="000A3502" w:rsidRDefault="000A3502" w:rsidP="000A3502">
      <w:pPr>
        <w:pStyle w:val="Main"/>
        <w:ind w:firstLine="567"/>
        <w:rPr>
          <w:lang w:val="ru-RU"/>
        </w:rPr>
      </w:pPr>
      <w:bookmarkStart w:id="110" w:name="AP02032"/>
      <w:r w:rsidRPr="00EB4A2A">
        <w:rPr>
          <w:highlight w:val="yellow"/>
          <w:lang w:val="ru-RU"/>
        </w:rPr>
        <w:t>Сортировка</w:t>
      </w:r>
      <w:r w:rsidR="00613C01">
        <w:rPr>
          <w:highlight w:val="yellow"/>
          <w:lang w:val="ru-RU"/>
        </w:rPr>
        <w:t xml:space="preserve"> </w:t>
      </w:r>
      <w:bookmarkEnd w:id="110"/>
      <w:r w:rsidRPr="00EB4A2A">
        <w:rPr>
          <w:highlight w:val="yellow"/>
          <w:lang w:val="ru-RU"/>
        </w:rPr>
        <w:t>слиянием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-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довольно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быстрая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сортировка,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время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работы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которой</w:t>
      </w:r>
      <w:proofErr w:type="gramStart"/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</w:t>
      </w:r>
      <w:proofErr w:type="gramEnd"/>
      <w:r w:rsidRPr="00EB4A2A">
        <w:rPr>
          <w:highlight w:val="yellow"/>
          <w:lang w:val="ru-RU"/>
        </w:rPr>
        <w:t>(</w:t>
      </w:r>
      <w:proofErr w:type="spellStart"/>
      <w:r w:rsidRPr="00EB4A2A">
        <w:rPr>
          <w:highlight w:val="yellow"/>
          <w:lang w:val="ru-RU"/>
        </w:rPr>
        <w:t>n</w:t>
      </w:r>
      <w:proofErr w:type="spellEnd"/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*</w:t>
      </w:r>
      <w:r w:rsidR="00613C01">
        <w:rPr>
          <w:highlight w:val="yellow"/>
          <w:lang w:val="ru-RU"/>
        </w:rPr>
        <w:t xml:space="preserve"> </w:t>
      </w:r>
      <w:proofErr w:type="spellStart"/>
      <w:r w:rsidRPr="00EB4A2A">
        <w:rPr>
          <w:highlight w:val="yellow"/>
          <w:lang w:val="ru-RU"/>
        </w:rPr>
        <w:t>log</w:t>
      </w:r>
      <w:proofErr w:type="spellEnd"/>
      <w:r w:rsidR="00613C01">
        <w:rPr>
          <w:highlight w:val="yellow"/>
          <w:lang w:val="ru-RU"/>
        </w:rPr>
        <w:t xml:space="preserve"> </w:t>
      </w:r>
      <w:proofErr w:type="spellStart"/>
      <w:r w:rsidRPr="00EB4A2A">
        <w:rPr>
          <w:highlight w:val="yellow"/>
          <w:lang w:val="ru-RU"/>
        </w:rPr>
        <w:t>n</w:t>
      </w:r>
      <w:proofErr w:type="spellEnd"/>
      <w:r w:rsidRPr="00EB4A2A">
        <w:rPr>
          <w:highlight w:val="yellow"/>
          <w:lang w:val="ru-RU"/>
        </w:rPr>
        <w:t>).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Однако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недостатком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тот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факт,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она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требует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относительно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много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памяти.</w:t>
      </w:r>
    </w:p>
    <w:p w:rsidR="000A3502" w:rsidRPr="00EB4A2A" w:rsidRDefault="000A3502" w:rsidP="000A3502">
      <w:pPr>
        <w:pStyle w:val="Main"/>
        <w:ind w:firstLine="567"/>
        <w:rPr>
          <w:highlight w:val="yellow"/>
          <w:lang w:val="ru-RU"/>
        </w:rPr>
      </w:pPr>
      <w:r w:rsidRPr="00EB4A2A">
        <w:rPr>
          <w:highlight w:val="yellow"/>
          <w:lang w:val="ru-RU"/>
        </w:rPr>
        <w:t>Итак,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пусть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дан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некоторый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неупорядоченный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массив</w:t>
      </w:r>
      <w:r w:rsidR="00613C01">
        <w:rPr>
          <w:highlight w:val="yellow"/>
          <w:lang w:val="ru-RU"/>
        </w:rPr>
        <w:t xml:space="preserve"> </w:t>
      </w:r>
      <w:proofErr w:type="spellStart"/>
      <w:r w:rsidRPr="00EB4A2A">
        <w:rPr>
          <w:highlight w:val="yellow"/>
          <w:lang w:val="ru-RU"/>
        </w:rPr>
        <w:t>int</w:t>
      </w:r>
      <w:proofErr w:type="spellEnd"/>
      <w:r w:rsidR="00613C01">
        <w:rPr>
          <w:highlight w:val="yellow"/>
          <w:lang w:val="ru-RU"/>
        </w:rPr>
        <w:t xml:space="preserve"> </w:t>
      </w:r>
      <w:proofErr w:type="spellStart"/>
      <w:r w:rsidRPr="00EB4A2A">
        <w:rPr>
          <w:highlight w:val="yellow"/>
          <w:lang w:val="ru-RU"/>
        </w:rPr>
        <w:t>a</w:t>
      </w:r>
      <w:proofErr w:type="spellEnd"/>
      <w:r w:rsidRPr="00EB4A2A">
        <w:rPr>
          <w:highlight w:val="yellow"/>
          <w:lang w:val="ru-RU"/>
        </w:rPr>
        <w:t>[</w:t>
      </w:r>
      <w:proofErr w:type="spellStart"/>
      <w:r w:rsidRPr="00EB4A2A">
        <w:rPr>
          <w:highlight w:val="yellow"/>
          <w:lang w:val="ru-RU"/>
        </w:rPr>
        <w:t>maxn</w:t>
      </w:r>
      <w:proofErr w:type="spellEnd"/>
      <w:r w:rsidRPr="00EB4A2A">
        <w:rPr>
          <w:highlight w:val="yellow"/>
          <w:lang w:val="ru-RU"/>
        </w:rPr>
        <w:t>].</w:t>
      </w:r>
    </w:p>
    <w:p w:rsidR="00613C01" w:rsidRDefault="000A3502" w:rsidP="000A3502">
      <w:pPr>
        <w:pStyle w:val="Main"/>
        <w:ind w:firstLine="567"/>
        <w:rPr>
          <w:lang w:val="ru-RU"/>
        </w:rPr>
      </w:pPr>
      <w:r w:rsidRPr="00EB4A2A">
        <w:rPr>
          <w:highlight w:val="yellow"/>
          <w:lang w:val="ru-RU"/>
        </w:rPr>
        <w:t>Основная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идея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состоит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том,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каждом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шаг</w:t>
      </w:r>
      <w:r w:rsidR="004C5E0B">
        <w:rPr>
          <w:highlight w:val="yellow"/>
          <w:lang w:val="ru-RU"/>
        </w:rPr>
        <w:t>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разбиваем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массив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2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равные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части,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сортируем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их,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потом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сливаем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два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отсортированных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куска.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есть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получается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рекурсивная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сортировка,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т.к.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каждую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этих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2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частей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мы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будем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сортировать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аналогично.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Выход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происходить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тогда,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у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нас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остается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меньше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3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элементов.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остается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всего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2,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меняем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между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собой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мере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надобности.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остается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1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элемент,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оставляем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B4A2A">
        <w:rPr>
          <w:highlight w:val="yellow"/>
          <w:lang w:val="ru-RU"/>
        </w:rPr>
        <w:t>покое.</w:t>
      </w:r>
    </w:p>
    <w:p w:rsidR="000A3502" w:rsidRPr="000A3502" w:rsidRDefault="000A3502" w:rsidP="000A3502">
      <w:pPr>
        <w:pStyle w:val="Main"/>
        <w:ind w:firstLine="567"/>
        <w:rPr>
          <w:lang w:val="ru-RU"/>
        </w:rPr>
      </w:pPr>
    </w:p>
    <w:p w:rsidR="000A5261" w:rsidRPr="00E855B7" w:rsidRDefault="000A3502" w:rsidP="000A5261">
      <w:pPr>
        <w:pStyle w:val="Main"/>
        <w:ind w:firstLine="567"/>
        <w:rPr>
          <w:lang w:val="ru-RU"/>
        </w:rPr>
      </w:pPr>
      <w:r w:rsidRPr="000A5261">
        <w:rPr>
          <w:lang w:val="ru-RU"/>
        </w:rPr>
        <w:t>Пример.</w:t>
      </w:r>
      <w:r w:rsidR="00613C01">
        <w:rPr>
          <w:lang w:val="ru-RU"/>
        </w:rPr>
        <w:t xml:space="preserve"> </w:t>
      </w:r>
      <w:r w:rsidRPr="000A5261">
        <w:rPr>
          <w:lang w:val="ru-RU"/>
        </w:rPr>
        <w:t>Пусть</w:t>
      </w:r>
      <w:r w:rsidR="00613C01">
        <w:rPr>
          <w:lang w:val="ru-RU"/>
        </w:rPr>
        <w:t xml:space="preserve"> </w:t>
      </w:r>
      <w:r w:rsidRPr="000A5261">
        <w:rPr>
          <w:lang w:val="ru-RU"/>
        </w:rPr>
        <w:t>дан</w:t>
      </w:r>
      <w:r w:rsidR="00613C01">
        <w:rPr>
          <w:lang w:val="ru-RU"/>
        </w:rPr>
        <w:t xml:space="preserve"> </w:t>
      </w:r>
      <w:r w:rsidRPr="000A5261">
        <w:rPr>
          <w:lang w:val="ru-RU"/>
        </w:rPr>
        <w:t>исходный</w:t>
      </w:r>
      <w:r w:rsidR="00613C01">
        <w:rPr>
          <w:lang w:val="ru-RU"/>
        </w:rPr>
        <w:t xml:space="preserve"> </w:t>
      </w:r>
      <w:r w:rsidRPr="000A5261">
        <w:rPr>
          <w:lang w:val="ru-RU"/>
        </w:rPr>
        <w:t>массив</w:t>
      </w:r>
      <w:r w:rsidR="00613C01">
        <w:rPr>
          <w:lang w:val="ru-RU"/>
        </w:rPr>
        <w:t xml:space="preserve"> </w:t>
      </w:r>
      <w:r w:rsidRPr="000A5261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0A5261">
        <w:rPr>
          <w:lang w:val="ru-RU"/>
        </w:rPr>
        <w:t>7</w:t>
      </w:r>
      <w:r w:rsidR="00613C01">
        <w:rPr>
          <w:lang w:val="ru-RU"/>
        </w:rPr>
        <w:t xml:space="preserve"> </w:t>
      </w:r>
      <w:r w:rsidRPr="000A5261">
        <w:rPr>
          <w:lang w:val="ru-RU"/>
        </w:rPr>
        <w:t>элементов:</w:t>
      </w:r>
    </w:p>
    <w:p w:rsidR="000A5261" w:rsidRPr="00E855B7" w:rsidRDefault="000A5261" w:rsidP="000A5261">
      <w:pPr>
        <w:pStyle w:val="Main"/>
        <w:ind w:firstLine="567"/>
        <w:rPr>
          <w:lang w:val="ru-RU"/>
        </w:rPr>
      </w:pPr>
    </w:p>
    <w:p w:rsidR="00057863" w:rsidRPr="00E855B7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 w:rsidRPr="00E855B7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Pr="00E855B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iostream</w:t>
      </w:r>
      <w:r w:rsidRPr="00E855B7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&gt;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&lt;conio.h&gt;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std;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#define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maxn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100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//int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n;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//int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a[maxn];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7;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a[7]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{7,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4,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2,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5,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3};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merge(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r)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{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057863" w:rsidRPr="00057863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//остался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один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-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1)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//осталось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элемента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[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]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[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])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 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swap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[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],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[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]);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//перестановка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местами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057863" w:rsidRPr="00057863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+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/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2;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//деление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части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merge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);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//рекурсия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левой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части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обрабатывается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впервую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очередь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merge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+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1,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);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//рекурсия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для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правой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части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выполняется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//начинает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работать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3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шаге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примера(выполняет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слияние)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buf[maxn];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xl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l;</w:t>
      </w:r>
      <w:r w:rsidR="00057863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xr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1;</w:t>
      </w:r>
      <w:r w:rsidR="00057863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cur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//формируем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сортированный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буффер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(сливание)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-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+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1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!=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cur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{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(xl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m)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buf[cur++]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a[xr++];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(xr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r)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buf[cur++]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a[xl++];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(a[xl]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a[xr])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 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buf[cur++]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a[xr++];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buf[cur++]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a[xl++];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//перазаписываем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из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буфера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0;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cur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++)</w:t>
      </w:r>
    </w:p>
    <w:p w:rsidR="00057863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 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a[i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buf[i];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main()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057863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lastRenderedPageBreak/>
        <w:t xml:space="preserve">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setlocale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LC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_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ALL</w:t>
      </w:r>
      <w:r w:rsidR="00057863" w:rsidRPr="00057863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</w:t>
      </w:r>
      <w:r w:rsidR="00057863" w:rsidRPr="00057863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057863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Rus</w:t>
      </w:r>
      <w:r w:rsidR="00057863" w:rsidRPr="00057863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057863" w:rsidRPr="00057863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&lt;&lt;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"Количество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массиве: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57863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";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//cin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&gt;&gt;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n;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//for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(int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i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0;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i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&lt;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n;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i++){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cout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"array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a["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i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&lt;&lt;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"]=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";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cin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&gt;&gt;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a[i];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//}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//n=7;</w:t>
      </w:r>
    </w:p>
    <w:p w:rsidR="00613C01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//a[0]=7;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a[1]=4;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a[2]=2;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a[3]=1;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a[4]=0;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a[5]=5;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a[6]=3;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merge(0,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-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1);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i++)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a[i]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057863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getch();</w:t>
      </w:r>
    </w:p>
    <w:p w:rsidR="00057863" w:rsidRDefault="00613C01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057863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057863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</w:p>
    <w:p w:rsidR="00057863" w:rsidRDefault="00057863" w:rsidP="00057863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0A3502" w:rsidRPr="000A3502" w:rsidRDefault="000A3502" w:rsidP="00057863">
      <w:pPr>
        <w:pStyle w:val="Main"/>
        <w:ind w:firstLine="0"/>
        <w:jc w:val="center"/>
        <w:rPr>
          <w:noProof/>
          <w:lang w:eastAsia="en-US"/>
        </w:rPr>
      </w:pPr>
    </w:p>
    <w:p w:rsidR="000A3502" w:rsidRPr="000A3502" w:rsidRDefault="000A3502" w:rsidP="000A3502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2552700" cy="866775"/>
            <wp:effectExtent l="19050" t="0" r="0" b="0"/>
            <wp:docPr id="94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502" w:rsidRPr="000A3502" w:rsidRDefault="000A3502" w:rsidP="000A3502">
      <w:pPr>
        <w:pStyle w:val="Main"/>
        <w:ind w:firstLine="0"/>
        <w:jc w:val="center"/>
        <w:rPr>
          <w:noProof/>
          <w:lang w:eastAsia="en-US"/>
        </w:rPr>
      </w:pPr>
    </w:p>
    <w:p w:rsidR="00C005A2" w:rsidRPr="00F005E8" w:rsidRDefault="00F005E8" w:rsidP="00F005E8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111" w:name="_Toc5051382"/>
      <w:proofErr w:type="spellStart"/>
      <w:r w:rsidRPr="00F005E8">
        <w:rPr>
          <w:rFonts w:ascii="Arial" w:hAnsi="Arial" w:cs="Arial"/>
          <w:sz w:val="20"/>
          <w:szCs w:val="20"/>
        </w:rPr>
        <w:t>Merge</w:t>
      </w:r>
      <w:proofErr w:type="spellEnd"/>
      <w:r w:rsidR="00613C0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05E8">
        <w:rPr>
          <w:rFonts w:ascii="Arial" w:hAnsi="Arial" w:cs="Arial"/>
          <w:sz w:val="20"/>
          <w:szCs w:val="20"/>
        </w:rPr>
        <w:t>sort</w:t>
      </w:r>
      <w:proofErr w:type="spellEnd"/>
      <w:r w:rsidRPr="00F005E8">
        <w:rPr>
          <w:rFonts w:ascii="Arial" w:hAnsi="Arial" w:cs="Arial"/>
          <w:sz w:val="20"/>
          <w:szCs w:val="20"/>
        </w:rPr>
        <w:t>.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C005A2" w:rsidRPr="00F005E8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C005A2" w:rsidRPr="00F005E8">
        <w:rPr>
          <w:rFonts w:ascii="Arial" w:hAnsi="Arial" w:cs="Arial"/>
          <w:sz w:val="20"/>
          <w:szCs w:val="20"/>
        </w:rPr>
        <w:t>2.</w:t>
      </w:r>
      <w:bookmarkEnd w:id="111"/>
    </w:p>
    <w:p w:rsidR="00C005A2" w:rsidRPr="004C5E0B" w:rsidRDefault="00C005A2" w:rsidP="00C005A2">
      <w:pPr>
        <w:pStyle w:val="Main"/>
        <w:ind w:firstLine="567"/>
        <w:rPr>
          <w:b/>
          <w:bCs/>
          <w:vanish/>
          <w:color w:val="FF0000"/>
          <w:lang w:val="ru-RU"/>
        </w:rPr>
      </w:pPr>
      <w:r w:rsidRPr="004C5E0B">
        <w:rPr>
          <w:b/>
          <w:bCs/>
          <w:vanish/>
          <w:color w:val="FF0000"/>
          <w:lang w:val="ru-RU"/>
        </w:rPr>
        <w:t>https://prog-cpp.ru/sort-merge/</w:t>
      </w:r>
    </w:p>
    <w:p w:rsidR="00C005A2" w:rsidRPr="00F31D4B" w:rsidRDefault="00C005A2" w:rsidP="00C005A2">
      <w:pPr>
        <w:pStyle w:val="Main"/>
        <w:ind w:firstLine="567"/>
        <w:rPr>
          <w:bCs/>
          <w:lang w:val="ru-RU"/>
        </w:rPr>
      </w:pPr>
    </w:p>
    <w:p w:rsidR="00F31D4B" w:rsidRPr="00F31D4B" w:rsidRDefault="00F31D4B" w:rsidP="00F31D4B">
      <w:pPr>
        <w:pStyle w:val="Main"/>
        <w:ind w:firstLine="567"/>
        <w:rPr>
          <w:bCs/>
          <w:lang w:val="ru-RU"/>
        </w:rPr>
      </w:pPr>
      <w:r w:rsidRPr="003B448D">
        <w:rPr>
          <w:bCs/>
          <w:highlight w:val="yellow"/>
          <w:lang w:val="ru-RU"/>
        </w:rPr>
        <w:t>Алгоритмы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сортировки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массивов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не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всегда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применимы,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если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сортируемые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данные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расположены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структуре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с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последовательным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доступом,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которая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характеризуется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тем,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что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каждый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момент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имеется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непосредственный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доступ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к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одному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только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одному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компоненту.</w:t>
      </w:r>
    </w:p>
    <w:p w:rsidR="00F31D4B" w:rsidRDefault="00F31D4B" w:rsidP="00F31D4B">
      <w:pPr>
        <w:pStyle w:val="Main"/>
        <w:ind w:firstLine="567"/>
        <w:rPr>
          <w:bCs/>
          <w:lang w:val="ru-RU"/>
        </w:rPr>
      </w:pPr>
      <w:r w:rsidRPr="003B448D">
        <w:rPr>
          <w:bCs/>
          <w:highlight w:val="green"/>
          <w:lang w:val="ru-RU"/>
        </w:rPr>
        <w:t>Основной</w:t>
      </w:r>
      <w:r w:rsidR="00613C01">
        <w:rPr>
          <w:bCs/>
          <w:highlight w:val="green"/>
          <w:lang w:val="ru-RU"/>
        </w:rPr>
        <w:t xml:space="preserve"> </w:t>
      </w:r>
      <w:r w:rsidRPr="003B448D">
        <w:rPr>
          <w:bCs/>
          <w:highlight w:val="green"/>
          <w:lang w:val="ru-RU"/>
        </w:rPr>
        <w:t>применяемый</w:t>
      </w:r>
      <w:r w:rsidR="00613C01">
        <w:rPr>
          <w:bCs/>
          <w:highlight w:val="green"/>
          <w:lang w:val="ru-RU"/>
        </w:rPr>
        <w:t xml:space="preserve"> </w:t>
      </w:r>
      <w:r w:rsidRPr="003B448D">
        <w:rPr>
          <w:bCs/>
          <w:highlight w:val="green"/>
          <w:lang w:val="ru-RU"/>
        </w:rPr>
        <w:t>метод</w:t>
      </w:r>
      <w:r w:rsidR="00613C01">
        <w:rPr>
          <w:bCs/>
          <w:highlight w:val="green"/>
          <w:lang w:val="ru-RU"/>
        </w:rPr>
        <w:t xml:space="preserve"> </w:t>
      </w:r>
      <w:r w:rsidRPr="003B448D">
        <w:rPr>
          <w:bCs/>
          <w:highlight w:val="green"/>
          <w:lang w:val="ru-RU"/>
        </w:rPr>
        <w:t>для</w:t>
      </w:r>
      <w:r w:rsidR="00613C01">
        <w:rPr>
          <w:bCs/>
          <w:highlight w:val="green"/>
          <w:lang w:val="ru-RU"/>
        </w:rPr>
        <w:t xml:space="preserve"> </w:t>
      </w:r>
      <w:r w:rsidRPr="003B448D">
        <w:rPr>
          <w:bCs/>
          <w:highlight w:val="green"/>
          <w:lang w:val="ru-RU"/>
        </w:rPr>
        <w:t>сортировки</w:t>
      </w:r>
      <w:r w:rsidR="00613C01">
        <w:rPr>
          <w:bCs/>
          <w:highlight w:val="green"/>
          <w:lang w:val="ru-RU"/>
        </w:rPr>
        <w:t xml:space="preserve"> </w:t>
      </w:r>
      <w:r w:rsidRPr="003B448D">
        <w:rPr>
          <w:bCs/>
          <w:highlight w:val="green"/>
          <w:lang w:val="ru-RU"/>
        </w:rPr>
        <w:t>файлов</w:t>
      </w:r>
      <w:r w:rsidR="00613C01">
        <w:rPr>
          <w:bCs/>
          <w:highlight w:val="green"/>
          <w:lang w:val="ru-RU"/>
        </w:rPr>
        <w:t xml:space="preserve"> </w:t>
      </w:r>
      <w:r w:rsidRPr="003B448D">
        <w:rPr>
          <w:bCs/>
          <w:highlight w:val="green"/>
          <w:lang w:val="ru-RU"/>
        </w:rPr>
        <w:t>—</w:t>
      </w:r>
      <w:r w:rsidR="00613C01">
        <w:rPr>
          <w:bCs/>
          <w:highlight w:val="green"/>
          <w:lang w:val="ru-RU"/>
        </w:rPr>
        <w:t xml:space="preserve"> </w:t>
      </w:r>
      <w:r w:rsidRPr="003B448D">
        <w:rPr>
          <w:b/>
          <w:i/>
          <w:highlight w:val="green"/>
          <w:lang w:val="ru-RU"/>
        </w:rPr>
        <w:t>сортировка</w:t>
      </w:r>
      <w:r w:rsidR="00613C01">
        <w:rPr>
          <w:b/>
          <w:i/>
          <w:highlight w:val="green"/>
          <w:lang w:val="ru-RU"/>
        </w:rPr>
        <w:t xml:space="preserve"> </w:t>
      </w:r>
      <w:r w:rsidRPr="003B448D">
        <w:rPr>
          <w:b/>
          <w:i/>
          <w:highlight w:val="green"/>
          <w:lang w:val="ru-RU"/>
        </w:rPr>
        <w:t>слиянием</w:t>
      </w:r>
      <w:r w:rsidRPr="003B448D">
        <w:rPr>
          <w:bCs/>
          <w:highlight w:val="green"/>
          <w:lang w:val="ru-RU"/>
        </w:rPr>
        <w:t>.</w:t>
      </w:r>
    </w:p>
    <w:p w:rsidR="00F31D4B" w:rsidRPr="00F31D4B" w:rsidRDefault="00F31D4B" w:rsidP="00F31D4B">
      <w:pPr>
        <w:pStyle w:val="Main"/>
        <w:ind w:firstLine="567"/>
        <w:rPr>
          <w:bCs/>
          <w:lang w:val="ru-RU"/>
        </w:rPr>
      </w:pPr>
      <w:bookmarkStart w:id="112" w:name="AP02033"/>
      <w:r w:rsidRPr="003B448D">
        <w:rPr>
          <w:b/>
          <w:i/>
          <w:highlight w:val="yellow"/>
          <w:lang w:val="ru-RU"/>
        </w:rPr>
        <w:t>Сортировка</w:t>
      </w:r>
      <w:r w:rsidR="00613C01">
        <w:rPr>
          <w:b/>
          <w:i/>
          <w:highlight w:val="yellow"/>
          <w:lang w:val="ru-RU"/>
        </w:rPr>
        <w:t xml:space="preserve"> </w:t>
      </w:r>
      <w:bookmarkEnd w:id="112"/>
      <w:r w:rsidRPr="003B448D">
        <w:rPr>
          <w:b/>
          <w:i/>
          <w:highlight w:val="yellow"/>
          <w:lang w:val="ru-RU"/>
        </w:rPr>
        <w:t>слиянием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—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алгоритм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сортировки,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который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упорядочивает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списки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(или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другие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структуры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данных,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доступ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к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элементам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которых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можно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получать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только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последовательно,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например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—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потоки)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определённом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порядке.</w:t>
      </w:r>
    </w:p>
    <w:p w:rsidR="00F31D4B" w:rsidRPr="00F31D4B" w:rsidRDefault="00F31D4B" w:rsidP="00F31D4B">
      <w:pPr>
        <w:pStyle w:val="Main"/>
        <w:ind w:firstLine="567"/>
        <w:rPr>
          <w:bCs/>
          <w:lang w:val="ru-RU"/>
        </w:rPr>
      </w:pPr>
      <w:r w:rsidRPr="003B448D">
        <w:rPr>
          <w:b/>
          <w:i/>
          <w:highlight w:val="yellow"/>
          <w:lang w:val="ru-RU"/>
        </w:rPr>
        <w:t>Слияние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означает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объединение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двух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(или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более)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последовательностей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одну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упорядоченную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последовательность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при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помощи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циклического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выбора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элементов,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доступных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данный</w:t>
      </w:r>
      <w:r w:rsidR="00613C01">
        <w:rPr>
          <w:bCs/>
          <w:highlight w:val="yellow"/>
          <w:lang w:val="ru-RU"/>
        </w:rPr>
        <w:t xml:space="preserve"> </w:t>
      </w:r>
      <w:r w:rsidRPr="003B448D">
        <w:rPr>
          <w:bCs/>
          <w:highlight w:val="yellow"/>
          <w:lang w:val="ru-RU"/>
        </w:rPr>
        <w:t>момент.</w:t>
      </w:r>
    </w:p>
    <w:p w:rsidR="00F31D4B" w:rsidRPr="00057863" w:rsidRDefault="00F31D4B" w:rsidP="00F31D4B">
      <w:pPr>
        <w:pStyle w:val="Main"/>
        <w:ind w:firstLine="567"/>
        <w:rPr>
          <w:bCs/>
          <w:highlight w:val="yellow"/>
          <w:lang w:val="ru-RU"/>
        </w:rPr>
      </w:pPr>
      <w:r w:rsidRPr="00057863">
        <w:rPr>
          <w:bCs/>
          <w:highlight w:val="yellow"/>
          <w:lang w:val="ru-RU"/>
        </w:rPr>
        <w:t>Сначала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задача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разбивается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несколько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подзадач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меньшего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размера.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Затем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эти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задачи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решаются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помощью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рекурсивного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вызова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или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непосредственно,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если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их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размер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достаточно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мал.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Затем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их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решения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комбинируются,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получается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решение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исходной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задачи.</w:t>
      </w:r>
    </w:p>
    <w:p w:rsidR="00F31D4B" w:rsidRPr="00F31D4B" w:rsidRDefault="00F31D4B" w:rsidP="00F31D4B">
      <w:pPr>
        <w:pStyle w:val="Main"/>
        <w:ind w:firstLine="567"/>
        <w:rPr>
          <w:bCs/>
          <w:lang w:val="ru-RU"/>
        </w:rPr>
      </w:pPr>
      <w:bookmarkStart w:id="113" w:name="AP02035"/>
      <w:r w:rsidRPr="00057863">
        <w:rPr>
          <w:bCs/>
          <w:highlight w:val="yellow"/>
          <w:lang w:val="ru-RU"/>
        </w:rPr>
        <w:t>Операция</w:t>
      </w:r>
      <w:bookmarkEnd w:id="113"/>
      <w:r w:rsidRPr="00057863">
        <w:rPr>
          <w:bCs/>
          <w:highlight w:val="yellow"/>
          <w:lang w:val="ru-RU"/>
        </w:rPr>
        <w:t>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которая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однократно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обрабатывает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множество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данных,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называется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/>
          <w:i/>
          <w:highlight w:val="yellow"/>
          <w:lang w:val="ru-RU"/>
        </w:rPr>
        <w:t>фазой</w:t>
      </w:r>
      <w:r w:rsidRPr="00057863">
        <w:rPr>
          <w:bCs/>
          <w:highlight w:val="yellow"/>
          <w:lang w:val="ru-RU"/>
        </w:rPr>
        <w:t>.</w:t>
      </w:r>
    </w:p>
    <w:p w:rsidR="00F31D4B" w:rsidRPr="00F31D4B" w:rsidRDefault="00F31D4B" w:rsidP="00F31D4B">
      <w:pPr>
        <w:pStyle w:val="Main"/>
        <w:ind w:firstLine="567"/>
        <w:rPr>
          <w:bCs/>
          <w:lang w:val="ru-RU"/>
        </w:rPr>
      </w:pPr>
      <w:bookmarkStart w:id="114" w:name="AP02034"/>
      <w:r w:rsidRPr="00057863">
        <w:rPr>
          <w:bCs/>
          <w:highlight w:val="yellow"/>
          <w:lang w:val="ru-RU"/>
        </w:rPr>
        <w:t>Наименьший</w:t>
      </w:r>
      <w:r w:rsidR="00613C01">
        <w:rPr>
          <w:bCs/>
          <w:highlight w:val="yellow"/>
          <w:lang w:val="ru-RU"/>
        </w:rPr>
        <w:t xml:space="preserve"> </w:t>
      </w:r>
      <w:bookmarkEnd w:id="114"/>
      <w:proofErr w:type="spellStart"/>
      <w:r w:rsidRPr="00057863">
        <w:rPr>
          <w:bCs/>
          <w:highlight w:val="yellow"/>
          <w:lang w:val="ru-RU"/>
        </w:rPr>
        <w:t>подпроцесс</w:t>
      </w:r>
      <w:proofErr w:type="spellEnd"/>
      <w:r w:rsidRPr="00057863">
        <w:rPr>
          <w:bCs/>
          <w:highlight w:val="yellow"/>
          <w:lang w:val="ru-RU"/>
        </w:rPr>
        <w:t>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который,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повторяясь,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образует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процесс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сортировки,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называется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/>
          <w:i/>
          <w:highlight w:val="yellow"/>
          <w:lang w:val="ru-RU"/>
        </w:rPr>
        <w:t>проходом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или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/>
          <w:i/>
          <w:highlight w:val="yellow"/>
          <w:lang w:val="ru-RU"/>
        </w:rPr>
        <w:t>этапом</w:t>
      </w:r>
      <w:r w:rsidRPr="00057863">
        <w:rPr>
          <w:bCs/>
          <w:highlight w:val="yellow"/>
          <w:lang w:val="ru-RU"/>
        </w:rPr>
        <w:t>.</w:t>
      </w:r>
    </w:p>
    <w:p w:rsidR="00F31D4B" w:rsidRPr="00F31D4B" w:rsidRDefault="00F31D4B" w:rsidP="00F31D4B">
      <w:pPr>
        <w:pStyle w:val="Main"/>
        <w:ind w:firstLine="567"/>
        <w:rPr>
          <w:bCs/>
          <w:lang w:val="ru-RU"/>
        </w:rPr>
      </w:pPr>
      <w:r w:rsidRPr="00057863">
        <w:rPr>
          <w:bCs/>
          <w:highlight w:val="green"/>
          <w:lang w:val="ru-RU"/>
        </w:rPr>
        <w:t>Процедура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слияния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предполагает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объединение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двух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предварительно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упорядоченных</w:t>
      </w:r>
      <w:r w:rsidR="00613C01">
        <w:rPr>
          <w:bCs/>
          <w:highlight w:val="green"/>
          <w:lang w:val="ru-RU"/>
        </w:rPr>
        <w:t xml:space="preserve"> </w:t>
      </w:r>
      <w:proofErr w:type="spellStart"/>
      <w:r w:rsidRPr="00057863">
        <w:rPr>
          <w:bCs/>
          <w:highlight w:val="green"/>
          <w:lang w:val="ru-RU"/>
        </w:rPr>
        <w:t>подпоследовательностей</w:t>
      </w:r>
      <w:proofErr w:type="spellEnd"/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размерности</w:t>
      </w:r>
      <w:r w:rsidR="00613C01">
        <w:rPr>
          <w:bCs/>
          <w:highlight w:val="green"/>
          <w:lang w:val="ru-RU"/>
        </w:rPr>
        <w:t xml:space="preserve"> </w:t>
      </w:r>
      <w:proofErr w:type="spellStart"/>
      <w:r w:rsidRPr="00057863">
        <w:rPr>
          <w:highlight w:val="green"/>
          <w:lang w:val="ru-RU"/>
        </w:rPr>
        <w:t>n</w:t>
      </w:r>
      <w:proofErr w:type="spellEnd"/>
      <w:r w:rsidRPr="00057863">
        <w:rPr>
          <w:highlight w:val="green"/>
          <w:lang w:val="ru-RU"/>
        </w:rPr>
        <w:t>/2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единую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последовательность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размерности</w:t>
      </w:r>
      <w:r w:rsidR="00613C01">
        <w:rPr>
          <w:bCs/>
          <w:highlight w:val="green"/>
          <w:lang w:val="ru-RU"/>
        </w:rPr>
        <w:t xml:space="preserve"> </w:t>
      </w:r>
      <w:proofErr w:type="spellStart"/>
      <w:r w:rsidRPr="00057863">
        <w:rPr>
          <w:highlight w:val="green"/>
          <w:lang w:val="ru-RU"/>
        </w:rPr>
        <w:t>n</w:t>
      </w:r>
      <w:proofErr w:type="spellEnd"/>
      <w:r w:rsidRPr="00057863">
        <w:rPr>
          <w:bCs/>
          <w:highlight w:val="green"/>
          <w:lang w:val="ru-RU"/>
        </w:rPr>
        <w:t>.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Начальные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элементы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предварительно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упорядоченных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последовательностей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сравниваются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между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собой,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и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из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них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выбирается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наименьший.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Соответствующий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указатель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перемещается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на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следующий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элемент.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Процедура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повторяется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до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тех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пор,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пока</w:t>
      </w:r>
      <w:r w:rsidR="00613C01">
        <w:rPr>
          <w:bCs/>
          <w:highlight w:val="green"/>
          <w:lang w:val="ru-RU"/>
        </w:rPr>
        <w:t xml:space="preserve"> </w:t>
      </w:r>
      <w:proofErr w:type="gramStart"/>
      <w:r w:rsidRPr="00057863">
        <w:rPr>
          <w:bCs/>
          <w:highlight w:val="green"/>
          <w:lang w:val="ru-RU"/>
        </w:rPr>
        <w:t>не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достигнут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конец</w:t>
      </w:r>
      <w:proofErr w:type="gramEnd"/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одной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из</w:t>
      </w:r>
      <w:r w:rsidR="00613C01">
        <w:rPr>
          <w:bCs/>
          <w:highlight w:val="green"/>
          <w:lang w:val="ru-RU"/>
        </w:rPr>
        <w:t xml:space="preserve"> </w:t>
      </w:r>
      <w:proofErr w:type="spellStart"/>
      <w:r w:rsidRPr="00057863">
        <w:rPr>
          <w:bCs/>
          <w:highlight w:val="green"/>
          <w:lang w:val="ru-RU"/>
        </w:rPr>
        <w:t>подпоследовательностей</w:t>
      </w:r>
      <w:proofErr w:type="spellEnd"/>
      <w:r w:rsidRPr="00057863">
        <w:rPr>
          <w:bCs/>
          <w:highlight w:val="green"/>
          <w:lang w:val="ru-RU"/>
        </w:rPr>
        <w:t>.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Оставшиеся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элементы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другой</w:t>
      </w:r>
      <w:r w:rsidR="00613C01">
        <w:rPr>
          <w:bCs/>
          <w:highlight w:val="green"/>
          <w:lang w:val="ru-RU"/>
        </w:rPr>
        <w:t xml:space="preserve"> </w:t>
      </w:r>
      <w:proofErr w:type="spellStart"/>
      <w:r w:rsidRPr="00057863">
        <w:rPr>
          <w:bCs/>
          <w:highlight w:val="green"/>
          <w:lang w:val="ru-RU"/>
        </w:rPr>
        <w:t>подпоследовательности</w:t>
      </w:r>
      <w:proofErr w:type="spellEnd"/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при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этом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передаются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результирующую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последовательность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неизменном</w:t>
      </w:r>
      <w:r w:rsidR="00613C01">
        <w:rPr>
          <w:bCs/>
          <w:highlight w:val="green"/>
          <w:lang w:val="ru-RU"/>
        </w:rPr>
        <w:t xml:space="preserve"> </w:t>
      </w:r>
      <w:r w:rsidRPr="00057863">
        <w:rPr>
          <w:bCs/>
          <w:highlight w:val="green"/>
          <w:lang w:val="ru-RU"/>
        </w:rPr>
        <w:t>виде.</w:t>
      </w:r>
    </w:p>
    <w:p w:rsidR="00F31D4B" w:rsidRPr="00F31D4B" w:rsidRDefault="00F31D4B" w:rsidP="00F31D4B">
      <w:pPr>
        <w:pStyle w:val="Main"/>
        <w:ind w:firstLine="0"/>
        <w:jc w:val="center"/>
        <w:rPr>
          <w:bCs/>
          <w:lang w:val="ru-RU"/>
        </w:rPr>
      </w:pPr>
    </w:p>
    <w:p w:rsidR="00F31D4B" w:rsidRPr="00F31D4B" w:rsidRDefault="00F31D4B" w:rsidP="00F31D4B">
      <w:pPr>
        <w:pStyle w:val="Main"/>
        <w:ind w:firstLine="0"/>
        <w:jc w:val="center"/>
        <w:rPr>
          <w:bCs/>
          <w:lang w:val="ru-RU"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3829050" cy="1781175"/>
            <wp:effectExtent l="19050" t="0" r="0" b="0"/>
            <wp:docPr id="100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D4B" w:rsidRPr="00F31D4B" w:rsidRDefault="00F31D4B" w:rsidP="00F31D4B">
      <w:pPr>
        <w:pStyle w:val="Main"/>
        <w:ind w:firstLine="0"/>
        <w:jc w:val="center"/>
        <w:rPr>
          <w:bCs/>
          <w:lang w:val="ru-RU"/>
        </w:rPr>
      </w:pPr>
    </w:p>
    <w:p w:rsidR="00F31D4B" w:rsidRPr="00F31D4B" w:rsidRDefault="00F31D4B" w:rsidP="00F31D4B">
      <w:pPr>
        <w:pStyle w:val="Main"/>
        <w:ind w:firstLine="567"/>
        <w:rPr>
          <w:bCs/>
          <w:lang w:val="ru-RU"/>
        </w:rPr>
      </w:pPr>
      <w:r w:rsidRPr="00057863">
        <w:rPr>
          <w:bCs/>
          <w:highlight w:val="yellow"/>
          <w:lang w:val="ru-RU"/>
        </w:rPr>
        <w:t>Сортировка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слиянием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многом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похожа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метод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быстрой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сортировки.</w:t>
      </w:r>
      <w:r w:rsidR="00613C01">
        <w:rPr>
          <w:bCs/>
          <w:highlight w:val="yellow"/>
          <w:lang w:val="ru-RU"/>
        </w:rPr>
        <w:t xml:space="preserve">  </w:t>
      </w:r>
      <w:r w:rsidRPr="00057863">
        <w:rPr>
          <w:bCs/>
          <w:highlight w:val="yellow"/>
          <w:lang w:val="ru-RU"/>
        </w:rPr>
        <w:t>Производительность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сортировки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слиянием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лежит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между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производительностью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пирамидальной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быстрой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сортировки.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отличие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от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пирамидальной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быстрой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сортировок,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метод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сортировки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слиянием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ведет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себя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стабильно,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поскольку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он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зависит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от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перестановок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элементов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массиве.</w:t>
      </w:r>
    </w:p>
    <w:p w:rsidR="00F31D4B" w:rsidRPr="00057863" w:rsidRDefault="00F31D4B" w:rsidP="00F31D4B">
      <w:pPr>
        <w:pStyle w:val="Main"/>
        <w:ind w:firstLine="567"/>
        <w:rPr>
          <w:b/>
          <w:bCs/>
          <w:lang w:val="ru-RU"/>
        </w:rPr>
      </w:pPr>
      <w:r w:rsidRPr="00057863">
        <w:rPr>
          <w:b/>
          <w:bCs/>
          <w:highlight w:val="yellow"/>
          <w:lang w:val="ru-RU"/>
        </w:rPr>
        <w:lastRenderedPageBreak/>
        <w:t>Еще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одним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достоинством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сортировки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слиянием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является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то,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что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он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удобен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для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структур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с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последовательным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доступом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к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элементам,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таким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как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файлы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на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внешнем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устройстве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или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связные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списки.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Этот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метод,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прежде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всего,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используется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для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внешней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сортировки.</w:t>
      </w:r>
    </w:p>
    <w:p w:rsidR="00F31D4B" w:rsidRPr="00057863" w:rsidRDefault="00F31D4B" w:rsidP="00F31D4B">
      <w:pPr>
        <w:pStyle w:val="Main"/>
        <w:ind w:firstLine="567"/>
        <w:rPr>
          <w:b/>
          <w:bCs/>
          <w:lang w:val="ru-RU"/>
        </w:rPr>
      </w:pPr>
      <w:r w:rsidRPr="00057863">
        <w:rPr>
          <w:b/>
          <w:bCs/>
          <w:highlight w:val="yellow"/>
          <w:lang w:val="ru-RU"/>
        </w:rPr>
        <w:t>Недостатки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метода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заключаются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в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том,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что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он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требует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дополнительной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памяти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по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объему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равной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объему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сортируемого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файла.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Поэтому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для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больших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файлов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проблематично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организовать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сортировку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слиянием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в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оперативной</w:t>
      </w:r>
      <w:r w:rsidR="00613C01">
        <w:rPr>
          <w:b/>
          <w:bCs/>
          <w:highlight w:val="yellow"/>
          <w:lang w:val="ru-RU"/>
        </w:rPr>
        <w:t xml:space="preserve"> </w:t>
      </w:r>
      <w:r w:rsidRPr="00057863">
        <w:rPr>
          <w:b/>
          <w:bCs/>
          <w:highlight w:val="yellow"/>
          <w:lang w:val="ru-RU"/>
        </w:rPr>
        <w:t>памяти.</w:t>
      </w:r>
    </w:p>
    <w:p w:rsidR="00F31D4B" w:rsidRPr="00F31D4B" w:rsidRDefault="00F31D4B" w:rsidP="00F31D4B">
      <w:pPr>
        <w:pStyle w:val="Main"/>
        <w:ind w:firstLine="567"/>
        <w:rPr>
          <w:bCs/>
          <w:lang w:val="ru-RU"/>
        </w:rPr>
      </w:pPr>
      <w:r w:rsidRPr="00F31D4B">
        <w:rPr>
          <w:bCs/>
          <w:lang w:val="ru-RU"/>
        </w:rPr>
        <w:t>В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случаях,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когда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гарантированное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время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сортировки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важно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и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размещение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в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оперативной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памяти,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возможно,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следует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предпочесть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метод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сортировки</w:t>
      </w:r>
      <w:r w:rsidR="00613C01">
        <w:rPr>
          <w:bCs/>
          <w:lang w:val="ru-RU"/>
        </w:rPr>
        <w:t xml:space="preserve"> </w:t>
      </w:r>
      <w:r w:rsidRPr="00F31D4B">
        <w:rPr>
          <w:bCs/>
          <w:lang w:val="ru-RU"/>
        </w:rPr>
        <w:t>слиянием.</w:t>
      </w:r>
    </w:p>
    <w:p w:rsidR="00F31D4B" w:rsidRDefault="00F31D4B" w:rsidP="00C005A2">
      <w:pPr>
        <w:pStyle w:val="Main"/>
        <w:ind w:firstLine="567"/>
        <w:rPr>
          <w:b/>
          <w:bCs/>
          <w:lang w:val="ru-RU"/>
        </w:rPr>
      </w:pPr>
    </w:p>
    <w:p w:rsidR="00F31D4B" w:rsidRPr="00F31D4B" w:rsidRDefault="00F31D4B" w:rsidP="00F31D4B">
      <w:pPr>
        <w:pStyle w:val="Main"/>
        <w:ind w:firstLine="567"/>
        <w:rPr>
          <w:b/>
          <w:bCs/>
          <w:lang w:val="ru-RU"/>
        </w:rPr>
      </w:pPr>
      <w:r w:rsidRPr="00F31D4B">
        <w:rPr>
          <w:b/>
          <w:bCs/>
          <w:lang w:val="ru-RU"/>
        </w:rPr>
        <w:t>Алгоритм</w:t>
      </w:r>
      <w:r w:rsidR="00613C01">
        <w:rPr>
          <w:b/>
          <w:bCs/>
          <w:lang w:val="ru-RU"/>
        </w:rPr>
        <w:t xml:space="preserve"> </w:t>
      </w:r>
      <w:proofErr w:type="spellStart"/>
      <w:r w:rsidRPr="00F31D4B">
        <w:rPr>
          <w:b/>
          <w:bCs/>
          <w:lang w:val="ru-RU"/>
        </w:rPr>
        <w:t>двухпутевого</w:t>
      </w:r>
      <w:proofErr w:type="spellEnd"/>
      <w:r w:rsidR="00613C01">
        <w:rPr>
          <w:b/>
          <w:bCs/>
          <w:lang w:val="ru-RU"/>
        </w:rPr>
        <w:t xml:space="preserve"> </w:t>
      </w:r>
      <w:r w:rsidRPr="00F31D4B">
        <w:rPr>
          <w:b/>
          <w:bCs/>
          <w:lang w:val="ru-RU"/>
        </w:rPr>
        <w:t>слияния</w:t>
      </w:r>
    </w:p>
    <w:p w:rsidR="00F31D4B" w:rsidRPr="00F31D4B" w:rsidRDefault="00F31D4B" w:rsidP="00F31D4B">
      <w:pPr>
        <w:pStyle w:val="Main"/>
        <w:ind w:firstLine="567"/>
        <w:rPr>
          <w:bCs/>
          <w:lang w:val="ru-RU"/>
        </w:rPr>
      </w:pPr>
      <w:r w:rsidRPr="00057863">
        <w:rPr>
          <w:bCs/>
          <w:highlight w:val="yellow"/>
          <w:lang w:val="ru-RU"/>
        </w:rPr>
        <w:t>Исходная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последовательность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разбивается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две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057863">
        <w:rPr>
          <w:bCs/>
          <w:highlight w:val="yellow"/>
          <w:lang w:val="ru-RU"/>
        </w:rPr>
        <w:t>подпоследовательности</w:t>
      </w:r>
      <w:proofErr w:type="spellEnd"/>
      <w:r w:rsidRPr="00057863">
        <w:rPr>
          <w:bCs/>
          <w:highlight w:val="yellow"/>
          <w:lang w:val="ru-RU"/>
        </w:rPr>
        <w:t>:</w:t>
      </w:r>
    </w:p>
    <w:p w:rsidR="00F31D4B" w:rsidRPr="00F31D4B" w:rsidRDefault="00F31D4B" w:rsidP="00F31D4B">
      <w:pPr>
        <w:pStyle w:val="Main"/>
        <w:ind w:firstLine="0"/>
        <w:jc w:val="center"/>
        <w:rPr>
          <w:bCs/>
          <w:lang w:val="ru-RU"/>
        </w:rPr>
      </w:pPr>
    </w:p>
    <w:p w:rsidR="00F31D4B" w:rsidRPr="00F31D4B" w:rsidRDefault="00F31D4B" w:rsidP="00F31D4B">
      <w:pPr>
        <w:pStyle w:val="Main"/>
        <w:ind w:firstLine="0"/>
        <w:jc w:val="center"/>
        <w:rPr>
          <w:bCs/>
          <w:lang w:val="ru-RU"/>
        </w:rPr>
      </w:pPr>
      <w:r w:rsidRPr="00F31D4B">
        <w:rPr>
          <w:bCs/>
          <w:noProof/>
          <w:lang w:val="ru-RU" w:eastAsia="ru-RU"/>
        </w:rPr>
        <w:drawing>
          <wp:inline distT="0" distB="0" distL="0" distR="0">
            <wp:extent cx="3819525" cy="1114425"/>
            <wp:effectExtent l="19050" t="0" r="9525" b="0"/>
            <wp:docPr id="102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D4B" w:rsidRPr="00F31D4B" w:rsidRDefault="00F31D4B" w:rsidP="00F31D4B">
      <w:pPr>
        <w:pStyle w:val="Main"/>
        <w:ind w:firstLine="0"/>
        <w:jc w:val="center"/>
        <w:rPr>
          <w:bCs/>
          <w:lang w:val="ru-RU"/>
        </w:rPr>
      </w:pPr>
    </w:p>
    <w:p w:rsidR="00F31D4B" w:rsidRPr="00F31D4B" w:rsidRDefault="00F31D4B" w:rsidP="00C005A2">
      <w:pPr>
        <w:pStyle w:val="Main"/>
        <w:ind w:firstLine="567"/>
        <w:rPr>
          <w:bCs/>
          <w:lang w:val="ru-RU"/>
        </w:rPr>
      </w:pPr>
      <w:r w:rsidRPr="00057863">
        <w:rPr>
          <w:bCs/>
          <w:highlight w:val="yellow"/>
          <w:lang w:val="ru-RU"/>
        </w:rPr>
        <w:t>Эти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две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057863">
        <w:rPr>
          <w:bCs/>
          <w:highlight w:val="yellow"/>
          <w:lang w:val="ru-RU"/>
        </w:rPr>
        <w:t>подпоследовательности</w:t>
      </w:r>
      <w:proofErr w:type="spellEnd"/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объединяются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одну,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содержащую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упорядоченные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пары.</w:t>
      </w:r>
    </w:p>
    <w:p w:rsidR="00F31D4B" w:rsidRPr="00B249A1" w:rsidRDefault="00F31D4B" w:rsidP="00F31D4B">
      <w:pPr>
        <w:pStyle w:val="Main"/>
        <w:ind w:firstLine="0"/>
        <w:jc w:val="center"/>
        <w:rPr>
          <w:bCs/>
          <w:noProof/>
          <w:lang w:val="ru-RU" w:eastAsia="en-US"/>
        </w:rPr>
      </w:pPr>
    </w:p>
    <w:p w:rsidR="00F31D4B" w:rsidRPr="00F31D4B" w:rsidRDefault="00F31D4B" w:rsidP="00F31D4B">
      <w:pPr>
        <w:pStyle w:val="Main"/>
        <w:ind w:firstLine="0"/>
        <w:jc w:val="center"/>
        <w:rPr>
          <w:bCs/>
          <w:noProof/>
          <w:lang w:eastAsia="en-US"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3819525" cy="314325"/>
            <wp:effectExtent l="19050" t="0" r="9525" b="0"/>
            <wp:docPr id="103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D4B" w:rsidRPr="00F31D4B" w:rsidRDefault="00F31D4B" w:rsidP="00F31D4B">
      <w:pPr>
        <w:pStyle w:val="Main"/>
        <w:ind w:firstLine="0"/>
        <w:jc w:val="center"/>
        <w:rPr>
          <w:bCs/>
          <w:noProof/>
          <w:lang w:eastAsia="en-US"/>
        </w:rPr>
      </w:pPr>
    </w:p>
    <w:p w:rsidR="00F31D4B" w:rsidRPr="00F31D4B" w:rsidRDefault="00F31D4B" w:rsidP="00C005A2">
      <w:pPr>
        <w:pStyle w:val="Main"/>
        <w:ind w:firstLine="567"/>
        <w:rPr>
          <w:bCs/>
          <w:lang w:val="ru-RU"/>
        </w:rPr>
      </w:pPr>
      <w:r w:rsidRPr="00057863">
        <w:rPr>
          <w:bCs/>
          <w:highlight w:val="yellow"/>
          <w:lang w:val="ru-RU"/>
        </w:rPr>
        <w:t>Полученная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последовательность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снова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разбивается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две,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пары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объединяются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упорядоченные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четверки:</w:t>
      </w:r>
    </w:p>
    <w:p w:rsidR="00F31D4B" w:rsidRPr="00B249A1" w:rsidRDefault="00F31D4B" w:rsidP="00F31D4B">
      <w:pPr>
        <w:pStyle w:val="Main"/>
        <w:ind w:firstLine="0"/>
        <w:jc w:val="center"/>
        <w:rPr>
          <w:bCs/>
          <w:noProof/>
          <w:lang w:val="ru-RU" w:eastAsia="en-US"/>
        </w:rPr>
      </w:pPr>
    </w:p>
    <w:p w:rsidR="00F31D4B" w:rsidRPr="00F31D4B" w:rsidRDefault="00F31D4B" w:rsidP="00F31D4B">
      <w:pPr>
        <w:pStyle w:val="Main"/>
        <w:ind w:firstLine="0"/>
        <w:jc w:val="center"/>
        <w:rPr>
          <w:bCs/>
          <w:noProof/>
          <w:lang w:eastAsia="en-US"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4057650" cy="1123950"/>
            <wp:effectExtent l="19050" t="0" r="0" b="0"/>
            <wp:docPr id="10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D4B" w:rsidRPr="00F31D4B" w:rsidRDefault="00F31D4B" w:rsidP="00F31D4B">
      <w:pPr>
        <w:pStyle w:val="Main"/>
        <w:ind w:firstLine="0"/>
        <w:jc w:val="center"/>
        <w:rPr>
          <w:bCs/>
          <w:noProof/>
          <w:lang w:eastAsia="en-US"/>
        </w:rPr>
      </w:pPr>
    </w:p>
    <w:p w:rsidR="00F31D4B" w:rsidRPr="00F31D4B" w:rsidRDefault="00F31D4B" w:rsidP="00C005A2">
      <w:pPr>
        <w:pStyle w:val="Main"/>
        <w:ind w:firstLine="567"/>
        <w:rPr>
          <w:bCs/>
          <w:lang w:val="ru-RU"/>
        </w:rPr>
      </w:pPr>
      <w:r w:rsidRPr="00057863">
        <w:rPr>
          <w:bCs/>
          <w:highlight w:val="yellow"/>
          <w:lang w:val="ru-RU"/>
        </w:rPr>
        <w:t>Полученная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последовательность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снова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разбивается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две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собирается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упорядоченные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восьмерки.</w:t>
      </w:r>
    </w:p>
    <w:p w:rsidR="00F31D4B" w:rsidRPr="00B249A1" w:rsidRDefault="00F31D4B" w:rsidP="00F31D4B">
      <w:pPr>
        <w:pStyle w:val="Main"/>
        <w:ind w:firstLine="0"/>
        <w:jc w:val="center"/>
        <w:rPr>
          <w:bCs/>
          <w:noProof/>
          <w:lang w:val="ru-RU" w:eastAsia="en-US"/>
        </w:rPr>
      </w:pPr>
    </w:p>
    <w:p w:rsidR="00F31D4B" w:rsidRPr="00F31D4B" w:rsidRDefault="00F31D4B" w:rsidP="00F31D4B">
      <w:pPr>
        <w:pStyle w:val="Main"/>
        <w:ind w:firstLine="0"/>
        <w:jc w:val="center"/>
        <w:rPr>
          <w:bCs/>
          <w:noProof/>
          <w:lang w:eastAsia="en-US"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3848100" cy="1123950"/>
            <wp:effectExtent l="19050" t="0" r="0" b="0"/>
            <wp:docPr id="105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D4B" w:rsidRPr="00F31D4B" w:rsidRDefault="00F31D4B" w:rsidP="00F31D4B">
      <w:pPr>
        <w:pStyle w:val="Main"/>
        <w:ind w:firstLine="0"/>
        <w:jc w:val="center"/>
        <w:rPr>
          <w:bCs/>
          <w:noProof/>
          <w:lang w:eastAsia="en-US"/>
        </w:rPr>
      </w:pPr>
    </w:p>
    <w:p w:rsidR="00F31D4B" w:rsidRPr="00F31D4B" w:rsidRDefault="00F31D4B" w:rsidP="00C005A2">
      <w:pPr>
        <w:pStyle w:val="Main"/>
        <w:ind w:firstLine="567"/>
        <w:rPr>
          <w:bCs/>
          <w:lang w:val="ru-RU"/>
        </w:rPr>
      </w:pPr>
      <w:r w:rsidRPr="00057863">
        <w:rPr>
          <w:bCs/>
          <w:highlight w:val="yellow"/>
          <w:lang w:val="ru-RU"/>
        </w:rPr>
        <w:t>Данная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операция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повторяется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тех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пор,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пока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полученная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упорядоченная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последовательность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будет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иметь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такой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же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размер,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как</w:t>
      </w:r>
      <w:r w:rsidR="00613C01">
        <w:rPr>
          <w:bCs/>
          <w:highlight w:val="yellow"/>
          <w:lang w:val="ru-RU"/>
        </w:rPr>
        <w:t xml:space="preserve"> </w:t>
      </w:r>
      <w:proofErr w:type="gramStart"/>
      <w:r w:rsidRPr="00057863">
        <w:rPr>
          <w:bCs/>
          <w:highlight w:val="yellow"/>
          <w:lang w:val="ru-RU"/>
        </w:rPr>
        <w:t>у</w:t>
      </w:r>
      <w:proofErr w:type="gramEnd"/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сортируемой.</w:t>
      </w:r>
    </w:p>
    <w:p w:rsidR="00F31D4B" w:rsidRDefault="00F31D4B" w:rsidP="00C005A2">
      <w:pPr>
        <w:pStyle w:val="Main"/>
        <w:ind w:firstLine="567"/>
        <w:rPr>
          <w:bCs/>
          <w:lang w:val="ru-RU"/>
        </w:rPr>
      </w:pPr>
      <w:r w:rsidRPr="00057863">
        <w:rPr>
          <w:bCs/>
          <w:highlight w:val="yellow"/>
          <w:lang w:val="ru-RU"/>
        </w:rPr>
        <w:t>Основной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операцией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является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слияние.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При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слиянии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требуется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дополнительная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память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размещения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файла,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образующегося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при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слиянии.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Операция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линейно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зависит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от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количества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элементов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объединяемых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массивах.</w:t>
      </w:r>
    </w:p>
    <w:p w:rsidR="00F31D4B" w:rsidRPr="00F31D4B" w:rsidRDefault="00F31D4B" w:rsidP="00C005A2">
      <w:pPr>
        <w:pStyle w:val="Main"/>
        <w:ind w:firstLine="567"/>
        <w:rPr>
          <w:bCs/>
          <w:lang w:val="ru-RU"/>
        </w:rPr>
      </w:pPr>
    </w:p>
    <w:p w:rsidR="00F31D4B" w:rsidRPr="00F31D4B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</w:pPr>
      <w:r w:rsidRPr="00F31D4B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#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include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stdio</w:t>
      </w:r>
      <w:r w:rsidRPr="00F31D4B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.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h</w:t>
      </w:r>
      <w:r w:rsidRPr="00F31D4B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&gt;</w:t>
      </w:r>
    </w:p>
    <w:p w:rsidR="00F31D4B" w:rsidRPr="00B249A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</w:pPr>
      <w:r w:rsidRPr="00B249A1">
        <w:rPr>
          <w:rFonts w:ascii="Courier New" w:hAnsi="Courier New" w:cs="Courier New"/>
          <w:noProof/>
          <w:color w:val="0000FF"/>
          <w:sz w:val="20"/>
          <w:szCs w:val="20"/>
          <w:lang w:eastAsia="en-US"/>
        </w:rPr>
        <w:t>#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include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B249A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stdlib</w:t>
      </w:r>
      <w:r w:rsidRPr="00B249A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.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h</w:t>
      </w:r>
      <w:r w:rsidRPr="00B249A1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&gt;</w:t>
      </w:r>
    </w:p>
    <w:p w:rsidR="00F31D4B" w:rsidRPr="00F31D4B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двухпутевым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слиянием</w:t>
      </w:r>
    </w:p>
    <w:p w:rsidR="00F31D4B" w:rsidRPr="00B249A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merge</w:t>
      </w:r>
      <w:r w:rsidRPr="00B249A1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Pr="00B249A1">
        <w:rPr>
          <w:rFonts w:ascii="Courier New" w:hAnsi="Courier New" w:cs="Courier New"/>
          <w:noProof/>
          <w:sz w:val="20"/>
          <w:szCs w:val="20"/>
          <w:lang w:val="en-US"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Pr="00B249A1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Pr="00B249A1">
        <w:rPr>
          <w:rFonts w:ascii="Courier New" w:hAnsi="Courier New" w:cs="Courier New"/>
          <w:noProof/>
          <w:sz w:val="20"/>
          <w:szCs w:val="20"/>
          <w:lang w:val="en-US" w:eastAsia="en-US"/>
        </w:rPr>
        <w:t>)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/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2;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находим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середину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сортируемой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последовательности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%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2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1)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mid++;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h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1;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шаг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выделяем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формируемую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последовательность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c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*)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malloc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sizeof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));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step;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(h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n){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step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h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индекс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пути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j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mid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индекс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пути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k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индекс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результирующей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последовательности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(step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mid){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F31D4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((i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step)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(j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n)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(j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(mid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step))){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дошли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конца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пути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заполняем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формируемой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последовательности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меньшим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из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двух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просматриваемых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31D4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(a[i]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a[j]){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c[k]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a[i];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i++;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k++;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31D4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c[k]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a[j];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j++;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k++;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31D4B" w:rsidRPr="00B249A1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F31D4B" w:rsidRPr="00B249A1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F31D4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 w:rsidRP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 w:rsidRP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step</w:t>
      </w:r>
      <w:r w:rsidR="00F31D4B" w:rsidRP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>){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переписываем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оставшиеся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пути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кончился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раньше)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c[k]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a[i];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i++;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k++;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F31D4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while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((j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(mid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step))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&amp;&amp;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(j&lt;n)){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переписываем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оставшиеся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второго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пути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кончился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раньше)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c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k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]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[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j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];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j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++;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k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++;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step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step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+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h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переходим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следующему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этапу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h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h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sz w:val="20"/>
          <w:szCs w:val="20"/>
          <w:lang w:eastAsia="en-US"/>
        </w:rPr>
        <w:t>2;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Переносим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упорядоченную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последовательность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(промежуточный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вариант)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исходный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F31D4B"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(i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i&lt;n;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a[i]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c[i];</w:t>
      </w:r>
    </w:p>
    <w:p w:rsidR="00F31D4B" w:rsidRPr="00F31D4B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F31D4B" w:rsidRPr="00F31D4B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F31D4B" w:rsidRPr="00F31D4B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()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[8];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Заполнение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случайными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числами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i&lt;8;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a[i]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rand()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%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20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-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10;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0;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&lt;8;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++)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="00F31D4B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a[i]);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merge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sz w:val="20"/>
          <w:szCs w:val="20"/>
          <w:lang w:eastAsia="en-US"/>
        </w:rPr>
        <w:t>8);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вызов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после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F31D4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сортировки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i&lt;8;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</w:p>
    <w:p w:rsidR="00613C01" w:rsidRDefault="00613C01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 w:rsidR="00F31D4B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F31D4B">
        <w:rPr>
          <w:rFonts w:ascii="Courier New" w:hAnsi="Courier New" w:cs="Courier New"/>
          <w:noProof/>
          <w:sz w:val="20"/>
          <w:szCs w:val="20"/>
          <w:lang w:val="en-US" w:eastAsia="en-US"/>
        </w:rPr>
        <w:t>a[i]);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getchar();</w:t>
      </w:r>
    </w:p>
    <w:p w:rsidR="00F31D4B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F31D4B" w:rsidRDefault="00F31D4B" w:rsidP="00F31D4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005A2" w:rsidRPr="00F31D4B" w:rsidRDefault="00C005A2" w:rsidP="00F31D4B">
      <w:pPr>
        <w:pStyle w:val="Main"/>
        <w:ind w:firstLine="0"/>
        <w:jc w:val="center"/>
        <w:rPr>
          <w:noProof/>
          <w:lang w:eastAsia="en-US"/>
        </w:rPr>
      </w:pPr>
    </w:p>
    <w:p w:rsidR="00C005A2" w:rsidRPr="00F31D4B" w:rsidRDefault="00F31D4B" w:rsidP="00F31D4B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1647825" cy="295275"/>
            <wp:effectExtent l="19050" t="0" r="9525" b="0"/>
            <wp:docPr id="9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5A2" w:rsidRPr="00F31D4B" w:rsidRDefault="00C005A2" w:rsidP="00F31D4B">
      <w:pPr>
        <w:pStyle w:val="Main"/>
        <w:ind w:firstLine="0"/>
        <w:jc w:val="center"/>
        <w:rPr>
          <w:noProof/>
          <w:lang w:eastAsia="en-US"/>
        </w:rPr>
      </w:pPr>
    </w:p>
    <w:p w:rsidR="00C005A2" w:rsidRPr="00F005E8" w:rsidRDefault="00F005E8" w:rsidP="00F005E8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115" w:name="_Toc5051383"/>
      <w:proofErr w:type="spellStart"/>
      <w:r w:rsidRPr="00F005E8">
        <w:rPr>
          <w:rFonts w:ascii="Arial" w:hAnsi="Arial" w:cs="Arial"/>
          <w:sz w:val="20"/>
          <w:szCs w:val="20"/>
        </w:rPr>
        <w:t>Merge</w:t>
      </w:r>
      <w:proofErr w:type="spellEnd"/>
      <w:r w:rsidR="00613C0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05E8">
        <w:rPr>
          <w:rFonts w:ascii="Arial" w:hAnsi="Arial" w:cs="Arial"/>
          <w:sz w:val="20"/>
          <w:szCs w:val="20"/>
        </w:rPr>
        <w:t>sort</w:t>
      </w:r>
      <w:proofErr w:type="spellEnd"/>
      <w:r w:rsidRPr="00F005E8">
        <w:rPr>
          <w:rFonts w:ascii="Arial" w:hAnsi="Arial" w:cs="Arial"/>
          <w:sz w:val="20"/>
          <w:szCs w:val="20"/>
        </w:rPr>
        <w:t>.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C005A2" w:rsidRPr="00F005E8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C005A2" w:rsidRPr="00F005E8">
        <w:rPr>
          <w:rFonts w:ascii="Arial" w:hAnsi="Arial" w:cs="Arial"/>
          <w:sz w:val="20"/>
          <w:szCs w:val="20"/>
        </w:rPr>
        <w:t>3.</w:t>
      </w:r>
      <w:bookmarkEnd w:id="115"/>
    </w:p>
    <w:p w:rsidR="00C005A2" w:rsidRPr="004C5E0B" w:rsidRDefault="00C005A2" w:rsidP="00C005A2">
      <w:pPr>
        <w:pStyle w:val="Main"/>
        <w:ind w:firstLine="567"/>
        <w:rPr>
          <w:b/>
          <w:bCs/>
          <w:vanish/>
          <w:color w:val="FF0000"/>
          <w:lang w:val="ru-RU"/>
        </w:rPr>
      </w:pPr>
      <w:r w:rsidRPr="004C5E0B">
        <w:rPr>
          <w:b/>
          <w:bCs/>
          <w:vanish/>
          <w:color w:val="FF0000"/>
          <w:lang w:val="ru-RU"/>
        </w:rPr>
        <w:t>http://cybern.ru/mergesortcpp.html</w:t>
      </w:r>
    </w:p>
    <w:p w:rsidR="00C005A2" w:rsidRPr="00E7755B" w:rsidRDefault="00C005A2" w:rsidP="00C005A2">
      <w:pPr>
        <w:pStyle w:val="Main"/>
        <w:ind w:firstLine="567"/>
        <w:rPr>
          <w:bCs/>
          <w:lang w:val="ru-RU"/>
        </w:rPr>
      </w:pPr>
    </w:p>
    <w:p w:rsidR="00E7755B" w:rsidRPr="00E7755B" w:rsidRDefault="00E7755B" w:rsidP="00C005A2">
      <w:pPr>
        <w:pStyle w:val="Main"/>
        <w:ind w:firstLine="567"/>
        <w:rPr>
          <w:bCs/>
          <w:lang w:val="ru-RU"/>
        </w:rPr>
      </w:pPr>
      <w:r w:rsidRPr="00057863">
        <w:rPr>
          <w:bCs/>
          <w:highlight w:val="yellow"/>
          <w:lang w:val="ru-RU"/>
        </w:rPr>
        <w:lastRenderedPageBreak/>
        <w:t>Основной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недостаток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алгоритма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сортировки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слиянием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—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это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использование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дополнительной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памяти.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того</w:t>
      </w:r>
      <w:proofErr w:type="gramStart"/>
      <w:r w:rsidRPr="00057863">
        <w:rPr>
          <w:bCs/>
          <w:highlight w:val="yellow"/>
          <w:lang w:val="ru-RU"/>
        </w:rPr>
        <w:t>,</w:t>
      </w:r>
      <w:proofErr w:type="gramEnd"/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чтобы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удобно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работать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ней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качестве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контейнера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массива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используется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вектор.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демонстрации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алгоритма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сортировки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слиянием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изначальный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вектор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заполняется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случайными</w:t>
      </w:r>
      <w:r w:rsidR="00613C01">
        <w:rPr>
          <w:bCs/>
          <w:highlight w:val="yellow"/>
          <w:lang w:val="ru-RU"/>
        </w:rPr>
        <w:t xml:space="preserve"> </w:t>
      </w:r>
      <w:r w:rsidRPr="00057863">
        <w:rPr>
          <w:bCs/>
          <w:highlight w:val="yellow"/>
          <w:lang w:val="ru-RU"/>
        </w:rPr>
        <w:t>значениями.</w:t>
      </w:r>
    </w:p>
    <w:p w:rsidR="00E7755B" w:rsidRPr="00E7755B" w:rsidRDefault="00E7755B" w:rsidP="00C005A2">
      <w:pPr>
        <w:pStyle w:val="Main"/>
        <w:ind w:firstLine="567"/>
        <w:rPr>
          <w:bCs/>
          <w:lang w:val="ru-RU"/>
        </w:rPr>
      </w:pP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&lt;vector&gt;</w:t>
      </w: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vector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merge(vector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vector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b)</w:t>
      </w:r>
    </w:p>
    <w:p w:rsidR="00E7755B" w:rsidRP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//функция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сливает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два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вектора</w:t>
      </w:r>
    </w:p>
    <w:p w:rsidR="00613C01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E7755B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vector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&lt;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&gt;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c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.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size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()+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b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.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size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());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//результирующий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вектор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//количество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использованных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вершин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kol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1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0;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векторе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kol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2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0;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векторе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b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//заполним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c.size();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i++){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уже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полностью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использовали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вектора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а,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осталось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дописать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вектора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b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(kol1==a.size()){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c[i]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b[kol2];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kol2++;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continue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//наоборот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(kol2==b.size()){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c[i]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a[kol1];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kol1++;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continue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 w:rsidRPr="00E7755B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как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наши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вектора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еще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полностью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//использованы,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нужно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сравнить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какое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//значение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ставить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следующее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место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(a[kol1]&lt;=b[kol2]){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c[i]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a[kol1];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kol1++;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c[i]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b[kol2];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kol2++;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E7755B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c;</w:t>
      </w: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//функция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сортирует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вектор</w:t>
      </w: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vector&lt;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merge_sort(vector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a)</w:t>
      </w:r>
    </w:p>
    <w:p w:rsidR="00613C01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E7755B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размер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вектора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меньше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1,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он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E7755B" w:rsidRPr="00E7755B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отсортирован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(a.size()&lt;=1)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a;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vector&lt;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b,c;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b.assign(a.begin(),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a.end()-(a.size()/2));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c.assign(a.end()-(a.size()/2),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a.end());</w:t>
      </w:r>
    </w:p>
    <w:p w:rsidR="00E7755B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merge(merge_sort(b),merge_sort(c));</w:t>
      </w: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main()</w:t>
      </w:r>
    </w:p>
    <w:p w:rsidR="00613C01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vector&lt;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a;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10;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i++){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a.push_back(rand());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merge_sort(a);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0;i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a.size();i++){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cout&lt;&lt;a[i]&lt;&lt;</w:t>
      </w:r>
      <w:r w:rsidR="00E7755B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getchar();</w:t>
      </w:r>
    </w:p>
    <w:p w:rsidR="00E7755B" w:rsidRDefault="00613C01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lastRenderedPageBreak/>
        <w:t xml:space="preserve">   </w:t>
      </w:r>
      <w:r w:rsidR="00E7755B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E7755B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E7755B" w:rsidRDefault="00E7755B" w:rsidP="00E7755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C005A2" w:rsidRPr="00F31D4B" w:rsidRDefault="00C005A2" w:rsidP="00F31D4B">
      <w:pPr>
        <w:pStyle w:val="Main"/>
        <w:ind w:firstLine="0"/>
        <w:jc w:val="center"/>
        <w:rPr>
          <w:noProof/>
          <w:lang w:eastAsia="en-US"/>
        </w:rPr>
      </w:pPr>
    </w:p>
    <w:p w:rsidR="00C005A2" w:rsidRPr="00F31D4B" w:rsidRDefault="00E7755B" w:rsidP="00F31D4B">
      <w:pPr>
        <w:pStyle w:val="Main"/>
        <w:ind w:firstLine="0"/>
        <w:jc w:val="center"/>
        <w:rPr>
          <w:noProof/>
          <w:lang w:eastAsia="en-US"/>
        </w:rPr>
      </w:pPr>
      <w:r>
        <w:rPr>
          <w:noProof/>
          <w:lang w:val="ru-RU" w:eastAsia="ru-RU"/>
        </w:rPr>
        <w:drawing>
          <wp:inline distT="0" distB="0" distL="0" distR="0">
            <wp:extent cx="4257675" cy="171450"/>
            <wp:effectExtent l="19050" t="0" r="9525" b="0"/>
            <wp:docPr id="107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5A2" w:rsidRPr="00F31D4B" w:rsidRDefault="00C005A2" w:rsidP="00F31D4B">
      <w:pPr>
        <w:pStyle w:val="Main"/>
        <w:ind w:firstLine="0"/>
        <w:jc w:val="center"/>
        <w:rPr>
          <w:noProof/>
          <w:lang w:eastAsia="en-US"/>
        </w:rPr>
      </w:pPr>
    </w:p>
    <w:p w:rsidR="00497BF7" w:rsidRPr="00E82952" w:rsidRDefault="00497BF7" w:rsidP="00E82952">
      <w:pPr>
        <w:pStyle w:val="41"/>
        <w:spacing w:before="0" w:after="0"/>
        <w:ind w:left="993" w:firstLine="0"/>
        <w:contextualSpacing/>
      </w:pPr>
      <w:bookmarkStart w:id="116" w:name="_Toc5051384"/>
      <w:r w:rsidRPr="00E82952">
        <w:t>Алгоритм</w:t>
      </w:r>
      <w:r w:rsidR="00613C01">
        <w:t xml:space="preserve"> </w:t>
      </w:r>
      <w:r w:rsidRPr="00E82952">
        <w:t>3:</w:t>
      </w:r>
      <w:r w:rsidR="00613C01">
        <w:t xml:space="preserve"> </w:t>
      </w:r>
      <w:r w:rsidRPr="00E82952">
        <w:t>Сортировка</w:t>
      </w:r>
      <w:r w:rsidR="00613C01">
        <w:t xml:space="preserve"> </w:t>
      </w:r>
      <w:r w:rsidRPr="00E82952">
        <w:t>деревом</w:t>
      </w:r>
      <w:r w:rsidR="00613C01">
        <w:t xml:space="preserve"> </w:t>
      </w:r>
      <w:r w:rsidRPr="00E82952">
        <w:t>(</w:t>
      </w:r>
      <w:proofErr w:type="spellStart"/>
      <w:r w:rsidRPr="00E82952">
        <w:t>tree</w:t>
      </w:r>
      <w:proofErr w:type="spellEnd"/>
      <w:r w:rsidR="00613C01">
        <w:t xml:space="preserve"> </w:t>
      </w:r>
      <w:proofErr w:type="spellStart"/>
      <w:r w:rsidRPr="00E82952">
        <w:t>sort</w:t>
      </w:r>
      <w:proofErr w:type="spellEnd"/>
      <w:r w:rsidRPr="00E82952">
        <w:t>).</w:t>
      </w:r>
      <w:bookmarkEnd w:id="116"/>
    </w:p>
    <w:p w:rsidR="00497BF7" w:rsidRPr="003B448D" w:rsidRDefault="00497BF7" w:rsidP="00497BF7">
      <w:pPr>
        <w:pStyle w:val="Main"/>
        <w:ind w:firstLine="567"/>
        <w:rPr>
          <w:lang w:val="ru-RU"/>
        </w:rPr>
      </w:pPr>
      <w:r w:rsidRPr="003B448D">
        <w:rPr>
          <w:highlight w:val="yellow"/>
          <w:lang w:val="ru-RU"/>
        </w:rPr>
        <w:t>Прежде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чем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переходить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объяснению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сути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алгоритма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введем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одно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понятие.</w:t>
      </w:r>
      <w:r w:rsidR="00613C01">
        <w:rPr>
          <w:highlight w:val="yellow"/>
          <w:lang w:val="ru-RU"/>
        </w:rPr>
        <w:t xml:space="preserve"> </w:t>
      </w:r>
      <w:r w:rsidRPr="005A4010">
        <w:rPr>
          <w:b/>
          <w:i/>
          <w:iCs/>
          <w:highlight w:val="yellow"/>
          <w:lang w:val="ru-RU"/>
        </w:rPr>
        <w:t>Двоичным</w:t>
      </w:r>
      <w:r w:rsidR="00613C01">
        <w:rPr>
          <w:b/>
          <w:i/>
          <w:iCs/>
          <w:highlight w:val="yellow"/>
          <w:lang w:val="ru-RU"/>
        </w:rPr>
        <w:t xml:space="preserve"> </w:t>
      </w:r>
      <w:r w:rsidRPr="005A4010">
        <w:rPr>
          <w:b/>
          <w:i/>
          <w:iCs/>
          <w:highlight w:val="yellow"/>
          <w:lang w:val="ru-RU"/>
        </w:rPr>
        <w:t>деревом</w:t>
      </w:r>
      <w:r w:rsidR="00613C01">
        <w:rPr>
          <w:b/>
          <w:i/>
          <w:iCs/>
          <w:highlight w:val="yellow"/>
          <w:lang w:val="ru-RU"/>
        </w:rPr>
        <w:t xml:space="preserve"> </w:t>
      </w:r>
      <w:r w:rsidRPr="005A4010">
        <w:rPr>
          <w:b/>
          <w:i/>
          <w:iCs/>
          <w:highlight w:val="yellow"/>
          <w:lang w:val="ru-RU"/>
        </w:rPr>
        <w:t>поиска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бинарное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дерево,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узлах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которого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располагаются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числа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таким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образом,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левом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поддереве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каждого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узла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находятся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числа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меньшие,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чем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узле,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правом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поддереве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больше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равные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тому,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узле.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рис.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10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показано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два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примера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деревьев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поиска,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составленных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одних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тех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3B448D">
        <w:rPr>
          <w:highlight w:val="yellow"/>
          <w:lang w:val="ru-RU"/>
        </w:rPr>
        <w:t>чисел.</w:t>
      </w:r>
    </w:p>
    <w:p w:rsidR="00497BF7" w:rsidRPr="003B448D" w:rsidRDefault="00497BF7" w:rsidP="00497BF7">
      <w:pPr>
        <w:pStyle w:val="Main"/>
        <w:ind w:firstLine="0"/>
        <w:jc w:val="center"/>
        <w:rPr>
          <w:bCs/>
          <w:lang w:val="ru-RU"/>
        </w:rPr>
      </w:pPr>
    </w:p>
    <w:p w:rsidR="00497BF7" w:rsidRPr="003B448D" w:rsidRDefault="00497BF7" w:rsidP="00497BF7">
      <w:pPr>
        <w:pStyle w:val="Main"/>
        <w:ind w:firstLine="0"/>
        <w:jc w:val="center"/>
        <w:rPr>
          <w:bCs/>
        </w:rPr>
      </w:pPr>
      <w:r w:rsidRPr="003B448D">
        <w:rPr>
          <w:bCs/>
          <w:noProof/>
          <w:lang w:val="ru-RU" w:eastAsia="ru-RU"/>
        </w:rPr>
        <w:drawing>
          <wp:inline distT="0" distB="0" distL="0" distR="0">
            <wp:extent cx="4514850" cy="2781300"/>
            <wp:effectExtent l="19050" t="0" r="0" b="0"/>
            <wp:docPr id="15" name="Рисунок 15" descr="Двоичные деревья по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Двоичные деревья поиска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F7" w:rsidRPr="003B448D" w:rsidRDefault="00497BF7" w:rsidP="00497BF7">
      <w:pPr>
        <w:pStyle w:val="Main"/>
        <w:ind w:firstLine="0"/>
        <w:jc w:val="center"/>
        <w:rPr>
          <w:bCs/>
        </w:rPr>
      </w:pPr>
    </w:p>
    <w:p w:rsidR="00497BF7" w:rsidRPr="003B448D" w:rsidRDefault="00497BF7" w:rsidP="00497BF7">
      <w:pPr>
        <w:pStyle w:val="Main"/>
        <w:ind w:firstLine="0"/>
        <w:jc w:val="center"/>
        <w:rPr>
          <w:bCs/>
          <w:lang w:val="ru-RU"/>
        </w:rPr>
      </w:pPr>
      <w:r w:rsidRPr="003B448D">
        <w:rPr>
          <w:bCs/>
          <w:lang w:val="ru-RU"/>
        </w:rPr>
        <w:t>Рис.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10.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Двоичные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деревья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поиска,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составленные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из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чисел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1,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3,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4,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6,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7,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8,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10,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13,</w:t>
      </w:r>
      <w:r w:rsidR="00613C01">
        <w:rPr>
          <w:bCs/>
          <w:lang w:val="ru-RU"/>
        </w:rPr>
        <w:t xml:space="preserve"> </w:t>
      </w:r>
      <w:r w:rsidRPr="003B448D">
        <w:rPr>
          <w:bCs/>
          <w:lang w:val="ru-RU"/>
        </w:rPr>
        <w:t>14.</w:t>
      </w:r>
    </w:p>
    <w:p w:rsidR="00497BF7" w:rsidRPr="003B448D" w:rsidRDefault="00497BF7" w:rsidP="00497BF7">
      <w:pPr>
        <w:pStyle w:val="Main"/>
        <w:ind w:firstLine="0"/>
        <w:jc w:val="center"/>
        <w:rPr>
          <w:bCs/>
          <w:lang w:val="ru-RU"/>
        </w:rPr>
      </w:pPr>
    </w:p>
    <w:p w:rsidR="00497BF7" w:rsidRPr="005A4010" w:rsidRDefault="00497BF7" w:rsidP="00497BF7">
      <w:pPr>
        <w:pStyle w:val="Main"/>
        <w:ind w:firstLine="567"/>
        <w:rPr>
          <w:bCs/>
          <w:highlight w:val="yellow"/>
          <w:lang w:val="ru-RU"/>
        </w:rPr>
      </w:pPr>
      <w:r w:rsidRPr="005A4010">
        <w:rPr>
          <w:bCs/>
          <w:highlight w:val="yellow"/>
          <w:lang w:val="ru-RU"/>
        </w:rPr>
        <w:t>Если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каждой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вершины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высота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поддеревьев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различается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более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чем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единицу,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то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дерево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называется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i/>
          <w:iCs/>
          <w:highlight w:val="yellow"/>
          <w:lang w:val="ru-RU"/>
        </w:rPr>
        <w:t>сбалансированным</w:t>
      </w:r>
      <w:r w:rsidRPr="005A4010">
        <w:rPr>
          <w:bCs/>
          <w:highlight w:val="yellow"/>
          <w:lang w:val="ru-RU"/>
        </w:rPr>
        <w:t>.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Сбалансированные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деревья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поиска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также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называются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5A4010">
        <w:rPr>
          <w:bCs/>
          <w:i/>
          <w:iCs/>
          <w:highlight w:val="yellow"/>
          <w:lang w:val="ru-RU"/>
        </w:rPr>
        <w:t>АВЛ-деревьями</w:t>
      </w:r>
      <w:proofErr w:type="spellEnd"/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(по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первым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буквам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фамилий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изобретателей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Г.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М.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Адельсона-Вельского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Е.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М.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Ландиса).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Как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видно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рис.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10а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показано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сбалансированное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дерево,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рис.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10б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несбалансированное.</w:t>
      </w:r>
    </w:p>
    <w:p w:rsidR="00497BF7" w:rsidRPr="005A4010" w:rsidRDefault="00497BF7" w:rsidP="00497BF7">
      <w:pPr>
        <w:pStyle w:val="Main"/>
        <w:ind w:firstLine="567"/>
        <w:rPr>
          <w:bCs/>
          <w:lang w:val="ru-RU"/>
        </w:rPr>
      </w:pPr>
      <w:r w:rsidRPr="005A4010">
        <w:rPr>
          <w:bCs/>
          <w:highlight w:val="yellow"/>
          <w:lang w:val="ru-RU"/>
        </w:rPr>
        <w:t>Заметим,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что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расположение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чисел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возрастанию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получится,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если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обходить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эти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деревья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proofErr w:type="gramStart"/>
      <w:r w:rsidRPr="005A4010">
        <w:rPr>
          <w:bCs/>
          <w:highlight w:val="yellow"/>
          <w:lang w:val="ru-RU"/>
        </w:rPr>
        <w:t>обратном</w:t>
      </w:r>
      <w:proofErr w:type="gramEnd"/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прядке.</w:t>
      </w:r>
    </w:p>
    <w:p w:rsidR="00497BF7" w:rsidRPr="005A4010" w:rsidRDefault="00497BF7" w:rsidP="00497BF7">
      <w:pPr>
        <w:pStyle w:val="Main"/>
        <w:ind w:firstLine="567"/>
        <w:rPr>
          <w:bCs/>
          <w:lang w:val="ru-RU"/>
        </w:rPr>
      </w:pPr>
      <w:r w:rsidRPr="005A4010">
        <w:rPr>
          <w:bCs/>
          <w:highlight w:val="yellow"/>
          <w:lang w:val="ru-RU"/>
        </w:rPr>
        <w:t>Сортировка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деревом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получится,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если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мы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сначала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последовательно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будем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добавлять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числа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из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массива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двоичное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дерево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поиска,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затем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обойдем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его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обратном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порядке.</w:t>
      </w:r>
    </w:p>
    <w:p w:rsidR="00497BF7" w:rsidRPr="005A4010" w:rsidRDefault="00497BF7" w:rsidP="00497BF7">
      <w:pPr>
        <w:pStyle w:val="Main"/>
        <w:ind w:firstLine="567"/>
        <w:rPr>
          <w:bCs/>
          <w:lang w:val="ru-RU"/>
        </w:rPr>
      </w:pPr>
      <w:r w:rsidRPr="005A4010">
        <w:rPr>
          <w:bCs/>
          <w:lang w:val="ru-RU"/>
        </w:rPr>
        <w:t>Если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дерево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будет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близко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к</w:t>
      </w:r>
      <w:r w:rsidR="00613C01">
        <w:rPr>
          <w:bCs/>
          <w:lang w:val="ru-RU"/>
        </w:rPr>
        <w:t xml:space="preserve"> </w:t>
      </w:r>
      <w:proofErr w:type="gramStart"/>
      <w:r w:rsidRPr="005A4010">
        <w:rPr>
          <w:bCs/>
          <w:lang w:val="ru-RU"/>
        </w:rPr>
        <w:t>сбалансированному</w:t>
      </w:r>
      <w:proofErr w:type="gramEnd"/>
      <w:r w:rsidRPr="005A4010">
        <w:rPr>
          <w:bCs/>
          <w:lang w:val="ru-RU"/>
        </w:rPr>
        <w:t>,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то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сортировка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потребует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примерно</w:t>
      </w:r>
      <w:r w:rsidR="00613C01">
        <w:rPr>
          <w:bCs/>
          <w:lang w:val="ru-RU"/>
        </w:rPr>
        <w:t xml:space="preserve"> </w:t>
      </w:r>
      <w:r w:rsidRPr="005A4010">
        <w:rPr>
          <w:bCs/>
          <w:i/>
          <w:iCs/>
        </w:rPr>
        <w:t>n</w:t>
      </w:r>
      <w:r w:rsidR="00613C01">
        <w:rPr>
          <w:bCs/>
          <w:lang w:val="ru-RU"/>
        </w:rPr>
        <w:t xml:space="preserve"> </w:t>
      </w:r>
      <w:r w:rsidRPr="005A4010">
        <w:rPr>
          <w:bCs/>
        </w:rPr>
        <w:t>log</w:t>
      </w:r>
      <w:r w:rsidRPr="005A4010">
        <w:rPr>
          <w:bCs/>
          <w:lang w:val="ru-RU"/>
        </w:rPr>
        <w:t>2</w:t>
      </w:r>
      <w:r w:rsidR="00613C01">
        <w:rPr>
          <w:bCs/>
          <w:lang w:val="ru-RU"/>
        </w:rPr>
        <w:t xml:space="preserve"> </w:t>
      </w:r>
      <w:r w:rsidRPr="005A4010">
        <w:rPr>
          <w:bCs/>
          <w:i/>
          <w:iCs/>
        </w:rPr>
        <w:t>n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операций.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Если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не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повезет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и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дерево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окажется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максимально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несбалансированным,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то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сортировка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займет</w:t>
      </w:r>
      <w:r w:rsidR="00613C01">
        <w:rPr>
          <w:bCs/>
          <w:lang w:val="ru-RU"/>
        </w:rPr>
        <w:t xml:space="preserve"> </w:t>
      </w:r>
      <w:r w:rsidRPr="005A4010">
        <w:rPr>
          <w:bCs/>
          <w:i/>
          <w:iCs/>
        </w:rPr>
        <w:t>n</w:t>
      </w:r>
      <w:r w:rsidRPr="005A4010">
        <w:rPr>
          <w:bCs/>
          <w:lang w:val="ru-RU"/>
        </w:rPr>
        <w:t>2</w:t>
      </w:r>
      <w:r w:rsidR="00613C01">
        <w:rPr>
          <w:bCs/>
          <w:lang w:val="ru-RU"/>
        </w:rPr>
        <w:t xml:space="preserve"> </w:t>
      </w:r>
      <w:r w:rsidRPr="005A4010">
        <w:rPr>
          <w:bCs/>
          <w:lang w:val="ru-RU"/>
        </w:rPr>
        <w:t>операций.</w:t>
      </w:r>
    </w:p>
    <w:p w:rsidR="003501D0" w:rsidRPr="005A4010" w:rsidRDefault="003501D0" w:rsidP="00497BF7">
      <w:pPr>
        <w:pStyle w:val="Main"/>
        <w:ind w:firstLine="567"/>
        <w:rPr>
          <w:bCs/>
          <w:lang w:val="ru-RU"/>
        </w:rPr>
      </w:pPr>
    </w:p>
    <w:p w:rsidR="003501D0" w:rsidRPr="00F005E8" w:rsidRDefault="00F005E8" w:rsidP="00F005E8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117" w:name="_Toc5051385"/>
      <w:proofErr w:type="spellStart"/>
      <w:r w:rsidRPr="00F005E8">
        <w:rPr>
          <w:rFonts w:ascii="Arial" w:hAnsi="Arial" w:cs="Arial"/>
          <w:sz w:val="20"/>
          <w:szCs w:val="20"/>
        </w:rPr>
        <w:t>Tree</w:t>
      </w:r>
      <w:proofErr w:type="spellEnd"/>
      <w:r w:rsidR="00613C0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05E8">
        <w:rPr>
          <w:rFonts w:ascii="Arial" w:hAnsi="Arial" w:cs="Arial"/>
          <w:sz w:val="20"/>
          <w:szCs w:val="20"/>
        </w:rPr>
        <w:t>sort</w:t>
      </w:r>
      <w:proofErr w:type="spellEnd"/>
      <w:r w:rsidRPr="00F005E8">
        <w:rPr>
          <w:rFonts w:ascii="Arial" w:hAnsi="Arial" w:cs="Arial"/>
          <w:sz w:val="20"/>
          <w:szCs w:val="20"/>
        </w:rPr>
        <w:t>.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3501D0" w:rsidRPr="00F005E8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3501D0" w:rsidRPr="00F005E8">
        <w:rPr>
          <w:rFonts w:ascii="Arial" w:hAnsi="Arial" w:cs="Arial"/>
          <w:sz w:val="20"/>
          <w:szCs w:val="20"/>
        </w:rPr>
        <w:t>1.</w:t>
      </w:r>
      <w:bookmarkEnd w:id="117"/>
    </w:p>
    <w:p w:rsidR="003501D0" w:rsidRPr="004C5E0B" w:rsidRDefault="003501D0" w:rsidP="003501D0">
      <w:pPr>
        <w:pStyle w:val="Main"/>
        <w:ind w:firstLine="567"/>
        <w:rPr>
          <w:b/>
          <w:bCs/>
          <w:vanish/>
          <w:color w:val="FF0000"/>
          <w:lang w:val="ru-RU"/>
        </w:rPr>
      </w:pPr>
      <w:r w:rsidRPr="004C5E0B">
        <w:rPr>
          <w:b/>
          <w:bCs/>
          <w:vanish/>
          <w:color w:val="FF0000"/>
        </w:rPr>
        <w:t>https</w:t>
      </w:r>
      <w:r w:rsidRPr="004C5E0B">
        <w:rPr>
          <w:b/>
          <w:bCs/>
          <w:vanish/>
          <w:color w:val="FF0000"/>
          <w:lang w:val="ru-RU"/>
        </w:rPr>
        <w:t>://</w:t>
      </w:r>
      <w:proofErr w:type="spellStart"/>
      <w:r w:rsidRPr="004C5E0B">
        <w:rPr>
          <w:b/>
          <w:bCs/>
          <w:vanish/>
          <w:color w:val="FF0000"/>
        </w:rPr>
        <w:t>prog</w:t>
      </w:r>
      <w:proofErr w:type="spellEnd"/>
      <w:r w:rsidRPr="004C5E0B">
        <w:rPr>
          <w:b/>
          <w:bCs/>
          <w:vanish/>
          <w:color w:val="FF0000"/>
          <w:lang w:val="ru-RU"/>
        </w:rPr>
        <w:t>-</w:t>
      </w:r>
      <w:proofErr w:type="spellStart"/>
      <w:r w:rsidRPr="004C5E0B">
        <w:rPr>
          <w:b/>
          <w:bCs/>
          <w:vanish/>
          <w:color w:val="FF0000"/>
        </w:rPr>
        <w:t>cpp</w:t>
      </w:r>
      <w:proofErr w:type="spellEnd"/>
      <w:r w:rsidRPr="004C5E0B">
        <w:rPr>
          <w:b/>
          <w:bCs/>
          <w:vanish/>
          <w:color w:val="FF0000"/>
          <w:lang w:val="ru-RU"/>
        </w:rPr>
        <w:t>.</w:t>
      </w:r>
      <w:proofErr w:type="spellStart"/>
      <w:r w:rsidRPr="004C5E0B">
        <w:rPr>
          <w:b/>
          <w:bCs/>
          <w:vanish/>
          <w:color w:val="FF0000"/>
        </w:rPr>
        <w:t>ru</w:t>
      </w:r>
      <w:proofErr w:type="spellEnd"/>
      <w:r w:rsidRPr="004C5E0B">
        <w:rPr>
          <w:b/>
          <w:bCs/>
          <w:vanish/>
          <w:color w:val="FF0000"/>
          <w:lang w:val="ru-RU"/>
        </w:rPr>
        <w:t>/</w:t>
      </w:r>
      <w:r w:rsidRPr="004C5E0B">
        <w:rPr>
          <w:b/>
          <w:bCs/>
          <w:vanish/>
          <w:color w:val="FF0000"/>
        </w:rPr>
        <w:t>sort</w:t>
      </w:r>
      <w:r w:rsidRPr="004C5E0B">
        <w:rPr>
          <w:b/>
          <w:bCs/>
          <w:vanish/>
          <w:color w:val="FF0000"/>
          <w:lang w:val="ru-RU"/>
        </w:rPr>
        <w:t>-</w:t>
      </w:r>
      <w:r w:rsidRPr="004C5E0B">
        <w:rPr>
          <w:b/>
          <w:bCs/>
          <w:vanish/>
          <w:color w:val="FF0000"/>
        </w:rPr>
        <w:t>tree</w:t>
      </w:r>
      <w:r w:rsidRPr="004C5E0B">
        <w:rPr>
          <w:b/>
          <w:bCs/>
          <w:vanish/>
          <w:color w:val="FF0000"/>
          <w:lang w:val="ru-RU"/>
        </w:rPr>
        <w:t>/</w:t>
      </w:r>
    </w:p>
    <w:p w:rsidR="003501D0" w:rsidRDefault="003501D0" w:rsidP="003501D0">
      <w:pPr>
        <w:pStyle w:val="Main"/>
        <w:ind w:firstLine="567"/>
        <w:rPr>
          <w:bCs/>
          <w:lang w:val="ru-RU"/>
        </w:rPr>
      </w:pPr>
    </w:p>
    <w:p w:rsidR="002652AE" w:rsidRPr="005A4010" w:rsidRDefault="002652AE" w:rsidP="002652AE">
      <w:pPr>
        <w:pStyle w:val="Main"/>
        <w:ind w:firstLine="567"/>
        <w:rPr>
          <w:bCs/>
          <w:highlight w:val="green"/>
          <w:lang w:val="ru-RU"/>
        </w:rPr>
      </w:pPr>
      <w:r w:rsidRPr="005A4010">
        <w:rPr>
          <w:bCs/>
          <w:highlight w:val="green"/>
          <w:lang w:val="ru-RU"/>
        </w:rPr>
        <w:t>Сортировка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с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помощью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дерева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осуществляется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на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основе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бинарного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дерева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поиска.</w:t>
      </w:r>
    </w:p>
    <w:p w:rsidR="002652AE" w:rsidRPr="005A4010" w:rsidRDefault="002652AE" w:rsidP="002652AE">
      <w:pPr>
        <w:pStyle w:val="Main"/>
        <w:ind w:firstLine="567"/>
        <w:rPr>
          <w:bCs/>
          <w:highlight w:val="green"/>
          <w:lang w:val="ru-RU"/>
        </w:rPr>
      </w:pPr>
      <w:r w:rsidRPr="005A4010">
        <w:rPr>
          <w:b/>
          <w:highlight w:val="green"/>
          <w:lang w:val="ru-RU"/>
        </w:rPr>
        <w:t>Бинарное</w:t>
      </w:r>
      <w:r w:rsidR="00613C01">
        <w:rPr>
          <w:b/>
          <w:highlight w:val="green"/>
          <w:lang w:val="ru-RU"/>
        </w:rPr>
        <w:t xml:space="preserve"> </w:t>
      </w:r>
      <w:r w:rsidRPr="005A4010">
        <w:rPr>
          <w:b/>
          <w:highlight w:val="green"/>
          <w:lang w:val="ru-RU"/>
        </w:rPr>
        <w:t>(двоичное)</w:t>
      </w:r>
      <w:r w:rsidR="00613C01">
        <w:rPr>
          <w:b/>
          <w:highlight w:val="green"/>
          <w:lang w:val="ru-RU"/>
        </w:rPr>
        <w:t xml:space="preserve"> </w:t>
      </w:r>
      <w:r w:rsidRPr="005A4010">
        <w:rPr>
          <w:b/>
          <w:highlight w:val="green"/>
          <w:lang w:val="ru-RU"/>
        </w:rPr>
        <w:t>дерево</w:t>
      </w:r>
      <w:r w:rsidR="00613C01">
        <w:rPr>
          <w:b/>
          <w:highlight w:val="green"/>
          <w:lang w:val="ru-RU"/>
        </w:rPr>
        <w:t xml:space="preserve"> </w:t>
      </w:r>
      <w:r w:rsidRPr="005A4010">
        <w:rPr>
          <w:b/>
          <w:highlight w:val="green"/>
          <w:lang w:val="ru-RU"/>
        </w:rPr>
        <w:t>поиска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–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это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бинарное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дерево,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для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которого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выполняются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следующие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дополнительные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условия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(свойства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дерева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поиска):</w:t>
      </w:r>
    </w:p>
    <w:p w:rsidR="002652AE" w:rsidRPr="005A4010" w:rsidRDefault="002652AE" w:rsidP="002367D0">
      <w:pPr>
        <w:pStyle w:val="Main"/>
        <w:numPr>
          <w:ilvl w:val="0"/>
          <w:numId w:val="12"/>
        </w:numPr>
        <w:ind w:left="426"/>
        <w:rPr>
          <w:bCs/>
          <w:highlight w:val="green"/>
          <w:lang w:val="ru-RU"/>
        </w:rPr>
      </w:pPr>
      <w:r w:rsidRPr="005A4010">
        <w:rPr>
          <w:bCs/>
          <w:highlight w:val="green"/>
          <w:lang w:val="ru-RU"/>
        </w:rPr>
        <w:t>оба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поддерева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–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левое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и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правое,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являются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двоичными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деревьями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поиска;</w:t>
      </w:r>
    </w:p>
    <w:p w:rsidR="002652AE" w:rsidRPr="005A4010" w:rsidRDefault="002652AE" w:rsidP="002367D0">
      <w:pPr>
        <w:pStyle w:val="Main"/>
        <w:numPr>
          <w:ilvl w:val="0"/>
          <w:numId w:val="12"/>
        </w:numPr>
        <w:ind w:left="426"/>
        <w:rPr>
          <w:bCs/>
          <w:highlight w:val="green"/>
          <w:lang w:val="ru-RU"/>
        </w:rPr>
      </w:pPr>
      <w:r w:rsidRPr="005A4010">
        <w:rPr>
          <w:bCs/>
          <w:highlight w:val="green"/>
          <w:lang w:val="ru-RU"/>
        </w:rPr>
        <w:t>у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всех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узлов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левого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поддерева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произвольного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узла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X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значения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ключей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данных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меньше,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чем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значение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ключа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данных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самого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узла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X;</w:t>
      </w:r>
    </w:p>
    <w:p w:rsidR="002652AE" w:rsidRPr="005A4010" w:rsidRDefault="002652AE" w:rsidP="002367D0">
      <w:pPr>
        <w:pStyle w:val="Main"/>
        <w:numPr>
          <w:ilvl w:val="0"/>
          <w:numId w:val="12"/>
        </w:numPr>
        <w:ind w:left="426"/>
        <w:rPr>
          <w:bCs/>
          <w:highlight w:val="green"/>
          <w:lang w:val="ru-RU"/>
        </w:rPr>
      </w:pPr>
      <w:r w:rsidRPr="005A4010">
        <w:rPr>
          <w:bCs/>
          <w:highlight w:val="green"/>
          <w:lang w:val="ru-RU"/>
        </w:rPr>
        <w:t>у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всех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узлов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правого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поддерева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произвольного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узла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X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значения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ключей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данных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не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меньше,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чем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значение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ключа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данных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узла</w:t>
      </w:r>
      <w:r w:rsidR="00613C01">
        <w:rPr>
          <w:bCs/>
          <w:highlight w:val="green"/>
          <w:lang w:val="ru-RU"/>
        </w:rPr>
        <w:t xml:space="preserve"> </w:t>
      </w:r>
      <w:r w:rsidRPr="005A4010">
        <w:rPr>
          <w:bCs/>
          <w:highlight w:val="green"/>
          <w:lang w:val="ru-RU"/>
        </w:rPr>
        <w:t>X.</w:t>
      </w:r>
    </w:p>
    <w:p w:rsidR="002652AE" w:rsidRPr="002652AE" w:rsidRDefault="002652AE" w:rsidP="002652AE">
      <w:pPr>
        <w:pStyle w:val="Main"/>
        <w:ind w:firstLine="567"/>
        <w:rPr>
          <w:bCs/>
          <w:lang w:val="ru-RU"/>
        </w:rPr>
      </w:pPr>
    </w:p>
    <w:p w:rsidR="002652AE" w:rsidRPr="005A4010" w:rsidRDefault="002652AE" w:rsidP="002652AE">
      <w:pPr>
        <w:pStyle w:val="Main"/>
        <w:ind w:firstLine="567"/>
        <w:rPr>
          <w:bCs/>
          <w:highlight w:val="yellow"/>
          <w:lang w:val="ru-RU"/>
        </w:rPr>
      </w:pPr>
      <w:r w:rsidRPr="005A4010">
        <w:rPr>
          <w:bCs/>
          <w:highlight w:val="yellow"/>
          <w:lang w:val="ru-RU"/>
        </w:rPr>
        <w:t>Данные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каждом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узле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должны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обладать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ключами,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которых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определена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операция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сравнения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меньше.</w:t>
      </w:r>
    </w:p>
    <w:p w:rsidR="002652AE" w:rsidRPr="005A4010" w:rsidRDefault="002652AE" w:rsidP="002652AE">
      <w:pPr>
        <w:pStyle w:val="Main"/>
        <w:ind w:firstLine="567"/>
        <w:rPr>
          <w:bCs/>
          <w:highlight w:val="yellow"/>
          <w:lang w:val="ru-RU"/>
        </w:rPr>
      </w:pPr>
      <w:r w:rsidRPr="005A4010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сортировки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с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помощью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дерева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исходная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сортируемая</w:t>
      </w:r>
      <w:r w:rsidR="00613C01">
        <w:rPr>
          <w:bCs/>
          <w:highlight w:val="yellow"/>
          <w:lang w:val="ru-RU"/>
        </w:rPr>
        <w:t xml:space="preserve">  </w:t>
      </w:r>
      <w:r w:rsidRPr="005A4010">
        <w:rPr>
          <w:bCs/>
          <w:highlight w:val="yellow"/>
          <w:lang w:val="ru-RU"/>
        </w:rPr>
        <w:t>последовательность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представляется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виде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структуры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данных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"дерево".</w:t>
      </w:r>
    </w:p>
    <w:p w:rsidR="002652AE" w:rsidRPr="002652AE" w:rsidRDefault="002652AE" w:rsidP="002652AE">
      <w:pPr>
        <w:pStyle w:val="Main"/>
        <w:ind w:firstLine="567"/>
        <w:rPr>
          <w:bCs/>
          <w:lang w:val="ru-RU"/>
        </w:rPr>
      </w:pPr>
      <w:r w:rsidRPr="005A4010">
        <w:rPr>
          <w:bCs/>
          <w:highlight w:val="yellow"/>
          <w:lang w:val="ru-RU"/>
        </w:rPr>
        <w:t>Например,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исходная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последовательность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имеет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вид:</w:t>
      </w:r>
    </w:p>
    <w:p w:rsidR="002652AE" w:rsidRPr="002652AE" w:rsidRDefault="002652AE" w:rsidP="002652AE">
      <w:pPr>
        <w:pStyle w:val="Main"/>
        <w:ind w:firstLine="0"/>
        <w:jc w:val="center"/>
        <w:rPr>
          <w:bCs/>
          <w:lang w:val="ru-RU"/>
        </w:rPr>
      </w:pPr>
    </w:p>
    <w:p w:rsidR="002652AE" w:rsidRPr="002E4FE0" w:rsidRDefault="002652AE" w:rsidP="002652AE">
      <w:pPr>
        <w:pStyle w:val="Main"/>
        <w:ind w:firstLine="0"/>
        <w:jc w:val="center"/>
        <w:rPr>
          <w:b/>
          <w:lang w:val="ru-RU"/>
        </w:rPr>
      </w:pPr>
      <w:r w:rsidRPr="002652AE">
        <w:rPr>
          <w:b/>
          <w:lang w:val="ru-RU"/>
        </w:rPr>
        <w:t>4,</w:t>
      </w:r>
      <w:r w:rsidR="00613C01">
        <w:rPr>
          <w:b/>
          <w:lang w:val="ru-RU"/>
        </w:rPr>
        <w:t xml:space="preserve"> </w:t>
      </w:r>
      <w:r w:rsidRPr="002652AE">
        <w:rPr>
          <w:b/>
          <w:lang w:val="ru-RU"/>
        </w:rPr>
        <w:t>3,</w:t>
      </w:r>
      <w:r w:rsidR="00613C01">
        <w:rPr>
          <w:b/>
          <w:lang w:val="ru-RU"/>
        </w:rPr>
        <w:t xml:space="preserve"> </w:t>
      </w:r>
      <w:r w:rsidRPr="002652AE">
        <w:rPr>
          <w:b/>
          <w:lang w:val="ru-RU"/>
        </w:rPr>
        <w:t>5,</w:t>
      </w:r>
      <w:r w:rsidR="00613C01">
        <w:rPr>
          <w:b/>
          <w:lang w:val="ru-RU"/>
        </w:rPr>
        <w:t xml:space="preserve"> </w:t>
      </w:r>
      <w:r w:rsidRPr="002652AE">
        <w:rPr>
          <w:b/>
          <w:lang w:val="ru-RU"/>
        </w:rPr>
        <w:t>1,</w:t>
      </w:r>
      <w:r w:rsidR="00613C01">
        <w:rPr>
          <w:b/>
          <w:lang w:val="ru-RU"/>
        </w:rPr>
        <w:t xml:space="preserve"> </w:t>
      </w:r>
      <w:r w:rsidRPr="002652AE">
        <w:rPr>
          <w:b/>
          <w:lang w:val="ru-RU"/>
        </w:rPr>
        <w:t>7,</w:t>
      </w:r>
      <w:r w:rsidR="00613C01">
        <w:rPr>
          <w:b/>
          <w:lang w:val="ru-RU"/>
        </w:rPr>
        <w:t xml:space="preserve"> </w:t>
      </w:r>
      <w:r w:rsidRPr="002652AE">
        <w:rPr>
          <w:b/>
          <w:lang w:val="ru-RU"/>
        </w:rPr>
        <w:t>8,</w:t>
      </w:r>
      <w:r w:rsidR="00613C01">
        <w:rPr>
          <w:b/>
          <w:lang w:val="ru-RU"/>
        </w:rPr>
        <w:t xml:space="preserve"> </w:t>
      </w:r>
      <w:r w:rsidRPr="002652AE">
        <w:rPr>
          <w:b/>
          <w:lang w:val="ru-RU"/>
        </w:rPr>
        <w:t>6,</w:t>
      </w:r>
      <w:r w:rsidR="00613C01">
        <w:rPr>
          <w:b/>
          <w:lang w:val="ru-RU"/>
        </w:rPr>
        <w:t xml:space="preserve"> </w:t>
      </w:r>
      <w:r w:rsidRPr="002652AE">
        <w:rPr>
          <w:b/>
          <w:lang w:val="ru-RU"/>
        </w:rPr>
        <w:t>2</w:t>
      </w:r>
    </w:p>
    <w:p w:rsidR="002652AE" w:rsidRPr="002652AE" w:rsidRDefault="002652AE" w:rsidP="002652AE">
      <w:pPr>
        <w:pStyle w:val="Main"/>
        <w:ind w:firstLine="0"/>
        <w:jc w:val="center"/>
        <w:rPr>
          <w:bCs/>
          <w:lang w:val="ru-RU"/>
        </w:rPr>
      </w:pPr>
    </w:p>
    <w:p w:rsidR="002652AE" w:rsidRPr="005A4010" w:rsidRDefault="002652AE" w:rsidP="002652AE">
      <w:pPr>
        <w:pStyle w:val="Main"/>
        <w:ind w:firstLine="567"/>
        <w:rPr>
          <w:bCs/>
          <w:highlight w:val="yellow"/>
          <w:lang w:val="ru-RU"/>
        </w:rPr>
      </w:pPr>
      <w:r w:rsidRPr="005A4010">
        <w:rPr>
          <w:bCs/>
          <w:highlight w:val="yellow"/>
          <w:lang w:val="ru-RU"/>
        </w:rPr>
        <w:lastRenderedPageBreak/>
        <w:t>Корнем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дерева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будет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начальный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элемент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последовательности.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Далее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все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элементы,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меньшие</w:t>
      </w:r>
      <w:r w:rsidR="00613C01">
        <w:rPr>
          <w:bCs/>
          <w:highlight w:val="yellow"/>
          <w:lang w:val="ru-RU"/>
        </w:rPr>
        <w:t xml:space="preserve"> </w:t>
      </w:r>
      <w:proofErr w:type="gramStart"/>
      <w:r w:rsidRPr="005A4010">
        <w:rPr>
          <w:bCs/>
          <w:highlight w:val="yellow"/>
          <w:lang w:val="ru-RU"/>
        </w:rPr>
        <w:t>корневого</w:t>
      </w:r>
      <w:proofErr w:type="gramEnd"/>
      <w:r w:rsidRPr="005A4010">
        <w:rPr>
          <w:bCs/>
          <w:highlight w:val="yellow"/>
          <w:lang w:val="ru-RU"/>
        </w:rPr>
        <w:t>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располагаются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левом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поддереве,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все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элементы,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большие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корневого,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располагаются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правом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поддереве.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Причем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это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правило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должно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соблюдаться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каждом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уровне.</w:t>
      </w:r>
    </w:p>
    <w:p w:rsidR="002652AE" w:rsidRPr="002652AE" w:rsidRDefault="002652AE" w:rsidP="002652AE">
      <w:pPr>
        <w:pStyle w:val="Main"/>
        <w:ind w:firstLine="567"/>
        <w:rPr>
          <w:bCs/>
          <w:lang w:val="ru-RU"/>
        </w:rPr>
      </w:pPr>
      <w:r w:rsidRPr="005A4010">
        <w:rPr>
          <w:bCs/>
          <w:highlight w:val="yellow"/>
          <w:lang w:val="ru-RU"/>
        </w:rPr>
        <w:t>После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того,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как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все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элементы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размещены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структуре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"дерево",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необходимо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вывести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их,</w:t>
      </w:r>
      <w:r w:rsidR="00613C01">
        <w:rPr>
          <w:bCs/>
          <w:highlight w:val="yellow"/>
          <w:lang w:val="ru-RU"/>
        </w:rPr>
        <w:t xml:space="preserve"> </w:t>
      </w:r>
      <w:r w:rsidRPr="005A4010">
        <w:rPr>
          <w:bCs/>
          <w:highlight w:val="yellow"/>
          <w:lang w:val="ru-RU"/>
        </w:rPr>
        <w:t>используя</w:t>
      </w:r>
      <w:r w:rsidR="00613C01">
        <w:rPr>
          <w:bCs/>
          <w:highlight w:val="yellow"/>
          <w:lang w:val="ru-RU"/>
        </w:rPr>
        <w:t xml:space="preserve"> </w:t>
      </w:r>
      <w:hyperlink r:id="rId116" w:tgtFrame="_blank" w:tooltip="Дерево" w:history="1">
        <w:r w:rsidRPr="005A4010">
          <w:rPr>
            <w:b/>
            <w:bCs/>
            <w:highlight w:val="yellow"/>
            <w:lang w:val="ru-RU"/>
          </w:rPr>
          <w:t>инфиксную</w:t>
        </w:r>
        <w:r w:rsidR="00613C01">
          <w:rPr>
            <w:b/>
            <w:bCs/>
            <w:highlight w:val="yellow"/>
            <w:lang w:val="ru-RU"/>
          </w:rPr>
          <w:t xml:space="preserve"> </w:t>
        </w:r>
        <w:r w:rsidRPr="005A4010">
          <w:rPr>
            <w:b/>
            <w:bCs/>
            <w:highlight w:val="yellow"/>
            <w:lang w:val="ru-RU"/>
          </w:rPr>
          <w:t>форму</w:t>
        </w:r>
        <w:r w:rsidR="00613C01">
          <w:rPr>
            <w:b/>
            <w:bCs/>
            <w:highlight w:val="yellow"/>
            <w:lang w:val="ru-RU"/>
          </w:rPr>
          <w:t xml:space="preserve"> </w:t>
        </w:r>
        <w:r w:rsidRPr="005A4010">
          <w:rPr>
            <w:b/>
            <w:bCs/>
            <w:highlight w:val="yellow"/>
            <w:lang w:val="ru-RU"/>
          </w:rPr>
          <w:t>обхода</w:t>
        </w:r>
      </w:hyperlink>
      <w:r w:rsidRPr="005A4010">
        <w:rPr>
          <w:b/>
          <w:bCs/>
          <w:highlight w:val="yellow"/>
          <w:lang w:val="ru-RU"/>
        </w:rPr>
        <w:t>.</w:t>
      </w:r>
    </w:p>
    <w:p w:rsidR="002652AE" w:rsidRDefault="002652AE" w:rsidP="002652AE">
      <w:pPr>
        <w:pStyle w:val="Main"/>
        <w:ind w:firstLine="0"/>
        <w:jc w:val="center"/>
        <w:rPr>
          <w:bCs/>
          <w:lang w:val="ru-RU"/>
        </w:rPr>
      </w:pPr>
    </w:p>
    <w:p w:rsidR="002652AE" w:rsidRDefault="002652AE" w:rsidP="002652AE">
      <w:pPr>
        <w:pStyle w:val="Main"/>
        <w:ind w:firstLine="0"/>
        <w:jc w:val="center"/>
        <w:rPr>
          <w:bCs/>
          <w:lang w:val="ru-RU"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3505200" cy="2305050"/>
            <wp:effectExtent l="19050" t="0" r="0" b="0"/>
            <wp:docPr id="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2AE" w:rsidRPr="002652AE" w:rsidRDefault="002652AE" w:rsidP="002652AE">
      <w:pPr>
        <w:pStyle w:val="Main"/>
        <w:ind w:firstLine="0"/>
        <w:jc w:val="center"/>
        <w:rPr>
          <w:bCs/>
          <w:lang w:val="ru-RU"/>
        </w:rPr>
      </w:pPr>
    </w:p>
    <w:p w:rsid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&lt;iostream&gt;</w:t>
      </w:r>
    </w:p>
    <w:p w:rsid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using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namespace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std;</w:t>
      </w:r>
    </w:p>
    <w:p w:rsidR="002652AE" w:rsidRP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Структура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дерева</w:t>
      </w:r>
    </w:p>
    <w:p w:rsidR="002652AE" w:rsidRP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tnode</w:t>
      </w:r>
    </w:p>
    <w:p w:rsidR="00613C01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652AE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field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данных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tnode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потомок</w:t>
      </w:r>
    </w:p>
    <w:p w:rsidR="002652AE" w:rsidRPr="002652AE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tnode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правый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потомок</w:t>
      </w:r>
    </w:p>
    <w:p w:rsidR="002652AE" w:rsidRP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652AE">
        <w:rPr>
          <w:rFonts w:ascii="Courier New" w:hAnsi="Courier New" w:cs="Courier New"/>
          <w:noProof/>
          <w:sz w:val="20"/>
          <w:szCs w:val="20"/>
          <w:lang w:eastAsia="en-US"/>
        </w:rPr>
        <w:t>};</w:t>
      </w:r>
    </w:p>
    <w:p w:rsidR="002652AE" w:rsidRP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(обход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инфиксной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форме)</w:t>
      </w:r>
    </w:p>
    <w:p w:rsid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treeprint(tnode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*tree)</w:t>
      </w:r>
    </w:p>
    <w:p w:rsidR="00613C01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(tree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//Пока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встретится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пустой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treeprint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//Рекурсивная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левого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поддерева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field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//Отображаем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корень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дерева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treeprint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//Рекурсивная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функция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правого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поддерева</w:t>
      </w:r>
    </w:p>
    <w:p w:rsidR="002652AE" w:rsidRPr="00033140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033140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652AE" w:rsidRPr="00033140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033140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652AE" w:rsidRPr="00033140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</w:p>
    <w:p w:rsidR="002652AE" w:rsidRPr="00033140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03314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14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Добавление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14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14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033140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дерево</w:t>
      </w:r>
    </w:p>
    <w:p w:rsidR="00613C01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tnode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033140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addnode</w:t>
      </w:r>
      <w:r w:rsidRPr="00033140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 w:rsidRPr="00033140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tnode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033140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Pr="00033140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033140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нет,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формируем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корень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new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tnode;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//память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под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узел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tree-&gt;field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x;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//поле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данных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tree-&gt;left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NULL;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//ветви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инициализируем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пустотой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иначе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x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field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x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меньше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корневого,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уходим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влево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tree-&gt;left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addnode(x,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tree-&gt;left);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//Рекурсивно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добавляем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элемент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//иначе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уходим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вправо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tree-&gt;right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addnode(x,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tree-&gt;right);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//Рекурсивно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добавляем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элемент</w:t>
      </w:r>
    </w:p>
    <w:p w:rsidR="002652AE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(tree);</w:t>
      </w:r>
    </w:p>
    <w:p w:rsid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//Освобождение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памяти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дерева</w:t>
      </w:r>
    </w:p>
    <w:p w:rsid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freemem(tnode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*tree)</w:t>
      </w:r>
    </w:p>
    <w:p w:rsidR="00613C01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652AE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!=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){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пустое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freemem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left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рекурсивно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левую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ветку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freemem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-&gt;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right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рекурсивно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правую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ветку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delete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корень</w:t>
      </w:r>
    </w:p>
    <w:p w:rsidR="002652AE" w:rsidRPr="002652AE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2652AE" w:rsidRP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652AE">
        <w:rPr>
          <w:rFonts w:ascii="Courier New" w:hAnsi="Courier New" w:cs="Courier New"/>
          <w:noProof/>
          <w:sz w:val="20"/>
          <w:szCs w:val="20"/>
          <w:lang w:eastAsia="en-US"/>
        </w:rPr>
        <w:lastRenderedPageBreak/>
        <w:t>}</w:t>
      </w:r>
    </w:p>
    <w:p w:rsidR="002652AE" w:rsidRP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Тестирование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работы</w:t>
      </w:r>
    </w:p>
    <w:p w:rsidR="002652AE" w:rsidRP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</w:t>
      </w:r>
      <w:r w:rsidRPr="002652AE">
        <w:rPr>
          <w:rFonts w:ascii="Courier New" w:hAnsi="Courier New" w:cs="Courier New"/>
          <w:noProof/>
          <w:sz w:val="20"/>
          <w:szCs w:val="20"/>
          <w:lang w:eastAsia="en-US"/>
        </w:rPr>
        <w:t>()</w:t>
      </w:r>
    </w:p>
    <w:p w:rsidR="00613C01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2652AE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tnode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*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root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Объявляем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структуру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дерева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setlocale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LC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ALL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Rus</w:t>
      </w:r>
      <w:r w:rsidR="002652AE" w:rsidRPr="002652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переходим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русский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язык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консоли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system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("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cls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");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текущее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значение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узла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цикле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вводим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8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узлов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дерева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"Введите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8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узлов\n"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(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i&lt;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8;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i++){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"Введите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узел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1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":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;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cin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&gt;&gt;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a;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root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addnode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,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root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размещаем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введенный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узел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дереве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="002652AE" w:rsidRPr="002652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\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="002652AE" w:rsidRPr="002652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treeprint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root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выводим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элементы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дерева,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получаем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отсортированный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freemem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root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);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удаляем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выделенную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память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cout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&lt;&lt;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 w:rsidRPr="002652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"\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n</w:t>
      </w:r>
      <w:r w:rsidR="002652AE" w:rsidRPr="002652AE">
        <w:rPr>
          <w:rFonts w:ascii="Courier New" w:hAnsi="Courier New" w:cs="Courier New"/>
          <w:noProof/>
          <w:color w:val="A31515"/>
          <w:sz w:val="20"/>
          <w:szCs w:val="20"/>
          <w:lang w:eastAsia="en-US"/>
        </w:rPr>
        <w:t>"</w:t>
      </w:r>
      <w:r w:rsidR="002652AE" w:rsidRPr="002652AE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system(</w:t>
      </w:r>
      <w:r w:rsidR="002652AE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"PAUSE"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//cin.get();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 </w:t>
      </w:r>
      <w:r w:rsidR="002652AE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cin.get();</w:t>
      </w:r>
    </w:p>
    <w:p w:rsidR="002652AE" w:rsidRDefault="00613C01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2652AE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2652AE" w:rsidRDefault="002652AE" w:rsidP="002652AE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3501D0" w:rsidRPr="002652AE" w:rsidRDefault="003501D0" w:rsidP="002652AE">
      <w:pPr>
        <w:pStyle w:val="Main"/>
        <w:ind w:firstLine="0"/>
        <w:jc w:val="center"/>
        <w:rPr>
          <w:bCs/>
          <w:lang w:val="ru-RU"/>
        </w:rPr>
      </w:pPr>
    </w:p>
    <w:p w:rsidR="003501D0" w:rsidRPr="002652AE" w:rsidRDefault="002652AE" w:rsidP="002652AE">
      <w:pPr>
        <w:pStyle w:val="Main"/>
        <w:ind w:firstLine="0"/>
        <w:jc w:val="center"/>
        <w:rPr>
          <w:bCs/>
          <w:lang w:val="ru-RU"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2409825" cy="1543050"/>
            <wp:effectExtent l="19050" t="0" r="9525" b="0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F7" w:rsidRPr="002652AE" w:rsidRDefault="00497BF7" w:rsidP="002652AE">
      <w:pPr>
        <w:pStyle w:val="Main"/>
        <w:ind w:firstLine="0"/>
        <w:jc w:val="center"/>
        <w:rPr>
          <w:bCs/>
          <w:lang w:val="ru-RU"/>
        </w:rPr>
      </w:pPr>
    </w:p>
    <w:p w:rsidR="00B249A1" w:rsidRPr="00F005E8" w:rsidRDefault="00F005E8" w:rsidP="00F005E8">
      <w:pPr>
        <w:pStyle w:val="4"/>
        <w:numPr>
          <w:ilvl w:val="4"/>
          <w:numId w:val="5"/>
        </w:numPr>
        <w:spacing w:before="0" w:after="0"/>
        <w:ind w:left="1282" w:hanging="6"/>
        <w:contextualSpacing/>
        <w:rPr>
          <w:rFonts w:ascii="Arial" w:hAnsi="Arial" w:cs="Arial"/>
          <w:sz w:val="20"/>
          <w:szCs w:val="20"/>
        </w:rPr>
      </w:pPr>
      <w:bookmarkStart w:id="118" w:name="_Toc5051386"/>
      <w:proofErr w:type="spellStart"/>
      <w:r w:rsidRPr="00F005E8">
        <w:rPr>
          <w:rFonts w:ascii="Arial" w:hAnsi="Arial" w:cs="Arial"/>
          <w:sz w:val="20"/>
          <w:szCs w:val="20"/>
        </w:rPr>
        <w:t>Tree</w:t>
      </w:r>
      <w:proofErr w:type="spellEnd"/>
      <w:r w:rsidR="00613C0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005E8">
        <w:rPr>
          <w:rFonts w:ascii="Arial" w:hAnsi="Arial" w:cs="Arial"/>
          <w:sz w:val="20"/>
          <w:szCs w:val="20"/>
        </w:rPr>
        <w:t>sort</w:t>
      </w:r>
      <w:proofErr w:type="spellEnd"/>
      <w:r w:rsidRPr="00F005E8">
        <w:rPr>
          <w:rFonts w:ascii="Arial" w:hAnsi="Arial" w:cs="Arial"/>
          <w:sz w:val="20"/>
          <w:szCs w:val="20"/>
        </w:rPr>
        <w:t>.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B249A1" w:rsidRPr="00F005E8">
        <w:rPr>
          <w:rFonts w:ascii="Arial" w:hAnsi="Arial" w:cs="Arial"/>
          <w:sz w:val="20"/>
          <w:szCs w:val="20"/>
        </w:rPr>
        <w:t>Пример</w:t>
      </w:r>
      <w:r w:rsidR="00613C01">
        <w:rPr>
          <w:rFonts w:ascii="Arial" w:hAnsi="Arial" w:cs="Arial"/>
          <w:sz w:val="20"/>
          <w:szCs w:val="20"/>
        </w:rPr>
        <w:t xml:space="preserve"> </w:t>
      </w:r>
      <w:r w:rsidR="003501D0" w:rsidRPr="00F005E8">
        <w:rPr>
          <w:rFonts w:ascii="Arial" w:hAnsi="Arial" w:cs="Arial"/>
          <w:sz w:val="20"/>
          <w:szCs w:val="20"/>
        </w:rPr>
        <w:t>2</w:t>
      </w:r>
      <w:r w:rsidR="00B249A1" w:rsidRPr="00F005E8">
        <w:rPr>
          <w:rFonts w:ascii="Arial" w:hAnsi="Arial" w:cs="Arial"/>
          <w:sz w:val="20"/>
          <w:szCs w:val="20"/>
        </w:rPr>
        <w:t>.</w:t>
      </w:r>
      <w:bookmarkEnd w:id="118"/>
    </w:p>
    <w:p w:rsidR="00B249A1" w:rsidRPr="004C5E0B" w:rsidRDefault="00B249A1" w:rsidP="00B249A1">
      <w:pPr>
        <w:pStyle w:val="Main"/>
        <w:ind w:firstLine="567"/>
        <w:rPr>
          <w:b/>
          <w:bCs/>
          <w:vanish/>
          <w:color w:val="FF0000"/>
          <w:lang w:val="ru-RU"/>
        </w:rPr>
      </w:pPr>
      <w:r w:rsidRPr="004C5E0B">
        <w:rPr>
          <w:b/>
          <w:bCs/>
          <w:vanish/>
          <w:color w:val="FF0000"/>
          <w:lang w:val="ru-RU"/>
        </w:rPr>
        <w:t>http://algolist.manual.ru/sort/faq/q7.php</w:t>
      </w:r>
    </w:p>
    <w:p w:rsidR="008D456A" w:rsidRPr="00B249A1" w:rsidRDefault="008D456A" w:rsidP="00497BF7">
      <w:pPr>
        <w:pStyle w:val="Main"/>
        <w:ind w:firstLine="567"/>
        <w:rPr>
          <w:bCs/>
          <w:lang w:val="ru-RU"/>
        </w:rPr>
      </w:pPr>
    </w:p>
    <w:p w:rsidR="00B249A1" w:rsidRPr="00C35F6D" w:rsidRDefault="00B249A1" w:rsidP="00B249A1">
      <w:pPr>
        <w:pStyle w:val="Main"/>
        <w:ind w:firstLine="567"/>
        <w:rPr>
          <w:bCs/>
          <w:highlight w:val="green"/>
          <w:lang w:val="ru-RU"/>
        </w:rPr>
      </w:pPr>
      <w:r w:rsidRPr="00C35F6D">
        <w:rPr>
          <w:bCs/>
          <w:highlight w:val="green"/>
          <w:lang w:val="ru-RU"/>
        </w:rPr>
        <w:t>Двоичны</w:t>
      </w:r>
      <w:proofErr w:type="gramStart"/>
      <w:r w:rsidRPr="00C35F6D">
        <w:rPr>
          <w:bCs/>
          <w:highlight w:val="green"/>
          <w:lang w:val="ru-RU"/>
        </w:rPr>
        <w:t>м(</w:t>
      </w:r>
      <w:proofErr w:type="gramEnd"/>
      <w:r w:rsidRPr="00C35F6D">
        <w:rPr>
          <w:bCs/>
          <w:highlight w:val="green"/>
          <w:lang w:val="ru-RU"/>
        </w:rPr>
        <w:t>бинарным)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деревом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назовем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упорядоченную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структуру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данных,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которой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каждому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элементу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-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предшественнику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или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корню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(под)дерева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-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поставлены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соответствие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крайней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мере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два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других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элемента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(преемника).</w:t>
      </w:r>
    </w:p>
    <w:p w:rsidR="00B249A1" w:rsidRPr="00C35F6D" w:rsidRDefault="00B249A1" w:rsidP="00B249A1">
      <w:pPr>
        <w:pStyle w:val="Main"/>
        <w:ind w:firstLine="567"/>
        <w:rPr>
          <w:bCs/>
          <w:highlight w:val="green"/>
          <w:lang w:val="ru-RU"/>
        </w:rPr>
      </w:pPr>
      <w:r w:rsidRPr="00C35F6D">
        <w:rPr>
          <w:bCs/>
          <w:highlight w:val="green"/>
          <w:lang w:val="ru-RU"/>
        </w:rPr>
        <w:t>Причем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для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каждого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предшественника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выполнено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следующее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правило: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левый</w:t>
      </w:r>
      <w:r w:rsidR="00613C01">
        <w:rPr>
          <w:bCs/>
          <w:highlight w:val="green"/>
          <w:lang w:val="ru-RU"/>
        </w:rPr>
        <w:t xml:space="preserve"> </w:t>
      </w:r>
      <w:proofErr w:type="gramStart"/>
      <w:r w:rsidRPr="00C35F6D">
        <w:rPr>
          <w:bCs/>
          <w:highlight w:val="green"/>
          <w:lang w:val="ru-RU"/>
        </w:rPr>
        <w:t>преемник</w:t>
      </w:r>
      <w:proofErr w:type="gramEnd"/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всегда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меньше,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правый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преемник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всегда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больше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или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равен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предшественнику.</w:t>
      </w:r>
    </w:p>
    <w:p w:rsidR="00B249A1" w:rsidRPr="00C35F6D" w:rsidRDefault="00B249A1" w:rsidP="00B249A1">
      <w:pPr>
        <w:pStyle w:val="Main"/>
        <w:ind w:firstLine="567"/>
        <w:rPr>
          <w:bCs/>
          <w:highlight w:val="green"/>
          <w:lang w:val="ru-RU"/>
        </w:rPr>
      </w:pPr>
      <w:r w:rsidRPr="00C35F6D">
        <w:rPr>
          <w:bCs/>
          <w:highlight w:val="green"/>
          <w:lang w:val="ru-RU"/>
        </w:rPr>
        <w:t>Вместо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'предшественник'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'преемник'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также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употребляют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термины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'родитель'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'сын'.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Все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элементы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дерева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также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называют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'узлами'.</w:t>
      </w:r>
    </w:p>
    <w:p w:rsidR="00B249A1" w:rsidRPr="00C35F6D" w:rsidRDefault="00B249A1" w:rsidP="00B249A1">
      <w:pPr>
        <w:pStyle w:val="Main"/>
        <w:ind w:firstLine="567"/>
        <w:rPr>
          <w:bCs/>
          <w:highlight w:val="green"/>
          <w:lang w:val="ru-RU"/>
        </w:rPr>
      </w:pPr>
      <w:r w:rsidRPr="00C35F6D">
        <w:rPr>
          <w:bCs/>
          <w:highlight w:val="green"/>
          <w:lang w:val="ru-RU"/>
        </w:rPr>
        <w:t>При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добавлении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дерево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нового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элемента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его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последовательно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сравнивают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нижестоящими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узлами,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таким</w:t>
      </w:r>
      <w:r w:rsidR="00613C01">
        <w:rPr>
          <w:bCs/>
          <w:highlight w:val="green"/>
          <w:lang w:val="ru-RU"/>
        </w:rPr>
        <w:t xml:space="preserve"> </w:t>
      </w:r>
      <w:proofErr w:type="gramStart"/>
      <w:r w:rsidRPr="00C35F6D">
        <w:rPr>
          <w:bCs/>
          <w:highlight w:val="green"/>
          <w:lang w:val="ru-RU"/>
        </w:rPr>
        <w:t>образом</w:t>
      </w:r>
      <w:proofErr w:type="gramEnd"/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вставляя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на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место.</w:t>
      </w:r>
    </w:p>
    <w:p w:rsidR="00B249A1" w:rsidRPr="00C35F6D" w:rsidRDefault="00B249A1" w:rsidP="00B249A1">
      <w:pPr>
        <w:pStyle w:val="Main"/>
        <w:ind w:firstLine="567"/>
        <w:rPr>
          <w:bCs/>
          <w:highlight w:val="green"/>
          <w:lang w:val="ru-RU"/>
        </w:rPr>
      </w:pPr>
      <w:r w:rsidRPr="00C35F6D">
        <w:rPr>
          <w:bCs/>
          <w:highlight w:val="green"/>
          <w:lang w:val="ru-RU"/>
        </w:rPr>
        <w:t>Если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элемент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&gt;=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корня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-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он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идет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правое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поддерево,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сравниваем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его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уже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правым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сыном,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иначе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-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он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идет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левое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поддерево,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сравниваем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левым,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так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далее,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пока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есть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сыновья,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которыми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можно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сравнить.</w:t>
      </w:r>
    </w:p>
    <w:p w:rsidR="00B249A1" w:rsidRPr="00B249A1" w:rsidRDefault="00B249A1" w:rsidP="00B249A1">
      <w:pPr>
        <w:pStyle w:val="Main"/>
        <w:ind w:firstLine="567"/>
        <w:rPr>
          <w:bCs/>
          <w:lang w:val="ru-RU"/>
        </w:rPr>
      </w:pPr>
      <w:r w:rsidRPr="00C35F6D">
        <w:rPr>
          <w:bCs/>
          <w:highlight w:val="yellow"/>
          <w:lang w:val="ru-RU"/>
        </w:rPr>
        <w:t>Вот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процесс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построения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дерева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из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последовательности</w:t>
      </w:r>
    </w:p>
    <w:p w:rsidR="00B249A1" w:rsidRPr="00B249A1" w:rsidRDefault="00B249A1" w:rsidP="00B249A1">
      <w:pPr>
        <w:pStyle w:val="Main"/>
        <w:ind w:firstLine="0"/>
        <w:jc w:val="center"/>
        <w:rPr>
          <w:bCs/>
          <w:lang w:val="ru-RU"/>
        </w:rPr>
      </w:pPr>
    </w:p>
    <w:p w:rsidR="00B249A1" w:rsidRPr="00B249A1" w:rsidRDefault="00C35F6D" w:rsidP="00B249A1">
      <w:pPr>
        <w:pStyle w:val="Main"/>
        <w:ind w:firstLine="0"/>
        <w:jc w:val="center"/>
        <w:rPr>
          <w:b/>
          <w:bCs/>
          <w:lang w:val="ru-RU"/>
        </w:rPr>
      </w:pPr>
      <w:r w:rsidRPr="00C35F6D">
        <w:rPr>
          <w:b/>
          <w:bCs/>
          <w:lang w:val="ru-RU"/>
        </w:rPr>
        <w:t>44</w:t>
      </w:r>
      <w:r w:rsidR="00613C01">
        <w:rPr>
          <w:b/>
          <w:bCs/>
          <w:lang w:val="ru-RU"/>
        </w:rPr>
        <w:t xml:space="preserve"> </w:t>
      </w:r>
      <w:r w:rsidRPr="00C35F6D">
        <w:rPr>
          <w:b/>
          <w:bCs/>
          <w:lang w:val="ru-RU"/>
        </w:rPr>
        <w:t>55</w:t>
      </w:r>
      <w:r w:rsidR="00613C01">
        <w:rPr>
          <w:b/>
          <w:bCs/>
          <w:lang w:val="ru-RU"/>
        </w:rPr>
        <w:t xml:space="preserve"> </w:t>
      </w:r>
      <w:r w:rsidRPr="00C35F6D">
        <w:rPr>
          <w:b/>
          <w:bCs/>
          <w:lang w:val="ru-RU"/>
        </w:rPr>
        <w:t>12</w:t>
      </w:r>
      <w:r w:rsidR="00613C01">
        <w:rPr>
          <w:b/>
          <w:bCs/>
          <w:lang w:val="ru-RU"/>
        </w:rPr>
        <w:t xml:space="preserve"> </w:t>
      </w:r>
      <w:r w:rsidRPr="00C35F6D">
        <w:rPr>
          <w:b/>
          <w:bCs/>
          <w:lang w:val="ru-RU"/>
        </w:rPr>
        <w:t>42</w:t>
      </w:r>
      <w:r w:rsidR="00613C01">
        <w:rPr>
          <w:b/>
          <w:bCs/>
          <w:lang w:val="ru-RU"/>
        </w:rPr>
        <w:t xml:space="preserve"> </w:t>
      </w:r>
      <w:r w:rsidRPr="00C35F6D">
        <w:rPr>
          <w:b/>
          <w:bCs/>
          <w:lang w:val="ru-RU"/>
        </w:rPr>
        <w:t>94</w:t>
      </w:r>
      <w:r w:rsidR="00613C01">
        <w:rPr>
          <w:b/>
          <w:bCs/>
          <w:lang w:val="ru-RU"/>
        </w:rPr>
        <w:t xml:space="preserve"> </w:t>
      </w:r>
      <w:r w:rsidRPr="00C35F6D">
        <w:rPr>
          <w:b/>
          <w:bCs/>
          <w:lang w:val="ru-RU"/>
        </w:rPr>
        <w:t>18</w:t>
      </w:r>
      <w:r w:rsidR="00613C01">
        <w:rPr>
          <w:b/>
          <w:bCs/>
          <w:lang w:val="ru-RU"/>
        </w:rPr>
        <w:t xml:space="preserve"> </w:t>
      </w:r>
      <w:r w:rsidRPr="00C35F6D">
        <w:rPr>
          <w:b/>
          <w:bCs/>
          <w:lang w:val="ru-RU"/>
        </w:rPr>
        <w:t>06</w:t>
      </w:r>
      <w:r w:rsidR="00613C01">
        <w:rPr>
          <w:b/>
          <w:bCs/>
          <w:lang w:val="ru-RU"/>
        </w:rPr>
        <w:t xml:space="preserve"> </w:t>
      </w:r>
      <w:r w:rsidRPr="00C35F6D">
        <w:rPr>
          <w:b/>
          <w:bCs/>
          <w:lang w:val="ru-RU"/>
        </w:rPr>
        <w:t>67</w:t>
      </w:r>
    </w:p>
    <w:p w:rsidR="008D456A" w:rsidRDefault="008D456A" w:rsidP="00B249A1">
      <w:pPr>
        <w:pStyle w:val="Main"/>
        <w:ind w:firstLine="0"/>
        <w:jc w:val="center"/>
        <w:rPr>
          <w:bCs/>
          <w:lang w:val="ru-RU"/>
        </w:rPr>
      </w:pPr>
    </w:p>
    <w:p w:rsidR="00B249A1" w:rsidRDefault="00B249A1" w:rsidP="00B249A1">
      <w:pPr>
        <w:pStyle w:val="Main"/>
        <w:ind w:firstLine="0"/>
        <w:jc w:val="center"/>
        <w:rPr>
          <w:bCs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3295650" cy="1771650"/>
            <wp:effectExtent l="19050" t="0" r="0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A1" w:rsidRPr="00B249A1" w:rsidRDefault="00B249A1" w:rsidP="00B249A1">
      <w:pPr>
        <w:pStyle w:val="Main"/>
        <w:ind w:firstLine="0"/>
        <w:jc w:val="center"/>
        <w:rPr>
          <w:bCs/>
        </w:rPr>
      </w:pPr>
    </w:p>
    <w:p w:rsidR="00B249A1" w:rsidRPr="00C35F6D" w:rsidRDefault="00B249A1" w:rsidP="00B249A1">
      <w:pPr>
        <w:pStyle w:val="Main"/>
        <w:ind w:firstLine="567"/>
        <w:rPr>
          <w:bCs/>
          <w:highlight w:val="green"/>
          <w:lang w:val="ru-RU"/>
        </w:rPr>
      </w:pPr>
      <w:r w:rsidRPr="00C35F6D">
        <w:rPr>
          <w:bCs/>
          <w:highlight w:val="green"/>
          <w:lang w:val="ru-RU"/>
        </w:rPr>
        <w:lastRenderedPageBreak/>
        <w:t>Дерево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может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быть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более-менее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ровным,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как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на</w:t>
      </w:r>
      <w:proofErr w:type="gramStart"/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(*),</w:t>
      </w:r>
      <w:r w:rsidR="00613C01">
        <w:rPr>
          <w:bCs/>
          <w:highlight w:val="green"/>
          <w:lang w:val="ru-RU"/>
        </w:rPr>
        <w:t xml:space="preserve"> </w:t>
      </w:r>
      <w:proofErr w:type="gramEnd"/>
      <w:r w:rsidRPr="00C35F6D">
        <w:rPr>
          <w:bCs/>
          <w:highlight w:val="green"/>
          <w:lang w:val="ru-RU"/>
        </w:rPr>
        <w:t>может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иметь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всего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две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основные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ветви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(**),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если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входная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последовательность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уже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отсортирована,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то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дерево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выродится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236A6B">
        <w:rPr>
          <w:b/>
          <w:bCs/>
          <w:highlight w:val="green"/>
          <w:lang w:val="ru-RU"/>
        </w:rPr>
        <w:t>линейный</w:t>
      </w:r>
      <w:r w:rsidR="00613C01">
        <w:rPr>
          <w:b/>
          <w:bCs/>
          <w:highlight w:val="green"/>
          <w:lang w:val="ru-RU"/>
        </w:rPr>
        <w:t xml:space="preserve"> </w:t>
      </w:r>
      <w:r w:rsidRPr="00236A6B">
        <w:rPr>
          <w:b/>
          <w:bCs/>
          <w:highlight w:val="green"/>
          <w:lang w:val="ru-RU"/>
        </w:rPr>
        <w:t>список</w:t>
      </w:r>
      <w:r w:rsidRPr="00C35F6D">
        <w:rPr>
          <w:bCs/>
          <w:highlight w:val="green"/>
          <w:lang w:val="ru-RU"/>
        </w:rPr>
        <w:t>.</w:t>
      </w:r>
    </w:p>
    <w:p w:rsidR="00B249A1" w:rsidRPr="00B249A1" w:rsidRDefault="00B249A1" w:rsidP="00B249A1">
      <w:pPr>
        <w:pStyle w:val="Main"/>
        <w:ind w:firstLine="567"/>
        <w:rPr>
          <w:bCs/>
          <w:lang w:val="ru-RU"/>
        </w:rPr>
      </w:pPr>
      <w:r w:rsidRPr="00C35F6D">
        <w:rPr>
          <w:bCs/>
          <w:highlight w:val="green"/>
          <w:lang w:val="ru-RU"/>
        </w:rPr>
        <w:t>Если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мы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будем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рекурсивно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обходить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дерево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правилу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"левый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сын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-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родитель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-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правый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сын",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то,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записывая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все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встречающиеся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элементы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массив,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мы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получим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упорядоченное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порядке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возрастания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множество.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Это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</w:t>
      </w:r>
      <w:r w:rsidR="00613C01">
        <w:rPr>
          <w:bCs/>
          <w:highlight w:val="green"/>
          <w:lang w:val="ru-RU"/>
        </w:rPr>
        <w:t xml:space="preserve"> </w:t>
      </w:r>
      <w:proofErr w:type="gramStart"/>
      <w:r w:rsidRPr="00C35F6D">
        <w:rPr>
          <w:bCs/>
          <w:highlight w:val="green"/>
          <w:lang w:val="ru-RU"/>
        </w:rPr>
        <w:t>есть</w:t>
      </w:r>
      <w:proofErr w:type="gramEnd"/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основана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идея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сортировки</w:t>
      </w:r>
      <w:r w:rsidR="00613C01">
        <w:rPr>
          <w:bCs/>
          <w:highlight w:val="green"/>
          <w:lang w:val="ru-RU"/>
        </w:rPr>
        <w:t xml:space="preserve"> </w:t>
      </w:r>
      <w:r w:rsidRPr="00C35F6D">
        <w:rPr>
          <w:bCs/>
          <w:highlight w:val="green"/>
          <w:lang w:val="ru-RU"/>
        </w:rPr>
        <w:t>деревом.</w:t>
      </w:r>
    </w:p>
    <w:p w:rsidR="00B249A1" w:rsidRPr="00B249A1" w:rsidRDefault="00B249A1" w:rsidP="00B249A1">
      <w:pPr>
        <w:pStyle w:val="Main"/>
        <w:ind w:firstLine="567"/>
        <w:rPr>
          <w:bCs/>
          <w:lang w:val="ru-RU"/>
        </w:rPr>
      </w:pPr>
      <w:r w:rsidRPr="00C35F6D">
        <w:rPr>
          <w:bCs/>
          <w:highlight w:val="yellow"/>
          <w:lang w:val="ru-RU"/>
        </w:rPr>
        <w:t>Более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подробно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правило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обхода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можно</w:t>
      </w:r>
      <w:r w:rsidR="00613C01">
        <w:rPr>
          <w:bCs/>
          <w:highlight w:val="yellow"/>
          <w:lang w:val="ru-RU"/>
        </w:rPr>
        <w:t xml:space="preserve"> </w:t>
      </w:r>
      <w:proofErr w:type="gramStart"/>
      <w:r w:rsidRPr="00C35F6D">
        <w:rPr>
          <w:bCs/>
          <w:highlight w:val="yellow"/>
          <w:lang w:val="ru-RU"/>
        </w:rPr>
        <w:t>сформулировать</w:t>
      </w:r>
      <w:proofErr w:type="gramEnd"/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как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обойти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левое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поддерево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-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вывести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корень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-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обойти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правое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поддерево,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где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рекурсивная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процедура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'обойти'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вызывает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себя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еще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раз,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если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сталкивается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с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узлом-родителем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выдает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очередной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элемент,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если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у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узла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нет</w:t>
      </w:r>
      <w:r w:rsidR="00613C01">
        <w:rPr>
          <w:bCs/>
          <w:highlight w:val="yellow"/>
          <w:lang w:val="ru-RU"/>
        </w:rPr>
        <w:t xml:space="preserve"> </w:t>
      </w:r>
      <w:r w:rsidRPr="00C35F6D">
        <w:rPr>
          <w:bCs/>
          <w:highlight w:val="yellow"/>
          <w:lang w:val="ru-RU"/>
        </w:rPr>
        <w:t>сыновей.</w:t>
      </w:r>
    </w:p>
    <w:p w:rsidR="00B249A1" w:rsidRPr="00B249A1" w:rsidRDefault="00B249A1" w:rsidP="00497BF7">
      <w:pPr>
        <w:pStyle w:val="Main"/>
        <w:ind w:firstLine="567"/>
        <w:rPr>
          <w:bCs/>
          <w:lang w:val="ru-RU"/>
        </w:rPr>
      </w:pPr>
    </w:p>
    <w:p w:rsidR="00DD3D18" w:rsidRP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/***********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сортировка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помощью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двоичного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*************/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&lt;stdio.h&gt;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#include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&lt;stdlib.h&gt;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</w:pP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typedef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     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данные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*left;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левый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сын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*right;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правый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сын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TREE;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*add_to_tree(TREE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*root,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new_value)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DD3D18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root</w:t>
      </w:r>
      <w:r w:rsidR="00DD3D18" w:rsidRPr="00DD3D18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="00DD3D18" w:rsidRPr="00DD3D18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если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нет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сыновей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создаем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новый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root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(TREE*)malloc(</w:t>
      </w:r>
      <w:r w:rsidR="00DD3D18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sizeof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(TREE));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root-&gt;a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new_value;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root-&gt;left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root-&gt;right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0;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 w:rsidR="00DD3D18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root;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DD3D18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(root-&gt;a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new_value)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добавлем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ветвь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root-&gt;right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add_to_tree(root-&gt;right,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new_value);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DD3D18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else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root-&gt;left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add_to_tree(root-&gt;left,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new_value);</w:t>
      </w:r>
    </w:p>
    <w:p w:rsidR="00DD3D18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</w:t>
      </w:r>
      <w:r w:rsidR="00DD3D18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root;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tree_to_array(TREE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*root,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a[])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процедура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заполнения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массива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static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max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2=0;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    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счетчик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элементов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нового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root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==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NULL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return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           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условие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окончания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-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нет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сыновей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tree_to_array(root-&gt;left,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a);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обход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левого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поддерева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a[max2++]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root-&gt;a;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tree_to_array(root-&gt;right,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a);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    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обход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правого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поддерева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free(root);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sort_tree(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a[],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elem_total)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собственно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сортировка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*root;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i;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root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NULL;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(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=0;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&lt;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elem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_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total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++)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проход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массива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и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заполнение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дерева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root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add_to_tree(root,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DD3D18">
        <w:rPr>
          <w:rFonts w:ascii="Courier New" w:hAnsi="Courier New" w:cs="Courier New"/>
          <w:noProof/>
          <w:sz w:val="20"/>
          <w:szCs w:val="20"/>
          <w:lang w:val="en-US" w:eastAsia="en-US"/>
        </w:rPr>
        <w:t>a[i]);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tree_to_array(root,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a);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//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заполнение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 w:eastAsia="en-US"/>
        </w:rPr>
        <w:t>массива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DD3D18" w:rsidRPr="00DD3D18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/*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тестовая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программа</w:t>
      </w:r>
      <w:r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="00DD3D18"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*/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main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()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{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;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</w:pP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/*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Это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будем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сортировать</w:t>
      </w:r>
      <w:r w:rsidR="00613C01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color w:val="008000"/>
          <w:sz w:val="20"/>
          <w:szCs w:val="20"/>
          <w:lang w:eastAsia="en-US"/>
        </w:rPr>
        <w:t>*/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a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[14]={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0,7,8,3,52,14,16,18,15,13,42,30,35,26</w:t>
      </w:r>
      <w:r w:rsidR="00613C01">
        <w:rPr>
          <w:rFonts w:ascii="Courier New" w:hAnsi="Courier New" w:cs="Courier New"/>
          <w:noProof/>
          <w:sz w:val="20"/>
          <w:szCs w:val="20"/>
          <w:lang w:eastAsia="en-US"/>
        </w:rPr>
        <w:t xml:space="preserve"> </w:t>
      </w:r>
      <w:r w:rsidRPr="00DD3D18">
        <w:rPr>
          <w:rFonts w:ascii="Courier New" w:hAnsi="Courier New" w:cs="Courier New"/>
          <w:noProof/>
          <w:sz w:val="20"/>
          <w:szCs w:val="20"/>
          <w:lang w:eastAsia="en-US"/>
        </w:rPr>
        <w:t>};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"Initial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array:\n"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(i=0;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i&lt;14;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,a[i]);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sort_tree(a,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14);</w:t>
      </w:r>
    </w:p>
    <w:p w:rsidR="00613C01" w:rsidRDefault="00613C01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"\n\nsorted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array:\n"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);</w:t>
      </w:r>
    </w:p>
    <w:p w:rsidR="00613C01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lastRenderedPageBreak/>
        <w:t>for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(i=0;i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&lt;14;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i++)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printf(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"%d</w:t>
      </w:r>
      <w:r w:rsidR="00613C01"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  <w:lang w:val="en-US" w:eastAsia="en-US"/>
        </w:rPr>
        <w:t>"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,a[i]);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getchar();</w:t>
      </w:r>
    </w:p>
    <w:p w:rsidR="00DD3D18" w:rsidRDefault="00DD3D18" w:rsidP="00DD3D18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}</w:t>
      </w:r>
    </w:p>
    <w:p w:rsidR="00B249A1" w:rsidRPr="00B249A1" w:rsidRDefault="00B249A1" w:rsidP="00DD3D18">
      <w:pPr>
        <w:pStyle w:val="Main"/>
        <w:ind w:firstLine="0"/>
        <w:jc w:val="center"/>
        <w:rPr>
          <w:bCs/>
          <w:lang w:val="ru-RU"/>
        </w:rPr>
      </w:pPr>
    </w:p>
    <w:p w:rsidR="00B249A1" w:rsidRPr="00B249A1" w:rsidRDefault="00DD3D18" w:rsidP="00DD3D18">
      <w:pPr>
        <w:pStyle w:val="Main"/>
        <w:ind w:firstLine="0"/>
        <w:jc w:val="center"/>
        <w:rPr>
          <w:bCs/>
          <w:lang w:val="ru-RU"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2867025" cy="628650"/>
            <wp:effectExtent l="19050" t="0" r="9525" b="0"/>
            <wp:docPr id="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9A1" w:rsidRPr="00B249A1" w:rsidRDefault="00B249A1" w:rsidP="00DD3D18">
      <w:pPr>
        <w:pStyle w:val="Main"/>
        <w:ind w:firstLine="0"/>
        <w:jc w:val="center"/>
        <w:rPr>
          <w:bCs/>
          <w:lang w:val="ru-RU"/>
        </w:rPr>
      </w:pPr>
    </w:p>
    <w:p w:rsidR="00DD3D18" w:rsidRPr="00DD3D18" w:rsidRDefault="00DD3D18" w:rsidP="00DD3D18">
      <w:pPr>
        <w:pStyle w:val="Main"/>
        <w:ind w:firstLine="567"/>
        <w:rPr>
          <w:bCs/>
          <w:lang w:val="ru-RU"/>
        </w:rPr>
      </w:pPr>
      <w:r w:rsidRPr="00DD3D18">
        <w:rPr>
          <w:bCs/>
          <w:lang w:val="ru-RU"/>
        </w:rPr>
        <w:t>Общее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быстродействие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метода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O(</w:t>
      </w:r>
      <w:proofErr w:type="spellStart"/>
      <w:r w:rsidRPr="00DD3D18">
        <w:rPr>
          <w:bCs/>
          <w:lang w:val="ru-RU"/>
        </w:rPr>
        <w:t>nlogn</w:t>
      </w:r>
      <w:proofErr w:type="spellEnd"/>
      <w:r w:rsidRPr="00DD3D18">
        <w:rPr>
          <w:bCs/>
          <w:lang w:val="ru-RU"/>
        </w:rPr>
        <w:t>).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Поведение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неестественно,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устойчивости,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вообще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говоря,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нет.</w:t>
      </w:r>
    </w:p>
    <w:p w:rsidR="00DD3D18" w:rsidRPr="00DD3D18" w:rsidRDefault="00DD3D18" w:rsidP="00DD3D18">
      <w:pPr>
        <w:pStyle w:val="Main"/>
        <w:ind w:firstLine="567"/>
        <w:rPr>
          <w:bCs/>
          <w:lang w:val="ru-RU"/>
        </w:rPr>
      </w:pPr>
      <w:r w:rsidRPr="00236A6B">
        <w:rPr>
          <w:bCs/>
          <w:highlight w:val="yellow"/>
          <w:lang w:val="ru-RU"/>
        </w:rPr>
        <w:t>Основной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недостаток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этого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метода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-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большие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требования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к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памяти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под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дерево.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Очевидно,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нужно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236A6B">
        <w:rPr>
          <w:bCs/>
          <w:highlight w:val="yellow"/>
          <w:lang w:val="ru-RU"/>
        </w:rPr>
        <w:t>n</w:t>
      </w:r>
      <w:proofErr w:type="spellEnd"/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места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под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ключи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и,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кроме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того,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память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2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указателя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каждого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из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них.</w:t>
      </w:r>
    </w:p>
    <w:p w:rsidR="00DD3D18" w:rsidRPr="00DD3D18" w:rsidRDefault="00DD3D18" w:rsidP="00DD3D18">
      <w:pPr>
        <w:pStyle w:val="Main"/>
        <w:ind w:firstLine="567"/>
        <w:rPr>
          <w:bCs/>
          <w:lang w:val="ru-RU"/>
        </w:rPr>
      </w:pPr>
      <w:r w:rsidRPr="00236A6B">
        <w:rPr>
          <w:bCs/>
          <w:highlight w:val="yellow"/>
          <w:lang w:val="ru-RU"/>
        </w:rPr>
        <w:t>Поэтому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236A6B">
        <w:rPr>
          <w:bCs/>
          <w:highlight w:val="yellow"/>
          <w:lang w:val="ru-RU"/>
        </w:rPr>
        <w:t>TreeSort</w:t>
      </w:r>
      <w:proofErr w:type="spellEnd"/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обычно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применяют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там,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где</w:t>
      </w:r>
    </w:p>
    <w:p w:rsidR="00DD3D18" w:rsidRPr="00DD3D18" w:rsidRDefault="00DD3D18" w:rsidP="00DD3D18">
      <w:pPr>
        <w:pStyle w:val="Main"/>
        <w:numPr>
          <w:ilvl w:val="0"/>
          <w:numId w:val="11"/>
        </w:numPr>
        <w:tabs>
          <w:tab w:val="left" w:pos="6096"/>
        </w:tabs>
        <w:ind w:left="426"/>
        <w:rPr>
          <w:bCs/>
          <w:lang w:val="ru-RU"/>
        </w:rPr>
      </w:pPr>
      <w:r w:rsidRPr="00DD3D18">
        <w:rPr>
          <w:bCs/>
          <w:lang w:val="ru-RU"/>
        </w:rPr>
        <w:t>построенное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дерево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можно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с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успехом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применить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для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других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задач.</w:t>
      </w:r>
    </w:p>
    <w:p w:rsidR="00DD3D18" w:rsidRPr="00DD3D18" w:rsidRDefault="00DD3D18" w:rsidP="00DD3D18">
      <w:pPr>
        <w:pStyle w:val="Main"/>
        <w:numPr>
          <w:ilvl w:val="0"/>
          <w:numId w:val="11"/>
        </w:numPr>
        <w:tabs>
          <w:tab w:val="left" w:pos="6096"/>
        </w:tabs>
        <w:ind w:left="426"/>
        <w:rPr>
          <w:bCs/>
          <w:lang w:val="ru-RU"/>
        </w:rPr>
      </w:pPr>
      <w:r w:rsidRPr="00DD3D18">
        <w:rPr>
          <w:bCs/>
          <w:lang w:val="ru-RU"/>
        </w:rPr>
        <w:t>данные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уже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построены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в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'дерево'.</w:t>
      </w:r>
      <w:proofErr w:type="gramStart"/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}</w:t>
      </w:r>
      <w:proofErr w:type="gramEnd"/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не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тратится</w:t>
      </w:r>
    </w:p>
    <w:p w:rsidR="00DD3D18" w:rsidRPr="00DD3D18" w:rsidRDefault="00DD3D18" w:rsidP="00DD3D18">
      <w:pPr>
        <w:pStyle w:val="Main"/>
        <w:numPr>
          <w:ilvl w:val="0"/>
          <w:numId w:val="11"/>
        </w:numPr>
        <w:tabs>
          <w:tab w:val="left" w:pos="6096"/>
        </w:tabs>
        <w:ind w:left="426"/>
        <w:rPr>
          <w:bCs/>
          <w:lang w:val="ru-RU"/>
        </w:rPr>
      </w:pPr>
      <w:r w:rsidRPr="00DD3D18">
        <w:rPr>
          <w:bCs/>
          <w:lang w:val="ru-RU"/>
        </w:rPr>
        <w:t>данные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можно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считывать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непосредственно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в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дерево.</w:t>
      </w:r>
      <w:proofErr w:type="gramStart"/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}</w:t>
      </w:r>
      <w:proofErr w:type="gramEnd"/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лишняя</w:t>
      </w:r>
    </w:p>
    <w:p w:rsidR="00DD3D18" w:rsidRPr="00DD3D18" w:rsidRDefault="00236A6B" w:rsidP="00DD3D18">
      <w:pPr>
        <w:pStyle w:val="Main"/>
        <w:numPr>
          <w:ilvl w:val="0"/>
          <w:numId w:val="11"/>
        </w:numPr>
        <w:tabs>
          <w:tab w:val="left" w:pos="6096"/>
        </w:tabs>
        <w:ind w:left="426"/>
        <w:rPr>
          <w:bCs/>
          <w:lang w:val="ru-RU"/>
        </w:rPr>
      </w:pPr>
      <w:r>
        <w:rPr>
          <w:bCs/>
          <w:lang w:val="ru-RU"/>
        </w:rPr>
        <w:t>н</w:t>
      </w:r>
      <w:r w:rsidR="00DD3D18" w:rsidRPr="00DD3D18">
        <w:rPr>
          <w:bCs/>
          <w:lang w:val="ru-RU"/>
        </w:rPr>
        <w:t>апример,</w:t>
      </w:r>
      <w:r w:rsidR="00613C01">
        <w:rPr>
          <w:bCs/>
          <w:lang w:val="ru-RU"/>
        </w:rPr>
        <w:t xml:space="preserve"> </w:t>
      </w:r>
      <w:r w:rsidR="00DD3D18" w:rsidRPr="00DD3D18">
        <w:rPr>
          <w:bCs/>
          <w:lang w:val="ru-RU"/>
        </w:rPr>
        <w:t>при</w:t>
      </w:r>
      <w:r w:rsidR="00613C01">
        <w:rPr>
          <w:bCs/>
          <w:lang w:val="ru-RU"/>
        </w:rPr>
        <w:t xml:space="preserve"> </w:t>
      </w:r>
      <w:r w:rsidR="00DD3D18" w:rsidRPr="00DD3D18">
        <w:rPr>
          <w:bCs/>
          <w:lang w:val="ru-RU"/>
        </w:rPr>
        <w:t>потоковом</w:t>
      </w:r>
      <w:r w:rsidR="00613C01">
        <w:rPr>
          <w:bCs/>
          <w:lang w:val="ru-RU"/>
        </w:rPr>
        <w:t xml:space="preserve"> </w:t>
      </w:r>
      <w:r w:rsidR="00DD3D18" w:rsidRPr="00DD3D18">
        <w:rPr>
          <w:bCs/>
          <w:lang w:val="ru-RU"/>
        </w:rPr>
        <w:t>вводе</w:t>
      </w:r>
      <w:r w:rsidR="00613C01">
        <w:rPr>
          <w:bCs/>
          <w:lang w:val="ru-RU"/>
        </w:rPr>
        <w:t xml:space="preserve"> </w:t>
      </w:r>
      <w:r w:rsidR="00DD3D18" w:rsidRPr="00DD3D18">
        <w:rPr>
          <w:bCs/>
          <w:lang w:val="ru-RU"/>
        </w:rPr>
        <w:t>с</w:t>
      </w:r>
      <w:r w:rsidR="00613C01">
        <w:rPr>
          <w:bCs/>
          <w:lang w:val="ru-RU"/>
        </w:rPr>
        <w:t xml:space="preserve"> </w:t>
      </w:r>
      <w:r w:rsidR="00DD3D18" w:rsidRPr="00DD3D18">
        <w:rPr>
          <w:bCs/>
          <w:lang w:val="ru-RU"/>
        </w:rPr>
        <w:t>консоли</w:t>
      </w:r>
      <w:r w:rsidR="00613C01">
        <w:rPr>
          <w:bCs/>
          <w:lang w:val="ru-RU"/>
        </w:rPr>
        <w:t xml:space="preserve"> </w:t>
      </w:r>
      <w:r w:rsidR="00DD3D18" w:rsidRPr="00DD3D18">
        <w:rPr>
          <w:bCs/>
          <w:lang w:val="ru-RU"/>
        </w:rPr>
        <w:t>или</w:t>
      </w:r>
      <w:r w:rsidR="00613C01">
        <w:rPr>
          <w:bCs/>
          <w:lang w:val="ru-RU"/>
        </w:rPr>
        <w:t xml:space="preserve"> </w:t>
      </w:r>
      <w:r w:rsidR="00DD3D18" w:rsidRPr="00DD3D18">
        <w:rPr>
          <w:bCs/>
          <w:lang w:val="ru-RU"/>
        </w:rPr>
        <w:t>из</w:t>
      </w:r>
      <w:r w:rsidR="00613C01">
        <w:rPr>
          <w:bCs/>
          <w:lang w:val="ru-RU"/>
        </w:rPr>
        <w:t xml:space="preserve"> </w:t>
      </w:r>
      <w:r w:rsidR="00DD3D18" w:rsidRPr="00DD3D18">
        <w:rPr>
          <w:bCs/>
          <w:lang w:val="ru-RU"/>
        </w:rPr>
        <w:t>файла.</w:t>
      </w:r>
      <w:proofErr w:type="gramStart"/>
      <w:r w:rsidR="00613C01">
        <w:rPr>
          <w:bCs/>
          <w:lang w:val="ru-RU"/>
        </w:rPr>
        <w:t xml:space="preserve"> </w:t>
      </w:r>
      <w:r w:rsidR="00DD3D18" w:rsidRPr="00DD3D18">
        <w:rPr>
          <w:bCs/>
          <w:lang w:val="ru-RU"/>
        </w:rPr>
        <w:t>}</w:t>
      </w:r>
      <w:proofErr w:type="gramEnd"/>
      <w:r w:rsidR="00613C01">
        <w:rPr>
          <w:bCs/>
          <w:lang w:val="ru-RU"/>
        </w:rPr>
        <w:t xml:space="preserve"> </w:t>
      </w:r>
      <w:r w:rsidR="00DD3D18" w:rsidRPr="00DD3D18">
        <w:rPr>
          <w:bCs/>
          <w:lang w:val="ru-RU"/>
        </w:rPr>
        <w:t>память</w:t>
      </w:r>
    </w:p>
    <w:p w:rsidR="00DD3D18" w:rsidRPr="00DD3D18" w:rsidRDefault="00DD3D18" w:rsidP="00DD3D18">
      <w:pPr>
        <w:pStyle w:val="Main"/>
        <w:ind w:firstLine="567"/>
        <w:rPr>
          <w:bCs/>
          <w:lang w:val="ru-RU"/>
        </w:rPr>
      </w:pPr>
    </w:p>
    <w:p w:rsidR="00DD3D18" w:rsidRPr="00DD3D18" w:rsidRDefault="00DD3D18" w:rsidP="00DD3D18">
      <w:pPr>
        <w:pStyle w:val="Main"/>
        <w:ind w:firstLine="567"/>
        <w:rPr>
          <w:bCs/>
          <w:lang w:val="ru-RU"/>
        </w:rPr>
      </w:pPr>
      <w:r w:rsidRPr="00236A6B">
        <w:rPr>
          <w:bCs/>
          <w:highlight w:val="yellow"/>
          <w:lang w:val="ru-RU"/>
        </w:rPr>
        <w:t>Кроме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того,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ее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элементы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иногда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используются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смежных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задачах.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Другое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описание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метода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'древесной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236A6B">
        <w:rPr>
          <w:bCs/>
          <w:highlight w:val="yellow"/>
          <w:lang w:val="ru-RU"/>
        </w:rPr>
        <w:t>сортровки</w:t>
      </w:r>
      <w:proofErr w:type="spellEnd"/>
      <w:r w:rsidRPr="00236A6B">
        <w:rPr>
          <w:bCs/>
          <w:highlight w:val="yellow"/>
          <w:lang w:val="ru-RU"/>
        </w:rPr>
        <w:t>'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можно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найти,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например,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у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H.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Вирта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книге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'Алгоритмы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+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Структуры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Данных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=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Программы'.</w:t>
      </w:r>
    </w:p>
    <w:p w:rsidR="00DD3D18" w:rsidRPr="00236A6B" w:rsidRDefault="00DD3D18" w:rsidP="00DD3D18">
      <w:pPr>
        <w:pStyle w:val="Main"/>
        <w:ind w:firstLine="567"/>
        <w:rPr>
          <w:bCs/>
          <w:highlight w:val="yellow"/>
          <w:lang w:val="ru-RU"/>
        </w:rPr>
      </w:pPr>
      <w:r w:rsidRPr="00236A6B">
        <w:rPr>
          <w:bCs/>
          <w:highlight w:val="yellow"/>
          <w:lang w:val="ru-RU"/>
        </w:rPr>
        <w:t>Основное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различие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-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строится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не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представление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данных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виде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дерева,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а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'дерево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выбора'.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С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помощью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236A6B">
        <w:rPr>
          <w:bCs/>
          <w:highlight w:val="yellow"/>
          <w:lang w:val="ru-RU"/>
        </w:rPr>
        <w:t>n</w:t>
      </w:r>
      <w:proofErr w:type="spellEnd"/>
      <w:r w:rsidRPr="00236A6B">
        <w:rPr>
          <w:bCs/>
          <w:highlight w:val="yellow"/>
          <w:lang w:val="ru-RU"/>
        </w:rPr>
        <w:t>/2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сравнений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можно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определить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наименьший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элемент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из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каждой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пары,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при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помощи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следующих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236A6B">
        <w:rPr>
          <w:bCs/>
          <w:highlight w:val="yellow"/>
          <w:lang w:val="ru-RU"/>
        </w:rPr>
        <w:t>n</w:t>
      </w:r>
      <w:proofErr w:type="spellEnd"/>
      <w:r w:rsidRPr="00236A6B">
        <w:rPr>
          <w:bCs/>
          <w:highlight w:val="yellow"/>
          <w:lang w:val="ru-RU"/>
        </w:rPr>
        <w:t>/4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-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наименьший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из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каждой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пары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таких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наименьших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ключей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236A6B">
        <w:rPr>
          <w:bCs/>
          <w:highlight w:val="yellow"/>
          <w:lang w:val="ru-RU"/>
        </w:rPr>
        <w:t>т</w:t>
      </w:r>
      <w:proofErr w:type="gramStart"/>
      <w:r w:rsidRPr="00236A6B">
        <w:rPr>
          <w:bCs/>
          <w:highlight w:val="yellow"/>
          <w:lang w:val="ru-RU"/>
        </w:rPr>
        <w:t>.д</w:t>
      </w:r>
      <w:proofErr w:type="spellEnd"/>
      <w:proofErr w:type="gramEnd"/>
    </w:p>
    <w:p w:rsidR="00DD3D18" w:rsidRDefault="00DD3D18" w:rsidP="00DD3D18">
      <w:pPr>
        <w:pStyle w:val="Main"/>
        <w:ind w:firstLine="567"/>
        <w:rPr>
          <w:bCs/>
          <w:lang w:val="ru-RU"/>
        </w:rPr>
      </w:pPr>
      <w:r w:rsidRPr="00236A6B">
        <w:rPr>
          <w:bCs/>
          <w:highlight w:val="yellow"/>
          <w:lang w:val="ru-RU"/>
        </w:rPr>
        <w:t>При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этом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за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n-1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сравнений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мы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можем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построить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дерево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выбора,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как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показано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236A6B">
        <w:rPr>
          <w:bCs/>
          <w:highlight w:val="yellow"/>
          <w:lang w:val="ru-RU"/>
        </w:rPr>
        <w:t>чисел</w:t>
      </w:r>
    </w:p>
    <w:p w:rsidR="00DD3D18" w:rsidRPr="00033140" w:rsidRDefault="00DD3D18" w:rsidP="00DD3D18">
      <w:pPr>
        <w:pStyle w:val="Main"/>
        <w:ind w:firstLine="0"/>
        <w:jc w:val="center"/>
        <w:rPr>
          <w:bCs/>
          <w:noProof/>
          <w:lang w:val="ru-RU" w:eastAsia="en-US"/>
        </w:rPr>
      </w:pPr>
    </w:p>
    <w:p w:rsidR="00DD3D18" w:rsidRPr="00DD3D18" w:rsidRDefault="00DD3D18" w:rsidP="00DD3D18">
      <w:pPr>
        <w:pStyle w:val="Main"/>
        <w:ind w:firstLine="0"/>
        <w:jc w:val="center"/>
        <w:rPr>
          <w:b/>
          <w:bCs/>
          <w:noProof/>
          <w:lang w:val="ru-RU" w:eastAsia="en-US"/>
        </w:rPr>
      </w:pPr>
      <w:r w:rsidRPr="00DD3D18">
        <w:rPr>
          <w:b/>
          <w:bCs/>
          <w:noProof/>
          <w:lang w:val="ru-RU" w:eastAsia="en-US"/>
        </w:rPr>
        <w:t>44</w:t>
      </w:r>
      <w:r w:rsidR="00613C01">
        <w:rPr>
          <w:b/>
          <w:bCs/>
          <w:noProof/>
          <w:lang w:val="ru-RU" w:eastAsia="en-US"/>
        </w:rPr>
        <w:t xml:space="preserve"> </w:t>
      </w:r>
      <w:r w:rsidRPr="00DD3D18">
        <w:rPr>
          <w:b/>
          <w:bCs/>
          <w:noProof/>
          <w:lang w:val="ru-RU" w:eastAsia="en-US"/>
        </w:rPr>
        <w:t>55</w:t>
      </w:r>
      <w:r w:rsidR="00613C01">
        <w:rPr>
          <w:b/>
          <w:bCs/>
          <w:noProof/>
          <w:lang w:val="ru-RU" w:eastAsia="en-US"/>
        </w:rPr>
        <w:t xml:space="preserve"> </w:t>
      </w:r>
      <w:r w:rsidRPr="00DD3D18">
        <w:rPr>
          <w:b/>
          <w:bCs/>
          <w:noProof/>
          <w:lang w:val="ru-RU" w:eastAsia="en-US"/>
        </w:rPr>
        <w:t>12</w:t>
      </w:r>
      <w:r w:rsidR="00613C01">
        <w:rPr>
          <w:b/>
          <w:bCs/>
          <w:noProof/>
          <w:lang w:val="ru-RU" w:eastAsia="en-US"/>
        </w:rPr>
        <w:t xml:space="preserve"> </w:t>
      </w:r>
      <w:r w:rsidRPr="00DD3D18">
        <w:rPr>
          <w:b/>
          <w:bCs/>
          <w:noProof/>
          <w:lang w:val="ru-RU" w:eastAsia="en-US"/>
        </w:rPr>
        <w:t>42</w:t>
      </w:r>
      <w:r w:rsidR="00613C01">
        <w:rPr>
          <w:b/>
          <w:bCs/>
          <w:noProof/>
          <w:lang w:val="ru-RU" w:eastAsia="en-US"/>
        </w:rPr>
        <w:t xml:space="preserve"> </w:t>
      </w:r>
      <w:r w:rsidRPr="00DD3D18">
        <w:rPr>
          <w:b/>
          <w:bCs/>
          <w:noProof/>
          <w:lang w:val="ru-RU" w:eastAsia="en-US"/>
        </w:rPr>
        <w:t>94</w:t>
      </w:r>
      <w:r w:rsidR="00613C01">
        <w:rPr>
          <w:b/>
          <w:bCs/>
          <w:noProof/>
          <w:lang w:val="ru-RU" w:eastAsia="en-US"/>
        </w:rPr>
        <w:t xml:space="preserve"> </w:t>
      </w:r>
      <w:r w:rsidRPr="00DD3D18">
        <w:rPr>
          <w:b/>
          <w:bCs/>
          <w:noProof/>
          <w:lang w:val="ru-RU" w:eastAsia="en-US"/>
        </w:rPr>
        <w:t>18</w:t>
      </w:r>
      <w:r w:rsidR="00613C01">
        <w:rPr>
          <w:b/>
          <w:bCs/>
          <w:noProof/>
          <w:lang w:val="ru-RU" w:eastAsia="en-US"/>
        </w:rPr>
        <w:t xml:space="preserve"> </w:t>
      </w:r>
      <w:r w:rsidRPr="00DD3D18">
        <w:rPr>
          <w:b/>
          <w:bCs/>
          <w:noProof/>
          <w:lang w:val="ru-RU" w:eastAsia="en-US"/>
        </w:rPr>
        <w:t>06</w:t>
      </w:r>
      <w:r w:rsidR="00613C01">
        <w:rPr>
          <w:b/>
          <w:bCs/>
          <w:noProof/>
          <w:lang w:val="ru-RU" w:eastAsia="en-US"/>
        </w:rPr>
        <w:t xml:space="preserve"> </w:t>
      </w:r>
      <w:r w:rsidRPr="00DD3D18">
        <w:rPr>
          <w:b/>
          <w:bCs/>
          <w:noProof/>
          <w:lang w:val="ru-RU" w:eastAsia="en-US"/>
        </w:rPr>
        <w:t>67:</w:t>
      </w:r>
    </w:p>
    <w:p w:rsidR="00B249A1" w:rsidRPr="00DD3D18" w:rsidRDefault="00B249A1" w:rsidP="00DD3D18">
      <w:pPr>
        <w:pStyle w:val="Main"/>
        <w:ind w:firstLine="0"/>
        <w:jc w:val="center"/>
        <w:rPr>
          <w:bCs/>
          <w:noProof/>
          <w:lang w:val="ru-RU" w:eastAsia="en-US"/>
        </w:rPr>
      </w:pPr>
    </w:p>
    <w:p w:rsidR="00DD3D18" w:rsidRPr="00DD3D18" w:rsidRDefault="00DD3D18" w:rsidP="00DD3D18">
      <w:pPr>
        <w:pStyle w:val="Main"/>
        <w:ind w:firstLine="567"/>
        <w:rPr>
          <w:bCs/>
          <w:lang w:val="ru-RU"/>
        </w:rPr>
      </w:pPr>
      <w:r w:rsidRPr="00DD3D18">
        <w:rPr>
          <w:bCs/>
          <w:lang w:val="ru-RU"/>
        </w:rPr>
        <w:t>Это</w:t>
      </w:r>
      <w:r w:rsidR="00613C01">
        <w:rPr>
          <w:bCs/>
          <w:lang w:val="ru-RU"/>
        </w:rPr>
        <w:t xml:space="preserve"> </w:t>
      </w:r>
      <w:proofErr w:type="gramStart"/>
      <w:r w:rsidRPr="00DD3D18">
        <w:rPr>
          <w:bCs/>
          <w:lang w:val="ru-RU"/>
        </w:rPr>
        <w:t>H</w:t>
      </w:r>
      <w:proofErr w:type="gramEnd"/>
      <w:r w:rsidRPr="00DD3D18">
        <w:rPr>
          <w:bCs/>
          <w:lang w:val="ru-RU"/>
        </w:rPr>
        <w:t>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двоичное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дерево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в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смысле,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определенном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выше.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И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это</w:t>
      </w:r>
      <w:r w:rsidR="00613C01">
        <w:rPr>
          <w:bCs/>
          <w:lang w:val="ru-RU"/>
        </w:rPr>
        <w:t xml:space="preserve"> </w:t>
      </w:r>
      <w:proofErr w:type="gramStart"/>
      <w:r w:rsidRPr="00DD3D18">
        <w:rPr>
          <w:bCs/>
          <w:lang w:val="ru-RU"/>
        </w:rPr>
        <w:t>H</w:t>
      </w:r>
      <w:proofErr w:type="gramEnd"/>
      <w:r w:rsidRPr="00DD3D18">
        <w:rPr>
          <w:bCs/>
          <w:lang w:val="ru-RU"/>
        </w:rPr>
        <w:t>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пирамида,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используемая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в</w:t>
      </w:r>
      <w:r w:rsidR="00613C01">
        <w:rPr>
          <w:bCs/>
          <w:lang w:val="ru-RU"/>
        </w:rPr>
        <w:t xml:space="preserve"> </w:t>
      </w:r>
      <w:proofErr w:type="spellStart"/>
      <w:r w:rsidRPr="00DD3D18">
        <w:rPr>
          <w:bCs/>
          <w:lang w:val="ru-RU"/>
        </w:rPr>
        <w:t>HeapSort</w:t>
      </w:r>
      <w:proofErr w:type="spellEnd"/>
      <w:r w:rsidRPr="00DD3D18">
        <w:rPr>
          <w:bCs/>
          <w:lang w:val="ru-RU"/>
        </w:rPr>
        <w:t>.</w:t>
      </w:r>
    </w:p>
    <w:p w:rsidR="00DD3D18" w:rsidRPr="00DD3D18" w:rsidRDefault="00DD3D18" w:rsidP="00DD3D18">
      <w:pPr>
        <w:pStyle w:val="Main"/>
        <w:ind w:firstLine="567"/>
        <w:rPr>
          <w:bCs/>
          <w:lang w:val="ru-RU"/>
        </w:rPr>
      </w:pPr>
      <w:proofErr w:type="spellStart"/>
      <w:r w:rsidRPr="00DD3D18">
        <w:rPr>
          <w:bCs/>
          <w:lang w:val="ru-RU"/>
        </w:rPr>
        <w:t>Hа</w:t>
      </w:r>
      <w:proofErr w:type="spellEnd"/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втором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шаге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мы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спускаемся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по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пути,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указанному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наименьшим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ключом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и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исключаем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его,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последовательно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заменяя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либо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на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'дыру'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(или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ключ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'бесконечность</w:t>
      </w:r>
      <w:proofErr w:type="gramStart"/>
      <w:r w:rsidRPr="00DD3D18">
        <w:rPr>
          <w:bCs/>
          <w:lang w:val="ru-RU"/>
        </w:rPr>
        <w:t>'(</w:t>
      </w:r>
      <w:proofErr w:type="gramEnd"/>
      <w:r w:rsidRPr="00DD3D18">
        <w:rPr>
          <w:bCs/>
          <w:lang w:val="ru-RU"/>
        </w:rPr>
        <w:t>БЕСК),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либо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на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элемент,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находящийся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на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противоположной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ветви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промежуточного</w:t>
      </w:r>
      <w:r w:rsidR="00613C01">
        <w:rPr>
          <w:bCs/>
          <w:lang w:val="ru-RU"/>
        </w:rPr>
        <w:t xml:space="preserve"> </w:t>
      </w:r>
      <w:r w:rsidRPr="00DD3D18">
        <w:rPr>
          <w:bCs/>
          <w:lang w:val="ru-RU"/>
        </w:rPr>
        <w:t>узла:</w:t>
      </w:r>
    </w:p>
    <w:p w:rsidR="00DD3D18" w:rsidRDefault="00DD3D18" w:rsidP="00DD3D18">
      <w:pPr>
        <w:pStyle w:val="Main"/>
        <w:ind w:firstLine="0"/>
        <w:jc w:val="center"/>
        <w:rPr>
          <w:bCs/>
          <w:noProof/>
          <w:lang w:val="ru-RU" w:eastAsia="en-US"/>
        </w:rPr>
      </w:pPr>
    </w:p>
    <w:p w:rsidR="00DD3D18" w:rsidRDefault="00535830" w:rsidP="00DD3D18">
      <w:pPr>
        <w:pStyle w:val="Main"/>
        <w:ind w:firstLine="0"/>
        <w:jc w:val="center"/>
        <w:rPr>
          <w:bCs/>
          <w:noProof/>
          <w:lang w:val="ru-RU" w:eastAsia="en-US"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1895475" cy="1924050"/>
            <wp:effectExtent l="19050" t="0" r="9525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18" w:rsidRDefault="00DD3D18" w:rsidP="00DD3D18">
      <w:pPr>
        <w:pStyle w:val="Main"/>
        <w:ind w:firstLine="0"/>
        <w:jc w:val="center"/>
        <w:rPr>
          <w:bCs/>
          <w:noProof/>
          <w:lang w:val="ru-RU" w:eastAsia="en-US"/>
        </w:rPr>
      </w:pPr>
    </w:p>
    <w:p w:rsidR="00DD3D18" w:rsidRDefault="00535830" w:rsidP="00535830">
      <w:pPr>
        <w:pStyle w:val="Main"/>
        <w:ind w:firstLine="0"/>
        <w:jc w:val="center"/>
        <w:rPr>
          <w:bCs/>
          <w:noProof/>
          <w:lang w:val="ru-RU" w:eastAsia="en-US"/>
        </w:rPr>
      </w:pPr>
      <w:r>
        <w:rPr>
          <w:bCs/>
          <w:noProof/>
          <w:lang w:val="ru-RU" w:eastAsia="ru-RU"/>
        </w:rPr>
        <w:drawing>
          <wp:inline distT="0" distB="0" distL="0" distR="0">
            <wp:extent cx="3962400" cy="2019300"/>
            <wp:effectExtent l="19050" t="0" r="0" b="0"/>
            <wp:docPr id="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18" w:rsidRDefault="00DD3D18" w:rsidP="00535830">
      <w:pPr>
        <w:pStyle w:val="Main"/>
        <w:ind w:firstLine="0"/>
        <w:jc w:val="center"/>
        <w:rPr>
          <w:bCs/>
          <w:noProof/>
          <w:lang w:val="ru-RU" w:eastAsia="en-US"/>
        </w:rPr>
      </w:pPr>
    </w:p>
    <w:p w:rsidR="00535830" w:rsidRPr="00535830" w:rsidRDefault="00535830" w:rsidP="00535830">
      <w:pPr>
        <w:pStyle w:val="Main"/>
        <w:ind w:firstLine="0"/>
        <w:jc w:val="center"/>
        <w:rPr>
          <w:bCs/>
          <w:noProof/>
          <w:lang w:val="ru-RU" w:eastAsia="en-US"/>
        </w:rPr>
      </w:pPr>
      <w:r>
        <w:rPr>
          <w:bCs/>
          <w:noProof/>
          <w:lang w:val="ru-RU" w:eastAsia="en-US"/>
        </w:rPr>
        <w:t>а)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взяли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ключ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06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сверху</w:t>
      </w:r>
    </w:p>
    <w:p w:rsidR="00535830" w:rsidRPr="00535830" w:rsidRDefault="00535830" w:rsidP="00535830">
      <w:pPr>
        <w:pStyle w:val="Main"/>
        <w:ind w:firstLine="0"/>
        <w:jc w:val="center"/>
        <w:rPr>
          <w:bCs/>
          <w:noProof/>
          <w:lang w:val="ru-RU" w:eastAsia="en-US"/>
        </w:rPr>
      </w:pPr>
      <w:r w:rsidRPr="00535830">
        <w:rPr>
          <w:bCs/>
          <w:noProof/>
          <w:lang w:val="ru-RU" w:eastAsia="en-US"/>
        </w:rPr>
        <w:t>б)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опять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выбрали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наименьший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с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учетом,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что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любой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ключ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&lt;</w:t>
      </w:r>
      <w:r w:rsidR="00613C01">
        <w:rPr>
          <w:bCs/>
          <w:noProof/>
          <w:lang w:val="ru-RU" w:eastAsia="en-US"/>
        </w:rPr>
        <w:t xml:space="preserve"> </w:t>
      </w:r>
      <w:r w:rsidRPr="00535830">
        <w:rPr>
          <w:bCs/>
          <w:noProof/>
          <w:lang w:val="ru-RU" w:eastAsia="en-US"/>
        </w:rPr>
        <w:t>БЕСК.</w:t>
      </w:r>
    </w:p>
    <w:p w:rsidR="00535830" w:rsidRDefault="00535830" w:rsidP="00535830">
      <w:pPr>
        <w:pStyle w:val="Main"/>
        <w:ind w:firstLine="0"/>
        <w:jc w:val="center"/>
        <w:rPr>
          <w:bCs/>
          <w:noProof/>
          <w:lang w:val="ru-RU" w:eastAsia="en-US"/>
        </w:rPr>
      </w:pPr>
    </w:p>
    <w:p w:rsidR="00535830" w:rsidRPr="005648E3" w:rsidRDefault="00535830" w:rsidP="00065AEB">
      <w:pPr>
        <w:pStyle w:val="Main"/>
        <w:ind w:firstLine="567"/>
        <w:rPr>
          <w:bCs/>
          <w:highlight w:val="yellow"/>
          <w:lang w:val="ru-RU"/>
        </w:rPr>
      </w:pPr>
      <w:r w:rsidRPr="005648E3">
        <w:rPr>
          <w:bCs/>
          <w:highlight w:val="yellow"/>
          <w:lang w:val="ru-RU"/>
        </w:rPr>
        <w:t>Очевидно,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требуется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</w:rPr>
        <w:t>n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операций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создание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первоначального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дерева,</w:t>
      </w:r>
      <w:r w:rsidR="00613C01">
        <w:rPr>
          <w:bCs/>
          <w:highlight w:val="yellow"/>
          <w:lang w:val="ru-RU"/>
        </w:rPr>
        <w:t xml:space="preserve">  </w:t>
      </w:r>
      <w:r w:rsidRPr="005648E3">
        <w:rPr>
          <w:bCs/>
          <w:highlight w:val="yellow"/>
          <w:lang w:val="ru-RU"/>
        </w:rPr>
        <w:t>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затем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</w:rPr>
        <w:t>n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шагов,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каждый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</w:rPr>
        <w:t>log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</w:rPr>
        <w:t>n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сравнений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выбора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нового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наименьшего.</w:t>
      </w:r>
    </w:p>
    <w:p w:rsidR="00535830" w:rsidRPr="005648E3" w:rsidRDefault="00535830" w:rsidP="00065AEB">
      <w:pPr>
        <w:pStyle w:val="Main"/>
        <w:ind w:firstLine="567"/>
        <w:rPr>
          <w:bCs/>
          <w:highlight w:val="yellow"/>
          <w:lang w:val="ru-RU"/>
        </w:rPr>
      </w:pPr>
      <w:r w:rsidRPr="005648E3">
        <w:rPr>
          <w:bCs/>
          <w:highlight w:val="yellow"/>
          <w:lang w:val="ru-RU"/>
        </w:rPr>
        <w:t>Такой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вариант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5648E3">
        <w:rPr>
          <w:bCs/>
          <w:highlight w:val="yellow"/>
        </w:rPr>
        <w:t>TreeSort</w:t>
      </w:r>
      <w:proofErr w:type="spellEnd"/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довольно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сильно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отличается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от</w:t>
      </w:r>
      <w:r w:rsidR="00613C01">
        <w:rPr>
          <w:bCs/>
          <w:highlight w:val="yellow"/>
          <w:lang w:val="ru-RU"/>
        </w:rPr>
        <w:t xml:space="preserve"> </w:t>
      </w:r>
      <w:proofErr w:type="gramStart"/>
      <w:r w:rsidRPr="005648E3">
        <w:rPr>
          <w:bCs/>
          <w:highlight w:val="yellow"/>
          <w:lang w:val="ru-RU"/>
        </w:rPr>
        <w:t>изложенного</w:t>
      </w:r>
      <w:proofErr w:type="gramEnd"/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выше.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Этот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алгоритм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еще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называют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'выбор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замещением'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его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можно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неплохо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применять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тех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же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случаях,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что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выше.</w:t>
      </w:r>
    </w:p>
    <w:p w:rsidR="00535830" w:rsidRPr="005648E3" w:rsidRDefault="00535830" w:rsidP="00065AEB">
      <w:pPr>
        <w:pStyle w:val="Main"/>
        <w:ind w:firstLine="567"/>
        <w:rPr>
          <w:bCs/>
          <w:highlight w:val="yellow"/>
          <w:lang w:val="ru-RU"/>
        </w:rPr>
      </w:pPr>
      <w:r w:rsidRPr="005648E3">
        <w:rPr>
          <w:bCs/>
          <w:highlight w:val="yellow"/>
          <w:lang w:val="ru-RU"/>
        </w:rPr>
        <w:t>При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этом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он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может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быть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даже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выгоднее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предыдущего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метода,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хотя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бы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потому,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что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нужно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запоминать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позицию,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которой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мы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остановились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при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обходе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дерева,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т</w:t>
      </w:r>
      <w:proofErr w:type="gramStart"/>
      <w:r w:rsidRPr="005648E3">
        <w:rPr>
          <w:bCs/>
          <w:highlight w:val="yellow"/>
          <w:lang w:val="ru-RU"/>
        </w:rPr>
        <w:t>.е</w:t>
      </w:r>
      <w:proofErr w:type="gramEnd"/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можно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взять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верхний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элемент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-&gt;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восстановить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дерево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-&gt;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проделать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некоторые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операции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-&gt;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взять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следующий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элемент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и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т.п.</w:t>
      </w:r>
    </w:p>
    <w:p w:rsidR="00535830" w:rsidRPr="005648E3" w:rsidRDefault="00535830" w:rsidP="00065AEB">
      <w:pPr>
        <w:pStyle w:val="Main"/>
        <w:ind w:firstLine="567"/>
        <w:rPr>
          <w:bCs/>
          <w:highlight w:val="yellow"/>
          <w:lang w:val="ru-RU"/>
        </w:rPr>
      </w:pPr>
      <w:r w:rsidRPr="005648E3">
        <w:rPr>
          <w:bCs/>
          <w:highlight w:val="yellow"/>
          <w:lang w:val="ru-RU"/>
        </w:rPr>
        <w:t>Обходить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же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дерево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удобно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сразу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целиком,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либо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какую-то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его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большую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5648E3">
        <w:rPr>
          <w:bCs/>
          <w:highlight w:val="yellow"/>
          <w:lang w:val="ru-RU"/>
        </w:rPr>
        <w:t>часть</w:t>
      </w:r>
      <w:proofErr w:type="gramStart"/>
      <w:r w:rsidRPr="005648E3">
        <w:rPr>
          <w:bCs/>
          <w:highlight w:val="yellow"/>
          <w:lang w:val="ru-RU"/>
        </w:rPr>
        <w:t>.К</w:t>
      </w:r>
      <w:proofErr w:type="gramEnd"/>
      <w:r w:rsidRPr="005648E3">
        <w:rPr>
          <w:bCs/>
          <w:highlight w:val="yellow"/>
          <w:lang w:val="ru-RU"/>
        </w:rPr>
        <w:t>роме</w:t>
      </w:r>
      <w:proofErr w:type="spellEnd"/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того,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самой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структура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дерева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выбора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также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может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быть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полезна.</w:t>
      </w:r>
    </w:p>
    <w:p w:rsidR="00535830" w:rsidRPr="005648E3" w:rsidRDefault="00535830" w:rsidP="00065AEB">
      <w:pPr>
        <w:pStyle w:val="Main"/>
        <w:ind w:firstLine="567"/>
        <w:rPr>
          <w:bCs/>
          <w:highlight w:val="yellow"/>
          <w:lang w:val="ru-RU"/>
        </w:rPr>
      </w:pPr>
      <w:r w:rsidRPr="005648E3">
        <w:rPr>
          <w:bCs/>
          <w:highlight w:val="yellow"/>
          <w:lang w:val="ru-RU"/>
        </w:rPr>
        <w:t>Однако</w:t>
      </w:r>
      <w:proofErr w:type="gramStart"/>
      <w:r w:rsidRPr="005648E3">
        <w:rPr>
          <w:bCs/>
          <w:highlight w:val="yellow"/>
          <w:lang w:val="ru-RU"/>
        </w:rPr>
        <w:t>,</w:t>
      </w:r>
      <w:proofErr w:type="gramEnd"/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нужно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учесть,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что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памяти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дерева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выбора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нужно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на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2</w:t>
      </w:r>
      <w:r w:rsidRPr="005648E3">
        <w:rPr>
          <w:bCs/>
          <w:highlight w:val="yellow"/>
        </w:rPr>
        <w:t>n</w:t>
      </w:r>
      <w:r w:rsidRPr="005648E3">
        <w:rPr>
          <w:bCs/>
          <w:highlight w:val="yellow"/>
          <w:lang w:val="ru-RU"/>
        </w:rPr>
        <w:t>-1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элементов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(элемент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=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ключ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+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указатели),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отличие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от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</w:rPr>
        <w:t>n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элементов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для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простого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дерева.</w:t>
      </w:r>
    </w:p>
    <w:p w:rsidR="00613C01" w:rsidRDefault="00535830" w:rsidP="00065AEB">
      <w:pPr>
        <w:pStyle w:val="Main"/>
        <w:ind w:firstLine="567"/>
        <w:rPr>
          <w:bCs/>
        </w:rPr>
      </w:pPr>
      <w:r w:rsidRPr="005648E3">
        <w:rPr>
          <w:bCs/>
          <w:highlight w:val="yellow"/>
          <w:lang w:val="ru-RU"/>
        </w:rPr>
        <w:t>Пример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использования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выбора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замещением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можно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увидеть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многофазной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сортировке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(</w:t>
      </w:r>
      <w:proofErr w:type="gramStart"/>
      <w:r w:rsidRPr="005648E3">
        <w:rPr>
          <w:bCs/>
          <w:highlight w:val="yellow"/>
          <w:lang w:val="ru-RU"/>
        </w:rPr>
        <w:t>см</w:t>
      </w:r>
      <w:proofErr w:type="gramEnd"/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соответствующий</w:t>
      </w:r>
      <w:r w:rsidR="00613C01">
        <w:rPr>
          <w:bCs/>
          <w:highlight w:val="yellow"/>
          <w:lang w:val="ru-RU"/>
        </w:rPr>
        <w:t xml:space="preserve"> </w:t>
      </w:r>
      <w:r w:rsidRPr="005648E3">
        <w:rPr>
          <w:bCs/>
          <w:highlight w:val="yellow"/>
          <w:lang w:val="ru-RU"/>
        </w:rPr>
        <w:t>вопрос).</w:t>
      </w:r>
      <w:r w:rsidR="00613C01">
        <w:rPr>
          <w:bCs/>
          <w:highlight w:val="yellow"/>
          <w:lang w:val="ru-RU"/>
        </w:rPr>
        <w:t xml:space="preserve"> </w:t>
      </w:r>
      <w:proofErr w:type="spellStart"/>
      <w:r w:rsidRPr="005648E3">
        <w:rPr>
          <w:bCs/>
          <w:highlight w:val="yellow"/>
        </w:rPr>
        <w:t>Элементы</w:t>
      </w:r>
      <w:proofErr w:type="spellEnd"/>
      <w:r w:rsidR="00613C01">
        <w:rPr>
          <w:bCs/>
          <w:highlight w:val="yellow"/>
        </w:rPr>
        <w:t xml:space="preserve"> </w:t>
      </w:r>
      <w:proofErr w:type="spellStart"/>
      <w:r w:rsidRPr="005648E3">
        <w:rPr>
          <w:bCs/>
          <w:highlight w:val="yellow"/>
        </w:rPr>
        <w:t>обоих</w:t>
      </w:r>
      <w:proofErr w:type="spellEnd"/>
      <w:r w:rsidR="00613C01">
        <w:rPr>
          <w:bCs/>
          <w:highlight w:val="yellow"/>
        </w:rPr>
        <w:t xml:space="preserve"> </w:t>
      </w:r>
      <w:r w:rsidRPr="005648E3">
        <w:rPr>
          <w:bCs/>
          <w:highlight w:val="yellow"/>
        </w:rPr>
        <w:t>'</w:t>
      </w:r>
      <w:proofErr w:type="spellStart"/>
      <w:r w:rsidRPr="005648E3">
        <w:rPr>
          <w:bCs/>
          <w:highlight w:val="yellow"/>
        </w:rPr>
        <w:t>древесных</w:t>
      </w:r>
      <w:proofErr w:type="spellEnd"/>
      <w:r w:rsidRPr="005648E3">
        <w:rPr>
          <w:bCs/>
          <w:highlight w:val="yellow"/>
        </w:rPr>
        <w:t>'</w:t>
      </w:r>
      <w:r w:rsidR="00613C01">
        <w:rPr>
          <w:bCs/>
          <w:highlight w:val="yellow"/>
        </w:rPr>
        <w:t xml:space="preserve"> </w:t>
      </w:r>
      <w:proofErr w:type="spellStart"/>
      <w:r w:rsidRPr="005648E3">
        <w:rPr>
          <w:bCs/>
          <w:highlight w:val="yellow"/>
        </w:rPr>
        <w:t>сортировок</w:t>
      </w:r>
      <w:proofErr w:type="spellEnd"/>
      <w:r w:rsidR="00613C01">
        <w:rPr>
          <w:bCs/>
          <w:highlight w:val="yellow"/>
        </w:rPr>
        <w:t xml:space="preserve"> </w:t>
      </w:r>
      <w:proofErr w:type="spellStart"/>
      <w:r w:rsidRPr="005648E3">
        <w:rPr>
          <w:bCs/>
          <w:highlight w:val="yellow"/>
        </w:rPr>
        <w:t>также</w:t>
      </w:r>
      <w:proofErr w:type="spellEnd"/>
      <w:r w:rsidR="00613C01">
        <w:rPr>
          <w:bCs/>
          <w:highlight w:val="yellow"/>
        </w:rPr>
        <w:t xml:space="preserve"> </w:t>
      </w:r>
      <w:proofErr w:type="spellStart"/>
      <w:r w:rsidRPr="005648E3">
        <w:rPr>
          <w:bCs/>
          <w:highlight w:val="yellow"/>
        </w:rPr>
        <w:t>используются</w:t>
      </w:r>
      <w:proofErr w:type="spellEnd"/>
      <w:r w:rsidR="00613C01">
        <w:rPr>
          <w:bCs/>
          <w:highlight w:val="yellow"/>
        </w:rPr>
        <w:t xml:space="preserve"> </w:t>
      </w:r>
      <w:r w:rsidRPr="005648E3">
        <w:rPr>
          <w:bCs/>
          <w:highlight w:val="yellow"/>
        </w:rPr>
        <w:t>в</w:t>
      </w:r>
      <w:r w:rsidR="00613C01">
        <w:rPr>
          <w:bCs/>
          <w:highlight w:val="yellow"/>
        </w:rPr>
        <w:t xml:space="preserve"> </w:t>
      </w:r>
      <w:proofErr w:type="spellStart"/>
      <w:r w:rsidRPr="005648E3">
        <w:rPr>
          <w:bCs/>
          <w:highlight w:val="yellow"/>
        </w:rPr>
        <w:t>смежных</w:t>
      </w:r>
      <w:proofErr w:type="spellEnd"/>
    </w:p>
    <w:p w:rsidR="00497BF7" w:rsidRPr="00FD0CFE" w:rsidRDefault="00497BF7" w:rsidP="003F50D3">
      <w:pPr>
        <w:pStyle w:val="Main"/>
        <w:ind w:firstLine="567"/>
        <w:rPr>
          <w:lang w:val="ru-RU"/>
        </w:rPr>
      </w:pPr>
    </w:p>
    <w:p w:rsidR="00290314" w:rsidRPr="00290314" w:rsidRDefault="008B5D39" w:rsidP="00A041FA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119" w:name="_Toc480062949"/>
      <w:bookmarkStart w:id="120" w:name="AP0792007"/>
      <w:bookmarkStart w:id="121" w:name="_Toc5051387"/>
      <w:r>
        <w:rPr>
          <w:i w:val="0"/>
          <w:sz w:val="20"/>
          <w:szCs w:val="20"/>
        </w:rPr>
        <w:t>Рекурсия</w:t>
      </w:r>
      <w:r w:rsidR="00613C01">
        <w:rPr>
          <w:i w:val="0"/>
          <w:sz w:val="20"/>
          <w:szCs w:val="20"/>
        </w:rPr>
        <w:t xml:space="preserve"> </w:t>
      </w:r>
      <w:r>
        <w:rPr>
          <w:i w:val="0"/>
          <w:sz w:val="20"/>
          <w:szCs w:val="20"/>
        </w:rPr>
        <w:t>или</w:t>
      </w:r>
      <w:r w:rsidR="00613C01">
        <w:rPr>
          <w:i w:val="0"/>
          <w:sz w:val="20"/>
          <w:szCs w:val="20"/>
        </w:rPr>
        <w:t xml:space="preserve"> </w:t>
      </w:r>
      <w:r>
        <w:rPr>
          <w:i w:val="0"/>
          <w:sz w:val="20"/>
          <w:szCs w:val="20"/>
        </w:rPr>
        <w:t>цикл.</w:t>
      </w:r>
      <w:r w:rsidR="00613C01">
        <w:rPr>
          <w:i w:val="0"/>
          <w:sz w:val="20"/>
          <w:szCs w:val="20"/>
        </w:rPr>
        <w:t xml:space="preserve"> </w:t>
      </w:r>
      <w:r w:rsidR="00290314" w:rsidRPr="00290314">
        <w:rPr>
          <w:i w:val="0"/>
          <w:sz w:val="20"/>
          <w:szCs w:val="20"/>
        </w:rPr>
        <w:t>Избавление</w:t>
      </w:r>
      <w:r w:rsidR="00613C01">
        <w:rPr>
          <w:i w:val="0"/>
          <w:sz w:val="20"/>
          <w:szCs w:val="20"/>
        </w:rPr>
        <w:t xml:space="preserve"> </w:t>
      </w:r>
      <w:r w:rsidR="00290314" w:rsidRPr="00290314">
        <w:rPr>
          <w:i w:val="0"/>
          <w:sz w:val="20"/>
          <w:szCs w:val="20"/>
        </w:rPr>
        <w:t>от</w:t>
      </w:r>
      <w:r w:rsidR="00613C01">
        <w:rPr>
          <w:i w:val="0"/>
          <w:sz w:val="20"/>
          <w:szCs w:val="20"/>
        </w:rPr>
        <w:t xml:space="preserve"> </w:t>
      </w:r>
      <w:r w:rsidR="00290314" w:rsidRPr="00290314">
        <w:rPr>
          <w:i w:val="0"/>
          <w:sz w:val="20"/>
          <w:szCs w:val="20"/>
        </w:rPr>
        <w:t>рекурсии</w:t>
      </w:r>
      <w:bookmarkEnd w:id="119"/>
      <w:bookmarkEnd w:id="121"/>
    </w:p>
    <w:p w:rsidR="008B5D39" w:rsidRDefault="008B5D39" w:rsidP="00290314">
      <w:pPr>
        <w:pStyle w:val="Main"/>
        <w:ind w:firstLine="567"/>
        <w:rPr>
          <w:lang w:val="ru-RU"/>
        </w:rPr>
      </w:pPr>
      <w:bookmarkStart w:id="122" w:name="AP02036"/>
      <w:bookmarkEnd w:id="120"/>
      <w:r w:rsidRPr="00555A9A">
        <w:rPr>
          <w:highlight w:val="yellow"/>
          <w:lang w:val="ru-RU"/>
        </w:rPr>
        <w:t>Программисты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находятся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постоянном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поиске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наиболее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продуктивных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способов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повышения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производительности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приложений.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хотя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большинству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программистов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известны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концепции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циклов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рекурсии,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многие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используют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лишь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этих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методов,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задумываясь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о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том,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насколько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повысить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производительность,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выбрав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оптимальный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подход.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самом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деле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даже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небольшое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изменение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оказать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значительное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влияние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производительность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приложений.</w:t>
      </w:r>
    </w:p>
    <w:p w:rsidR="00891A5F" w:rsidRDefault="00891A5F" w:rsidP="00290314">
      <w:pPr>
        <w:pStyle w:val="Main"/>
        <w:ind w:firstLine="567"/>
        <w:rPr>
          <w:lang w:val="ru-RU"/>
        </w:rPr>
      </w:pPr>
    </w:p>
    <w:p w:rsidR="00891A5F" w:rsidRPr="00891A5F" w:rsidRDefault="00891A5F" w:rsidP="00891A5F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123" w:name="_Toc5051388"/>
      <w:r w:rsidRPr="00891A5F">
        <w:rPr>
          <w:sz w:val="20"/>
          <w:szCs w:val="20"/>
        </w:rPr>
        <w:t>Рекурсия</w:t>
      </w:r>
      <w:bookmarkEnd w:id="123"/>
    </w:p>
    <w:p w:rsidR="008B5D39" w:rsidRPr="008B5D39" w:rsidRDefault="008B5D39" w:rsidP="008B5D39">
      <w:pPr>
        <w:pStyle w:val="Main"/>
        <w:ind w:firstLine="567"/>
        <w:rPr>
          <w:lang w:val="ru-RU"/>
        </w:rPr>
      </w:pPr>
      <w:r w:rsidRPr="008B5D39">
        <w:rPr>
          <w:lang w:val="ru-RU"/>
        </w:rPr>
        <w:t>Рекурсией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программировании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называется</w:t>
      </w:r>
      <w:r w:rsidR="00613C01">
        <w:rPr>
          <w:lang w:val="ru-RU"/>
        </w:rPr>
        <w:t xml:space="preserve"> </w:t>
      </w:r>
      <w:r w:rsidRPr="008B5D39">
        <w:rPr>
          <w:i/>
          <w:iCs/>
          <w:lang w:val="ru-RU"/>
        </w:rPr>
        <w:t>метод,</w:t>
      </w:r>
      <w:r w:rsidR="00613C01">
        <w:rPr>
          <w:i/>
          <w:iCs/>
          <w:lang w:val="ru-RU"/>
        </w:rPr>
        <w:t xml:space="preserve"> </w:t>
      </w:r>
      <w:r w:rsidRPr="008B5D39">
        <w:rPr>
          <w:i/>
          <w:iCs/>
          <w:lang w:val="ru-RU"/>
        </w:rPr>
        <w:t>вызывающий</w:t>
      </w:r>
      <w:r w:rsidR="00613C01">
        <w:rPr>
          <w:i/>
          <w:iCs/>
          <w:lang w:val="ru-RU"/>
        </w:rPr>
        <w:t xml:space="preserve"> </w:t>
      </w:r>
      <w:r w:rsidRPr="008B5D39">
        <w:rPr>
          <w:i/>
          <w:iCs/>
          <w:lang w:val="ru-RU"/>
        </w:rPr>
        <w:t>сам</w:t>
      </w:r>
      <w:r w:rsidR="00613C01">
        <w:rPr>
          <w:i/>
          <w:iCs/>
          <w:lang w:val="ru-RU"/>
        </w:rPr>
        <w:t xml:space="preserve"> </w:t>
      </w:r>
      <w:r w:rsidRPr="008B5D39">
        <w:rPr>
          <w:i/>
          <w:iCs/>
          <w:lang w:val="ru-RU"/>
        </w:rPr>
        <w:t>себя</w:t>
      </w:r>
      <w:r w:rsidRPr="008B5D39">
        <w:rPr>
          <w:lang w:val="ru-RU"/>
        </w:rPr>
        <w:t>.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Несмотря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простоту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определения,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этот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подход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достаточно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сложен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понимания,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поскольку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человеку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свойственен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подобный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стиль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мышления.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Более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того,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существуют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рекурсии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разных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типов,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вносит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еще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большую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путаницу.</w:t>
      </w:r>
      <w:r w:rsidR="00613C01">
        <w:rPr>
          <w:lang w:val="ru-RU"/>
        </w:rPr>
        <w:t xml:space="preserve"> </w:t>
      </w:r>
      <w:r w:rsidRPr="00555A9A">
        <w:rPr>
          <w:highlight w:val="yellow"/>
          <w:lang w:val="ru-RU"/>
        </w:rPr>
        <w:t>Чаще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всего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применяются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следующих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двух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типов:</w:t>
      </w:r>
    </w:p>
    <w:p w:rsidR="008B5D39" w:rsidRPr="008B5D39" w:rsidRDefault="008B5D39" w:rsidP="008B5D39">
      <w:pPr>
        <w:pStyle w:val="Main"/>
        <w:ind w:firstLine="567"/>
        <w:rPr>
          <w:lang w:val="ru-RU"/>
        </w:rPr>
      </w:pPr>
      <w:r w:rsidRPr="00135F88">
        <w:rPr>
          <w:b/>
          <w:bCs/>
          <w:highlight w:val="green"/>
          <w:lang w:val="ru-RU"/>
        </w:rPr>
        <w:t>Головная</w:t>
      </w:r>
      <w:r w:rsidR="00613C01" w:rsidRPr="00135F88">
        <w:rPr>
          <w:b/>
          <w:bCs/>
          <w:highlight w:val="green"/>
          <w:lang w:val="ru-RU"/>
        </w:rPr>
        <w:t xml:space="preserve"> </w:t>
      </w:r>
      <w:r w:rsidRPr="00135F88">
        <w:rPr>
          <w:b/>
          <w:bCs/>
          <w:highlight w:val="green"/>
          <w:lang w:val="ru-RU"/>
        </w:rPr>
        <w:t>рекурсия</w:t>
      </w:r>
      <w:r w:rsidRPr="00135F88">
        <w:rPr>
          <w:highlight w:val="green"/>
          <w:lang w:val="ru-RU"/>
        </w:rPr>
        <w:t>—</w:t>
      </w:r>
      <w:r w:rsidR="00613C01" w:rsidRPr="00135F88">
        <w:rPr>
          <w:highlight w:val="green"/>
          <w:lang w:val="ru-RU"/>
        </w:rPr>
        <w:t xml:space="preserve"> </w:t>
      </w:r>
      <w:proofErr w:type="gramStart"/>
      <w:r w:rsidRPr="00135F88">
        <w:rPr>
          <w:highlight w:val="green"/>
          <w:lang w:val="ru-RU"/>
        </w:rPr>
        <w:t>ре</w:t>
      </w:r>
      <w:proofErr w:type="gramEnd"/>
      <w:r w:rsidRPr="00135F88">
        <w:rPr>
          <w:highlight w:val="green"/>
          <w:lang w:val="ru-RU"/>
        </w:rPr>
        <w:t>курсивный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вызов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выполняется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ближе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к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началу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метода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и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является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одним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из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первых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обрабатываемых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объектов.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Поскольку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он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вызывает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сам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себя,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ему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приходится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полагаться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на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результаты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предыдущей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операции,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помещенной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в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стек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вызовов.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Из-за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использования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стека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вызовов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существует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вероятность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переполнения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стека,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если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стек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вызовов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недостаточно</w:t>
      </w:r>
      <w:r w:rsidR="00613C01" w:rsidRPr="00135F88">
        <w:rPr>
          <w:highlight w:val="green"/>
          <w:lang w:val="ru-RU"/>
        </w:rPr>
        <w:t xml:space="preserve"> </w:t>
      </w:r>
      <w:r w:rsidRPr="00135F88">
        <w:rPr>
          <w:highlight w:val="green"/>
          <w:lang w:val="ru-RU"/>
        </w:rPr>
        <w:t>велик.</w:t>
      </w:r>
    </w:p>
    <w:p w:rsidR="008B5D39" w:rsidRPr="008B5D39" w:rsidRDefault="008B5D39" w:rsidP="008B5D39">
      <w:pPr>
        <w:pStyle w:val="Main"/>
        <w:ind w:firstLine="567"/>
        <w:rPr>
          <w:lang w:val="ru-RU"/>
        </w:rPr>
      </w:pPr>
      <w:r w:rsidRPr="008B0CD5">
        <w:rPr>
          <w:b/>
          <w:bCs/>
          <w:highlight w:val="green"/>
          <w:lang w:val="ru-RU"/>
        </w:rPr>
        <w:t>Концевая</w:t>
      </w:r>
      <w:r w:rsidR="00613C01" w:rsidRPr="008B0CD5">
        <w:rPr>
          <w:b/>
          <w:bCs/>
          <w:highlight w:val="green"/>
          <w:lang w:val="ru-RU"/>
        </w:rPr>
        <w:t xml:space="preserve"> </w:t>
      </w:r>
      <w:r w:rsidRPr="008B0CD5">
        <w:rPr>
          <w:b/>
          <w:bCs/>
          <w:highlight w:val="green"/>
          <w:lang w:val="ru-RU"/>
        </w:rPr>
        <w:t>рекурсия</w:t>
      </w:r>
      <w:r w:rsidRPr="008B0CD5">
        <w:rPr>
          <w:highlight w:val="green"/>
          <w:lang w:val="ru-RU"/>
        </w:rPr>
        <w:t>—</w:t>
      </w:r>
      <w:r w:rsidR="00613C01" w:rsidRPr="008B0CD5">
        <w:rPr>
          <w:highlight w:val="green"/>
          <w:lang w:val="ru-RU"/>
        </w:rPr>
        <w:t xml:space="preserve"> </w:t>
      </w:r>
      <w:proofErr w:type="gramStart"/>
      <w:r w:rsidRPr="008B0CD5">
        <w:rPr>
          <w:highlight w:val="green"/>
          <w:lang w:val="ru-RU"/>
        </w:rPr>
        <w:t>ре</w:t>
      </w:r>
      <w:proofErr w:type="gramEnd"/>
      <w:r w:rsidRPr="008B0CD5">
        <w:rPr>
          <w:highlight w:val="green"/>
          <w:lang w:val="ru-RU"/>
        </w:rPr>
        <w:t>курсивный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вызов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выполняется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в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конце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и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является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последней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строкой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обрабатываемого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кода.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Этот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метод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не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использует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стек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вызовов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независимо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от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глубины</w:t>
      </w:r>
      <w:r w:rsidR="00613C01" w:rsidRPr="008B0CD5">
        <w:rPr>
          <w:highlight w:val="green"/>
          <w:lang w:val="ru-RU"/>
        </w:rPr>
        <w:t xml:space="preserve"> </w:t>
      </w:r>
      <w:r w:rsidRPr="008B0CD5">
        <w:rPr>
          <w:highlight w:val="green"/>
          <w:lang w:val="ru-RU"/>
        </w:rPr>
        <w:t>рекурсии.</w:t>
      </w:r>
    </w:p>
    <w:p w:rsidR="008B5D39" w:rsidRPr="008B5D39" w:rsidRDefault="008B5D39" w:rsidP="008B5D39">
      <w:pPr>
        <w:pStyle w:val="Main"/>
        <w:ind w:firstLine="567"/>
        <w:rPr>
          <w:lang w:val="ru-RU"/>
        </w:rPr>
      </w:pPr>
      <w:r w:rsidRPr="008B5D39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математике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рекурсия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распространена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достаточно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широко,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поэтому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проще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объяснить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ее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примере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рекурсивного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вызова.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Выражение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5!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(факториал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числа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5)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записать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следующим</w:t>
      </w:r>
      <w:r w:rsidR="00613C01">
        <w:rPr>
          <w:lang w:val="ru-RU"/>
        </w:rPr>
        <w:t xml:space="preserve"> </w:t>
      </w:r>
      <w:r w:rsidRPr="008B5D39">
        <w:rPr>
          <w:lang w:val="ru-RU"/>
        </w:rPr>
        <w:t>способом:</w:t>
      </w:r>
    </w:p>
    <w:p w:rsidR="008B5D39" w:rsidRPr="008B5D39" w:rsidRDefault="008B5D39" w:rsidP="00290314">
      <w:pPr>
        <w:pStyle w:val="Main"/>
        <w:ind w:firstLine="567"/>
        <w:rPr>
          <w:lang w:val="ru-RU"/>
        </w:rPr>
      </w:pPr>
    </w:p>
    <w:p w:rsidR="00891A5F" w:rsidRDefault="00891A5F" w:rsidP="00290314">
      <w:pPr>
        <w:pStyle w:val="Main"/>
        <w:ind w:firstLine="567"/>
        <w:rPr>
          <w:lang w:val="ru-RU"/>
        </w:rPr>
      </w:pPr>
      <w:r w:rsidRPr="00891A5F">
        <w:rPr>
          <w:lang w:val="ru-RU"/>
        </w:rPr>
        <w:t>5!</w:t>
      </w:r>
    </w:p>
    <w:p w:rsidR="00891A5F" w:rsidRDefault="00891A5F" w:rsidP="00290314">
      <w:pPr>
        <w:pStyle w:val="Main"/>
        <w:ind w:firstLine="567"/>
        <w:rPr>
          <w:lang w:val="ru-RU"/>
        </w:rPr>
      </w:pPr>
      <w:r w:rsidRPr="00891A5F">
        <w:rPr>
          <w:lang w:val="ru-RU"/>
        </w:rPr>
        <w:t>5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4!</w:t>
      </w:r>
    </w:p>
    <w:p w:rsidR="00891A5F" w:rsidRDefault="00891A5F" w:rsidP="00290314">
      <w:pPr>
        <w:pStyle w:val="Main"/>
        <w:ind w:firstLine="567"/>
        <w:rPr>
          <w:lang w:val="ru-RU"/>
        </w:rPr>
      </w:pPr>
      <w:r w:rsidRPr="00891A5F">
        <w:rPr>
          <w:lang w:val="ru-RU"/>
        </w:rPr>
        <w:t>5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4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3!</w:t>
      </w:r>
    </w:p>
    <w:p w:rsidR="00891A5F" w:rsidRDefault="00891A5F" w:rsidP="00290314">
      <w:pPr>
        <w:pStyle w:val="Main"/>
        <w:ind w:firstLine="567"/>
        <w:rPr>
          <w:lang w:val="ru-RU"/>
        </w:rPr>
      </w:pPr>
      <w:r w:rsidRPr="00891A5F">
        <w:rPr>
          <w:lang w:val="ru-RU"/>
        </w:rPr>
        <w:t>5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4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3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2!</w:t>
      </w:r>
    </w:p>
    <w:p w:rsidR="00891A5F" w:rsidRDefault="00891A5F" w:rsidP="00290314">
      <w:pPr>
        <w:pStyle w:val="Main"/>
        <w:ind w:firstLine="567"/>
        <w:rPr>
          <w:lang w:val="ru-RU"/>
        </w:rPr>
      </w:pPr>
      <w:r w:rsidRPr="00891A5F">
        <w:rPr>
          <w:lang w:val="ru-RU"/>
        </w:rPr>
        <w:t>5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4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3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2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1!</w:t>
      </w:r>
    </w:p>
    <w:p w:rsidR="008B5D39" w:rsidRPr="008B5D39" w:rsidRDefault="00891A5F" w:rsidP="00290314">
      <w:pPr>
        <w:pStyle w:val="Main"/>
        <w:ind w:firstLine="567"/>
        <w:rPr>
          <w:lang w:val="ru-RU"/>
        </w:rPr>
      </w:pPr>
      <w:r w:rsidRPr="00891A5F">
        <w:rPr>
          <w:lang w:val="ru-RU"/>
        </w:rPr>
        <w:t>5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4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3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2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1</w:t>
      </w:r>
    </w:p>
    <w:p w:rsidR="008B5D39" w:rsidRPr="008B5D39" w:rsidRDefault="008B5D39" w:rsidP="00290314">
      <w:pPr>
        <w:pStyle w:val="Main"/>
        <w:ind w:firstLine="567"/>
        <w:rPr>
          <w:lang w:val="ru-RU"/>
        </w:rPr>
      </w:pPr>
    </w:p>
    <w:p w:rsidR="008B5D39" w:rsidRPr="00891A5F" w:rsidRDefault="00891A5F" w:rsidP="00290314">
      <w:pPr>
        <w:pStyle w:val="Main"/>
        <w:ind w:firstLine="567"/>
        <w:rPr>
          <w:lang w:val="ru-RU"/>
        </w:rPr>
      </w:pPr>
      <w:r w:rsidRPr="00891A5F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листинге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1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приведен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пример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вычисления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5!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помощью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головной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рекурсии.</w:t>
      </w:r>
    </w:p>
    <w:p w:rsidR="00891A5F" w:rsidRDefault="00891A5F" w:rsidP="00290314">
      <w:pPr>
        <w:pStyle w:val="Main"/>
        <w:ind w:firstLine="567"/>
        <w:rPr>
          <w:lang w:val="ru-RU"/>
        </w:rPr>
      </w:pP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long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getFactorial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long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currNum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) {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currNum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== 1)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1;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currNum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getFactorial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currNum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:rsid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:rsidR="00891A5F" w:rsidRDefault="00891A5F" w:rsidP="00290314">
      <w:pPr>
        <w:pStyle w:val="Main"/>
        <w:ind w:firstLine="567"/>
        <w:rPr>
          <w:lang w:val="ru-RU"/>
        </w:rPr>
      </w:pPr>
    </w:p>
    <w:p w:rsidR="00891A5F" w:rsidRDefault="00891A5F" w:rsidP="00290314">
      <w:pPr>
        <w:pStyle w:val="Main"/>
        <w:ind w:firstLine="567"/>
        <w:rPr>
          <w:lang w:val="ru-RU"/>
        </w:rPr>
      </w:pPr>
      <w:r w:rsidRPr="00891A5F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этом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случае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рекурсивные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вызовы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используют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стек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вызовов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хранения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информации,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необходимой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расчета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факториала.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Вместо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этого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они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передают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результат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предыдущему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вызову.</w:t>
      </w:r>
    </w:p>
    <w:p w:rsidR="00891A5F" w:rsidRDefault="00891A5F" w:rsidP="00290314">
      <w:pPr>
        <w:pStyle w:val="Main"/>
        <w:ind w:firstLine="567"/>
        <w:rPr>
          <w:lang w:val="ru-RU"/>
        </w:rPr>
      </w:pPr>
    </w:p>
    <w:p w:rsidR="00891A5F" w:rsidRPr="00613C01" w:rsidRDefault="00891A5F" w:rsidP="00891A5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891A5F">
        <w:rPr>
          <w:rFonts w:ascii="Courier New" w:hAnsi="Courier New" w:cs="Courier New"/>
          <w:noProof/>
          <w:sz w:val="20"/>
          <w:szCs w:val="20"/>
          <w:lang w:val="en-US" w:eastAsia="en-US"/>
        </w:rPr>
        <w:t>getFactorial</w:t>
      </w:r>
      <w:r w:rsidRPr="00613C01">
        <w:rPr>
          <w:rFonts w:ascii="Courier New" w:hAnsi="Courier New" w:cs="Courier New"/>
          <w:noProof/>
          <w:sz w:val="20"/>
          <w:szCs w:val="20"/>
          <w:lang w:eastAsia="en-US"/>
        </w:rPr>
        <w:t>(5,0)</w:t>
      </w:r>
    </w:p>
    <w:p w:rsidR="00891A5F" w:rsidRPr="00613C01" w:rsidRDefault="00891A5F" w:rsidP="00891A5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891A5F">
        <w:rPr>
          <w:rFonts w:ascii="Courier New" w:hAnsi="Courier New" w:cs="Courier New"/>
          <w:noProof/>
          <w:sz w:val="20"/>
          <w:szCs w:val="20"/>
          <w:lang w:val="en-US" w:eastAsia="en-US"/>
        </w:rPr>
        <w:t>getFactorial</w:t>
      </w:r>
      <w:r w:rsidRPr="00613C01">
        <w:rPr>
          <w:rFonts w:ascii="Courier New" w:hAnsi="Courier New" w:cs="Courier New"/>
          <w:noProof/>
          <w:sz w:val="20"/>
          <w:szCs w:val="20"/>
          <w:lang w:eastAsia="en-US"/>
        </w:rPr>
        <w:t>(4,5)</w:t>
      </w:r>
    </w:p>
    <w:p w:rsidR="00891A5F" w:rsidRPr="00613C01" w:rsidRDefault="00891A5F" w:rsidP="00891A5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891A5F">
        <w:rPr>
          <w:rFonts w:ascii="Courier New" w:hAnsi="Courier New" w:cs="Courier New"/>
          <w:noProof/>
          <w:sz w:val="20"/>
          <w:szCs w:val="20"/>
          <w:lang w:val="en-US" w:eastAsia="en-US"/>
        </w:rPr>
        <w:t>getFactorial</w:t>
      </w:r>
      <w:r w:rsidRPr="00613C01">
        <w:rPr>
          <w:rFonts w:ascii="Courier New" w:hAnsi="Courier New" w:cs="Courier New"/>
          <w:noProof/>
          <w:sz w:val="20"/>
          <w:szCs w:val="20"/>
          <w:lang w:eastAsia="en-US"/>
        </w:rPr>
        <w:t>(3,20)</w:t>
      </w:r>
    </w:p>
    <w:p w:rsidR="00891A5F" w:rsidRPr="00891A5F" w:rsidRDefault="00891A5F" w:rsidP="00891A5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891A5F">
        <w:rPr>
          <w:rFonts w:ascii="Courier New" w:hAnsi="Courier New" w:cs="Courier New"/>
          <w:noProof/>
          <w:sz w:val="20"/>
          <w:szCs w:val="20"/>
          <w:lang w:val="en-US" w:eastAsia="en-US"/>
        </w:rPr>
        <w:t>getFactorial(2,60)</w:t>
      </w:r>
    </w:p>
    <w:p w:rsidR="00891A5F" w:rsidRPr="00891A5F" w:rsidRDefault="00891A5F" w:rsidP="00891A5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891A5F">
        <w:rPr>
          <w:rFonts w:ascii="Courier New" w:hAnsi="Courier New" w:cs="Courier New"/>
          <w:noProof/>
          <w:sz w:val="20"/>
          <w:szCs w:val="20"/>
          <w:lang w:val="en-US" w:eastAsia="en-US"/>
        </w:rPr>
        <w:t>getFactorial(1,120)</w:t>
      </w:r>
    </w:p>
    <w:p w:rsidR="00891A5F" w:rsidRPr="00891A5F" w:rsidRDefault="00891A5F" w:rsidP="00891A5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891A5F">
        <w:rPr>
          <w:rFonts w:ascii="Courier New" w:hAnsi="Courier New" w:cs="Courier New"/>
          <w:noProof/>
          <w:sz w:val="20"/>
          <w:szCs w:val="20"/>
          <w:lang w:val="en-US" w:eastAsia="en-US"/>
        </w:rPr>
        <w:t>getFactorial(0,120)</w:t>
      </w:r>
    </w:p>
    <w:p w:rsidR="00891A5F" w:rsidRPr="00891A5F" w:rsidRDefault="00891A5F" w:rsidP="00891A5F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 w:rsidRPr="00891A5F">
        <w:rPr>
          <w:rFonts w:ascii="Courier New" w:hAnsi="Courier New" w:cs="Courier New"/>
          <w:noProof/>
          <w:sz w:val="20"/>
          <w:szCs w:val="20"/>
          <w:lang w:val="en-US" w:eastAsia="en-US"/>
        </w:rPr>
        <w:t>120</w:t>
      </w:r>
    </w:p>
    <w:p w:rsidR="00891A5F" w:rsidRDefault="00891A5F" w:rsidP="00290314">
      <w:pPr>
        <w:pStyle w:val="Main"/>
        <w:ind w:firstLine="567"/>
        <w:rPr>
          <w:lang w:val="ru-RU"/>
        </w:rPr>
      </w:pPr>
    </w:p>
    <w:p w:rsidR="00891A5F" w:rsidRPr="00891A5F" w:rsidRDefault="00891A5F" w:rsidP="00891A5F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124" w:name="_Toc5051389"/>
      <w:r w:rsidRPr="00891A5F">
        <w:rPr>
          <w:sz w:val="20"/>
          <w:szCs w:val="20"/>
        </w:rPr>
        <w:t>Цикл</w:t>
      </w:r>
      <w:bookmarkEnd w:id="124"/>
    </w:p>
    <w:p w:rsidR="00891A5F" w:rsidRPr="00891A5F" w:rsidRDefault="00891A5F" w:rsidP="00891A5F">
      <w:pPr>
        <w:pStyle w:val="Main"/>
        <w:ind w:firstLine="567"/>
        <w:rPr>
          <w:lang w:val="ru-RU"/>
        </w:rPr>
      </w:pPr>
      <w:r w:rsidRPr="00891A5F">
        <w:rPr>
          <w:lang w:val="ru-RU"/>
        </w:rPr>
        <w:t>Языки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программирования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предоставляют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циклы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нескольких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разных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типов,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очень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хорошо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знакомых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большинству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программистов.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языке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программирования</w:t>
      </w:r>
      <w:r w:rsidR="00613C01">
        <w:rPr>
          <w:lang w:val="ru-RU"/>
        </w:rPr>
        <w:t xml:space="preserve"> </w:t>
      </w:r>
      <w:proofErr w:type="spellStart"/>
      <w:r w:rsidRPr="00891A5F">
        <w:rPr>
          <w:lang w:val="ru-RU"/>
        </w:rPr>
        <w:t>Java</w:t>
      </w:r>
      <w:proofErr w:type="spellEnd"/>
      <w:r>
        <w:rPr>
          <w:lang w:val="ru-RU"/>
        </w:rPr>
        <w:t>,</w:t>
      </w:r>
      <w:r w:rsidR="00613C01">
        <w:rPr>
          <w:lang w:val="ru-RU"/>
        </w:rPr>
        <w:t xml:space="preserve"> </w:t>
      </w:r>
      <w:r>
        <w:rPr>
          <w:lang w:val="ru-RU"/>
        </w:rPr>
        <w:t>C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имеются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циклы</w:t>
      </w:r>
      <w:r w:rsidR="00613C01">
        <w:rPr>
          <w:lang w:val="ru-RU"/>
        </w:rPr>
        <w:t xml:space="preserve"> </w:t>
      </w:r>
      <w:proofErr w:type="spellStart"/>
      <w:r w:rsidRPr="00891A5F">
        <w:rPr>
          <w:b/>
          <w:bCs/>
          <w:lang w:val="ru-RU"/>
        </w:rPr>
        <w:t>for</w:t>
      </w:r>
      <w:proofErr w:type="spellEnd"/>
      <w:r w:rsidRPr="00891A5F">
        <w:rPr>
          <w:b/>
          <w:bCs/>
          <w:lang w:val="ru-RU"/>
        </w:rPr>
        <w:t>,</w:t>
      </w:r>
      <w:r w:rsidR="00613C01">
        <w:rPr>
          <w:b/>
          <w:bCs/>
          <w:lang w:val="ru-RU"/>
        </w:rPr>
        <w:t xml:space="preserve"> </w:t>
      </w:r>
      <w:proofErr w:type="spellStart"/>
      <w:r w:rsidRPr="00891A5F">
        <w:rPr>
          <w:b/>
          <w:bCs/>
          <w:lang w:val="ru-RU"/>
        </w:rPr>
        <w:t>do</w:t>
      </w:r>
      <w:proofErr w:type="spellEnd"/>
      <w:r w:rsidR="00613C01">
        <w:rPr>
          <w:lang w:val="ru-RU"/>
        </w:rPr>
        <w:t xml:space="preserve"> </w:t>
      </w:r>
      <w:r w:rsidRPr="00891A5F">
        <w:rPr>
          <w:lang w:val="ru-RU"/>
        </w:rPr>
        <w:t>и</w:t>
      </w:r>
      <w:r w:rsidR="00613C01">
        <w:rPr>
          <w:lang w:val="ru-RU"/>
        </w:rPr>
        <w:t xml:space="preserve"> </w:t>
      </w:r>
      <w:proofErr w:type="spellStart"/>
      <w:r w:rsidRPr="00891A5F">
        <w:rPr>
          <w:b/>
          <w:bCs/>
          <w:lang w:val="ru-RU"/>
        </w:rPr>
        <w:t>while</w:t>
      </w:r>
      <w:proofErr w:type="spellEnd"/>
      <w:r w:rsidRPr="00891A5F">
        <w:rPr>
          <w:lang w:val="ru-RU"/>
        </w:rPr>
        <w:t>.</w:t>
      </w:r>
      <w:r w:rsidR="00613C01">
        <w:rPr>
          <w:lang w:val="ru-RU"/>
        </w:rPr>
        <w:t xml:space="preserve"> </w:t>
      </w:r>
      <w:r w:rsidRPr="00135F88">
        <w:rPr>
          <w:highlight w:val="yellow"/>
          <w:lang w:val="ru-RU"/>
        </w:rPr>
        <w:t>Цикл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—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это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многократное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исполнение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нескольких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операторов.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Циклы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не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заносят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данные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в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стек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вызовов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независимо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lastRenderedPageBreak/>
        <w:t>от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числа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исполнений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цикла.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Важным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отличием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циклов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от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рекурсивных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функций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является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тот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факт,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что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циклы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используют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для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подсчета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числа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исполнений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итератор,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а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рекурсивные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функции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для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определения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момента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выхода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должны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выполнять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сравнение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результатов.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Другим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важным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отличием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является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возможность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применения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в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циклах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фильтров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прочих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селекторов.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Примером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такой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ситуации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может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служить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цикл</w:t>
      </w:r>
      <w:r w:rsidR="00613C01" w:rsidRPr="00135F88">
        <w:rPr>
          <w:highlight w:val="yellow"/>
          <w:lang w:val="ru-RU"/>
        </w:rPr>
        <w:t xml:space="preserve"> </w:t>
      </w:r>
      <w:proofErr w:type="spellStart"/>
      <w:r w:rsidRPr="00135F88">
        <w:rPr>
          <w:b/>
          <w:bCs/>
          <w:highlight w:val="yellow"/>
          <w:lang w:val="ru-RU"/>
        </w:rPr>
        <w:t>foreach</w:t>
      </w:r>
      <w:proofErr w:type="spellEnd"/>
      <w:r w:rsidRPr="00135F88">
        <w:rPr>
          <w:highlight w:val="yellow"/>
          <w:lang w:val="ru-RU"/>
        </w:rPr>
        <w:t>.</w:t>
      </w:r>
    </w:p>
    <w:p w:rsidR="00891A5F" w:rsidRDefault="00891A5F" w:rsidP="00290314">
      <w:pPr>
        <w:pStyle w:val="Main"/>
        <w:ind w:firstLine="567"/>
        <w:rPr>
          <w:lang w:val="ru-RU"/>
        </w:rPr>
      </w:pPr>
    </w:p>
    <w:p w:rsidR="00891A5F" w:rsidRPr="00891A5F" w:rsidRDefault="00891A5F" w:rsidP="00891A5F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125" w:name="_Toc5051390"/>
      <w:r w:rsidRPr="00891A5F">
        <w:rPr>
          <w:sz w:val="20"/>
          <w:szCs w:val="20"/>
        </w:rPr>
        <w:t>Контрольные</w:t>
      </w:r>
      <w:r w:rsidR="00613C01">
        <w:rPr>
          <w:sz w:val="20"/>
          <w:szCs w:val="20"/>
        </w:rPr>
        <w:t xml:space="preserve"> </w:t>
      </w:r>
      <w:r w:rsidRPr="00891A5F">
        <w:rPr>
          <w:sz w:val="20"/>
          <w:szCs w:val="20"/>
        </w:rPr>
        <w:t>примеры</w:t>
      </w:r>
      <w:bookmarkEnd w:id="125"/>
    </w:p>
    <w:p w:rsidR="00891A5F" w:rsidRPr="00891A5F" w:rsidRDefault="00891A5F" w:rsidP="00290314">
      <w:pPr>
        <w:pStyle w:val="Main"/>
        <w:ind w:firstLine="567"/>
        <w:rPr>
          <w:lang w:val="ru-RU"/>
        </w:rPr>
      </w:pPr>
      <w:r w:rsidRPr="00891A5F">
        <w:rPr>
          <w:lang w:val="ru-RU"/>
        </w:rPr>
        <w:t>Приведенные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ниже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контрольные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примеры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запускались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64-разрядной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среде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исполнения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IBM</w:t>
      </w:r>
      <w:r w:rsidR="00613C01">
        <w:rPr>
          <w:lang w:val="ru-RU"/>
        </w:rPr>
        <w:t xml:space="preserve"> </w:t>
      </w:r>
      <w:proofErr w:type="spellStart"/>
      <w:r w:rsidRPr="00891A5F">
        <w:rPr>
          <w:lang w:val="ru-RU"/>
        </w:rPr>
        <w:t>Java</w:t>
      </w:r>
      <w:proofErr w:type="spellEnd"/>
      <w:r w:rsidR="00613C01">
        <w:rPr>
          <w:lang w:val="ru-RU"/>
        </w:rPr>
        <w:t xml:space="preserve"> </w:t>
      </w:r>
      <w:proofErr w:type="spellStart"/>
      <w:r w:rsidRPr="00891A5F">
        <w:rPr>
          <w:lang w:val="ru-RU"/>
        </w:rPr>
        <w:t>Runtime</w:t>
      </w:r>
      <w:proofErr w:type="spellEnd"/>
      <w:r w:rsidR="00613C01">
        <w:rPr>
          <w:lang w:val="ru-RU"/>
        </w:rPr>
        <w:t xml:space="preserve"> </w:t>
      </w:r>
      <w:proofErr w:type="spellStart"/>
      <w:r w:rsidRPr="00891A5F">
        <w:rPr>
          <w:lang w:val="ru-RU"/>
        </w:rPr>
        <w:t>Environment</w:t>
      </w:r>
      <w:proofErr w:type="spellEnd"/>
      <w:r w:rsidR="00613C01">
        <w:rPr>
          <w:lang w:val="ru-RU"/>
        </w:rPr>
        <w:t xml:space="preserve"> </w:t>
      </w:r>
      <w:r w:rsidRPr="00891A5F">
        <w:rPr>
          <w:lang w:val="ru-RU"/>
        </w:rPr>
        <w:t>(JRE)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7.0.4.0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(с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аргументом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командной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строки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-Xms256m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-Xmx256m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-</w:t>
      </w:r>
      <w:proofErr w:type="spellStart"/>
      <w:r w:rsidRPr="00891A5F">
        <w:rPr>
          <w:lang w:val="ru-RU"/>
        </w:rPr>
        <w:t>Dcom.ibm.tools.attach.enable=no</w:t>
      </w:r>
      <w:proofErr w:type="spellEnd"/>
      <w:r w:rsidRPr="00891A5F">
        <w:rPr>
          <w:lang w:val="ru-RU"/>
        </w:rPr>
        <w:t>).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Чтобы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среда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исполнения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тратила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время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расширение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сжатие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кучи,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JRE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запускалась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фиксированным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размером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кучи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256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МБ.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Отключение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API</w:t>
      </w:r>
      <w:r w:rsidR="00613C01">
        <w:rPr>
          <w:lang w:val="ru-RU"/>
        </w:rPr>
        <w:t xml:space="preserve"> </w:t>
      </w:r>
      <w:proofErr w:type="spellStart"/>
      <w:r w:rsidRPr="00891A5F">
        <w:rPr>
          <w:lang w:val="ru-RU"/>
        </w:rPr>
        <w:t>Attach</w:t>
      </w:r>
      <w:proofErr w:type="spellEnd"/>
      <w:r w:rsidR="00613C01">
        <w:rPr>
          <w:lang w:val="ru-RU"/>
        </w:rPr>
        <w:t xml:space="preserve"> </w:t>
      </w:r>
      <w:r w:rsidRPr="00891A5F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позволяет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JRE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запускать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приложения-агенты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(обычно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используемые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мониторинга),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нормализует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производительность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каждом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тесте.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увеличении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стека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вызовов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инициализации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стека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поддержания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уровне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3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МБ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использовался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аргумент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командной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строки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-Xss3m</w:t>
      </w:r>
      <w:r w:rsidR="00613C01">
        <w:rPr>
          <w:lang w:val="ru-RU"/>
        </w:rPr>
        <w:t xml:space="preserve"> </w:t>
      </w:r>
      <w:r w:rsidRPr="00891A5F">
        <w:rPr>
          <w:lang w:val="ru-RU"/>
        </w:rPr>
        <w:t>-Xssi3m.</w:t>
      </w:r>
    </w:p>
    <w:p w:rsidR="00891A5F" w:rsidRDefault="00891A5F" w:rsidP="00290314">
      <w:pPr>
        <w:pStyle w:val="Main"/>
        <w:ind w:firstLine="567"/>
        <w:rPr>
          <w:lang w:val="ru-RU"/>
        </w:rPr>
      </w:pPr>
    </w:p>
    <w:p w:rsidR="00891A5F" w:rsidRPr="00891A5F" w:rsidRDefault="00891A5F" w:rsidP="00891A5F">
      <w:pPr>
        <w:pStyle w:val="41"/>
        <w:spacing w:before="0" w:after="0"/>
        <w:ind w:left="993" w:firstLine="0"/>
        <w:contextualSpacing/>
      </w:pPr>
      <w:bookmarkStart w:id="126" w:name="_Toc5051391"/>
      <w:r w:rsidRPr="00891A5F">
        <w:t>Вычисление</w:t>
      </w:r>
      <w:r w:rsidR="00613C01">
        <w:t xml:space="preserve"> </w:t>
      </w:r>
      <w:r w:rsidRPr="00891A5F">
        <w:t>суммы</w:t>
      </w:r>
      <w:bookmarkEnd w:id="126"/>
    </w:p>
    <w:p w:rsidR="00891A5F" w:rsidRPr="000861AB" w:rsidRDefault="00891A5F" w:rsidP="000861AB">
      <w:pPr>
        <w:pStyle w:val="Main"/>
        <w:ind w:firstLine="567"/>
        <w:rPr>
          <w:lang w:val="ru-RU"/>
        </w:rPr>
      </w:pPr>
      <w:r w:rsidRPr="000861AB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суммировании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чисел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цикл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показал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значительно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более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высокую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производительность,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концевая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рекурсия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оказалась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быстрее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головной.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увеличении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стека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вызовов</w:t>
      </w:r>
      <w:r w:rsidR="00613C01">
        <w:rPr>
          <w:lang w:val="ru-RU"/>
        </w:rPr>
        <w:t xml:space="preserve"> </w:t>
      </w:r>
      <w:proofErr w:type="spellStart"/>
      <w:r w:rsidRPr="000861AB">
        <w:rPr>
          <w:lang w:val="ru-RU"/>
        </w:rPr>
        <w:t>Java</w:t>
      </w:r>
      <w:proofErr w:type="spellEnd"/>
      <w:r w:rsidR="00613C01">
        <w:rPr>
          <w:lang w:val="ru-RU"/>
        </w:rPr>
        <w:t xml:space="preserve"> </w:t>
      </w:r>
      <w:r w:rsidRPr="000861AB">
        <w:rPr>
          <w:lang w:val="ru-RU"/>
        </w:rPr>
        <w:t>до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3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МБ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головная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рекурсия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сравнялась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скорости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концевой,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но</w:t>
      </w:r>
      <w:r w:rsidR="00613C01">
        <w:rPr>
          <w:lang w:val="ru-RU"/>
        </w:rPr>
        <w:t xml:space="preserve"> </w:t>
      </w:r>
      <w:proofErr w:type="gramStart"/>
      <w:r w:rsidRPr="000861AB">
        <w:rPr>
          <w:lang w:val="ru-RU"/>
        </w:rPr>
        <w:t>все</w:t>
      </w:r>
      <w:proofErr w:type="gramEnd"/>
      <w:r w:rsidR="00613C01">
        <w:rPr>
          <w:lang w:val="ru-RU"/>
        </w:rPr>
        <w:t xml:space="preserve"> </w:t>
      </w:r>
      <w:r w:rsidRPr="000861AB">
        <w:rPr>
          <w:lang w:val="ru-RU"/>
        </w:rPr>
        <w:t>же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смогла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догнать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цикл.</w:t>
      </w:r>
    </w:p>
    <w:p w:rsidR="00891A5F" w:rsidRPr="00613C01" w:rsidRDefault="00891A5F" w:rsidP="00891A5F">
      <w:pPr>
        <w:pStyle w:val="Main"/>
        <w:ind w:firstLine="0"/>
        <w:jc w:val="center"/>
        <w:rPr>
          <w:lang w:val="ru-RU"/>
        </w:rPr>
      </w:pPr>
    </w:p>
    <w:p w:rsidR="00891A5F" w:rsidRDefault="00891A5F" w:rsidP="00891A5F">
      <w:pPr>
        <w:pStyle w:val="Main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534025" cy="3314700"/>
            <wp:effectExtent l="19050" t="0" r="9525" b="0"/>
            <wp:docPr id="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5F" w:rsidRDefault="00891A5F" w:rsidP="00891A5F">
      <w:pPr>
        <w:pStyle w:val="Main"/>
        <w:ind w:firstLine="0"/>
        <w:jc w:val="center"/>
      </w:pPr>
    </w:p>
    <w:p w:rsidR="00891A5F" w:rsidRDefault="00891A5F" w:rsidP="00891A5F">
      <w:pPr>
        <w:pStyle w:val="Main"/>
        <w:ind w:firstLine="0"/>
        <w:jc w:val="center"/>
      </w:pPr>
      <w:proofErr w:type="spellStart"/>
      <w:proofErr w:type="gramStart"/>
      <w:r w:rsidRPr="00891A5F">
        <w:t>Рисунок</w:t>
      </w:r>
      <w:proofErr w:type="spellEnd"/>
      <w:r w:rsidR="00613C01">
        <w:t xml:space="preserve"> </w:t>
      </w:r>
      <w:r w:rsidRPr="00891A5F">
        <w:t>1.</w:t>
      </w:r>
      <w:proofErr w:type="gramEnd"/>
      <w:r w:rsidR="00613C01">
        <w:t xml:space="preserve"> </w:t>
      </w:r>
      <w:proofErr w:type="spellStart"/>
      <w:r w:rsidRPr="00891A5F">
        <w:t>Вычисление</w:t>
      </w:r>
      <w:proofErr w:type="spellEnd"/>
      <w:r w:rsidR="00613C01">
        <w:t xml:space="preserve"> </w:t>
      </w:r>
      <w:proofErr w:type="spellStart"/>
      <w:r w:rsidRPr="00891A5F">
        <w:t>суммы</w:t>
      </w:r>
      <w:proofErr w:type="spellEnd"/>
    </w:p>
    <w:p w:rsidR="000861AB" w:rsidRPr="00891A5F" w:rsidRDefault="000861AB" w:rsidP="00891A5F">
      <w:pPr>
        <w:pStyle w:val="Main"/>
        <w:ind w:firstLine="0"/>
        <w:jc w:val="center"/>
      </w:pPr>
    </w:p>
    <w:p w:rsidR="000861AB" w:rsidRPr="000861AB" w:rsidRDefault="000861AB" w:rsidP="000861AB">
      <w:pPr>
        <w:pStyle w:val="41"/>
        <w:spacing w:before="0" w:after="0"/>
        <w:ind w:left="993" w:firstLine="0"/>
        <w:contextualSpacing/>
      </w:pPr>
      <w:bookmarkStart w:id="127" w:name="_Toc5051392"/>
      <w:r w:rsidRPr="000861AB">
        <w:t>Вычисление</w:t>
      </w:r>
      <w:r w:rsidR="00613C01">
        <w:t xml:space="preserve"> </w:t>
      </w:r>
      <w:r w:rsidRPr="000861AB">
        <w:t>факториала</w:t>
      </w:r>
      <w:bookmarkEnd w:id="127"/>
    </w:p>
    <w:p w:rsidR="000861AB" w:rsidRPr="000861AB" w:rsidRDefault="000861AB" w:rsidP="000861AB">
      <w:pPr>
        <w:pStyle w:val="Main"/>
        <w:ind w:firstLine="567"/>
        <w:rPr>
          <w:lang w:val="ru-RU"/>
        </w:rPr>
      </w:pPr>
      <w:r w:rsidRPr="000861AB">
        <w:rPr>
          <w:lang w:val="ru-RU"/>
        </w:rPr>
        <w:t>Этот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примечательный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пример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иллюстрирует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зависимость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результатов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используемых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операторов.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использовании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простого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типа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данных</w:t>
      </w:r>
      <w:r w:rsidR="00613C01">
        <w:rPr>
          <w:lang w:val="ru-RU"/>
        </w:rPr>
        <w:t xml:space="preserve"> </w:t>
      </w:r>
      <w:proofErr w:type="spellStart"/>
      <w:r w:rsidRPr="000861AB">
        <w:rPr>
          <w:b/>
          <w:bCs/>
          <w:lang w:val="ru-RU"/>
        </w:rPr>
        <w:t>int</w:t>
      </w:r>
      <w:proofErr w:type="spellEnd"/>
      <w:r w:rsidR="00613C01">
        <w:rPr>
          <w:lang w:val="ru-RU"/>
        </w:rPr>
        <w:t xml:space="preserve"> </w:t>
      </w:r>
      <w:r w:rsidRPr="000861AB">
        <w:rPr>
          <w:lang w:val="ru-RU"/>
        </w:rPr>
        <w:t>лучшие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результаты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всех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случаях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получились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цикла.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Применение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типа</w:t>
      </w:r>
      <w:r w:rsidR="00613C01">
        <w:rPr>
          <w:lang w:val="ru-RU"/>
        </w:rPr>
        <w:t xml:space="preserve"> </w:t>
      </w:r>
      <w:proofErr w:type="spellStart"/>
      <w:r w:rsidRPr="000861AB">
        <w:rPr>
          <w:lang w:val="ru-RU"/>
        </w:rPr>
        <w:t>int</w:t>
      </w:r>
      <w:proofErr w:type="spellEnd"/>
      <w:r w:rsidR="00613C01">
        <w:rPr>
          <w:lang w:val="ru-RU"/>
        </w:rPr>
        <w:t xml:space="preserve"> </w:t>
      </w:r>
      <w:r w:rsidRPr="000861AB">
        <w:rPr>
          <w:lang w:val="ru-RU"/>
        </w:rPr>
        <w:t>ограничивает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величину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результата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32-разрядного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целого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числа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знаком.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больших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факториалов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использовать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тип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данных</w:t>
      </w:r>
      <w:r w:rsidR="00613C01">
        <w:rPr>
          <w:lang w:val="ru-RU"/>
        </w:rPr>
        <w:t xml:space="preserve"> </w:t>
      </w:r>
      <w:proofErr w:type="spellStart"/>
      <w:r w:rsidRPr="000861AB">
        <w:rPr>
          <w:lang w:val="ru-RU"/>
        </w:rPr>
        <w:t>BigInteger</w:t>
      </w:r>
      <w:proofErr w:type="spellEnd"/>
      <w:r w:rsidRPr="000861AB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такая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конструкция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более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затратной.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Результаты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применения</w:t>
      </w:r>
      <w:r w:rsidR="00613C01">
        <w:rPr>
          <w:lang w:val="ru-RU"/>
        </w:rPr>
        <w:t xml:space="preserve"> </w:t>
      </w:r>
      <w:proofErr w:type="spellStart"/>
      <w:r w:rsidRPr="000861AB">
        <w:rPr>
          <w:b/>
          <w:bCs/>
          <w:lang w:val="ru-RU"/>
        </w:rPr>
        <w:t>BigInteger</w:t>
      </w:r>
      <w:proofErr w:type="spellEnd"/>
      <w:r w:rsidR="00613C01">
        <w:rPr>
          <w:b/>
          <w:bCs/>
          <w:lang w:val="ru-RU"/>
        </w:rPr>
        <w:t xml:space="preserve"> </w:t>
      </w:r>
      <w:r w:rsidRPr="000861AB">
        <w:rPr>
          <w:lang w:val="ru-RU"/>
        </w:rPr>
        <w:t>показали,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использование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головной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рекурсии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паре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концевой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обеспечивает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лучшее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быстродействие,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чем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чисто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концевая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рекурсия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или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цикл.</w:t>
      </w:r>
    </w:p>
    <w:p w:rsidR="00891A5F" w:rsidRPr="00613C01" w:rsidRDefault="00891A5F" w:rsidP="000861AB">
      <w:pPr>
        <w:pStyle w:val="Main"/>
        <w:ind w:firstLine="0"/>
        <w:jc w:val="center"/>
        <w:rPr>
          <w:noProof/>
          <w:lang w:val="ru-RU" w:eastAsia="ru-RU"/>
        </w:rPr>
      </w:pPr>
    </w:p>
    <w:p w:rsidR="000861AB" w:rsidRPr="00135F88" w:rsidRDefault="000861AB" w:rsidP="000861AB">
      <w:pPr>
        <w:pStyle w:val="Main"/>
        <w:ind w:firstLine="0"/>
        <w:jc w:val="center"/>
        <w:rPr>
          <w:noProof/>
          <w:color w:val="FF0000"/>
          <w:sz w:val="16"/>
          <w:szCs w:val="16"/>
          <w:lang w:val="ru-RU" w:eastAsia="ru-RU"/>
        </w:rPr>
      </w:pPr>
      <w:r w:rsidRPr="00135F88">
        <w:rPr>
          <w:noProof/>
          <w:color w:val="FF0000"/>
          <w:sz w:val="16"/>
          <w:szCs w:val="16"/>
          <w:lang w:eastAsia="ru-RU"/>
        </w:rPr>
        <w:t>Неправильный</w:t>
      </w:r>
      <w:r w:rsidR="00613C01" w:rsidRPr="00135F88">
        <w:rPr>
          <w:noProof/>
          <w:color w:val="FF0000"/>
          <w:sz w:val="16"/>
          <w:szCs w:val="16"/>
          <w:lang w:eastAsia="ru-RU"/>
        </w:rPr>
        <w:t xml:space="preserve"> </w:t>
      </w:r>
      <w:r w:rsidRPr="00135F88">
        <w:rPr>
          <w:noProof/>
          <w:color w:val="FF0000"/>
          <w:sz w:val="16"/>
          <w:szCs w:val="16"/>
          <w:lang w:eastAsia="ru-RU"/>
        </w:rPr>
        <w:t>русунок</w:t>
      </w:r>
    </w:p>
    <w:p w:rsidR="000861AB" w:rsidRPr="000861AB" w:rsidRDefault="000861AB" w:rsidP="000861AB">
      <w:pPr>
        <w:pStyle w:val="Main"/>
        <w:ind w:firstLine="0"/>
        <w:jc w:val="center"/>
        <w:rPr>
          <w:noProof/>
          <w:lang w:eastAsia="ru-RU"/>
        </w:rPr>
      </w:pPr>
    </w:p>
    <w:p w:rsidR="00891A5F" w:rsidRDefault="000861AB" w:rsidP="000861AB">
      <w:pPr>
        <w:pStyle w:val="Main"/>
        <w:ind w:firstLine="0"/>
        <w:jc w:val="center"/>
        <w:rPr>
          <w:noProof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95925" cy="3305175"/>
            <wp:effectExtent l="19050" t="0" r="9525" b="0"/>
            <wp:docPr id="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AB" w:rsidRPr="000861AB" w:rsidRDefault="000861AB" w:rsidP="000861AB">
      <w:pPr>
        <w:pStyle w:val="Main"/>
        <w:ind w:firstLine="0"/>
        <w:jc w:val="center"/>
        <w:rPr>
          <w:noProof/>
          <w:lang w:eastAsia="ru-RU"/>
        </w:rPr>
      </w:pPr>
    </w:p>
    <w:p w:rsidR="000861AB" w:rsidRPr="000861AB" w:rsidRDefault="000861AB" w:rsidP="000861AB">
      <w:pPr>
        <w:pStyle w:val="Main"/>
        <w:ind w:firstLine="0"/>
        <w:jc w:val="center"/>
        <w:rPr>
          <w:noProof/>
          <w:lang w:val="ru-RU" w:eastAsia="ru-RU"/>
        </w:rPr>
      </w:pPr>
      <w:r w:rsidRPr="000861AB">
        <w:rPr>
          <w:noProof/>
          <w:lang w:val="ru-RU" w:eastAsia="ru-RU"/>
        </w:rPr>
        <w:t>Рисунок</w:t>
      </w:r>
      <w:r w:rsidR="00613C01">
        <w:rPr>
          <w:noProof/>
          <w:lang w:val="ru-RU" w:eastAsia="ru-RU"/>
        </w:rPr>
        <w:t xml:space="preserve"> </w:t>
      </w:r>
      <w:r w:rsidRPr="000861AB">
        <w:rPr>
          <w:noProof/>
          <w:lang w:val="ru-RU" w:eastAsia="ru-RU"/>
        </w:rPr>
        <w:t>2.</w:t>
      </w:r>
      <w:r w:rsidR="00613C01">
        <w:rPr>
          <w:noProof/>
          <w:lang w:val="ru-RU" w:eastAsia="ru-RU"/>
        </w:rPr>
        <w:t xml:space="preserve"> </w:t>
      </w:r>
      <w:r w:rsidRPr="000861AB">
        <w:rPr>
          <w:noProof/>
          <w:lang w:val="ru-RU" w:eastAsia="ru-RU"/>
        </w:rPr>
        <w:t>Вычисление</w:t>
      </w:r>
      <w:r w:rsidR="00613C01">
        <w:rPr>
          <w:noProof/>
          <w:lang w:val="ru-RU" w:eastAsia="ru-RU"/>
        </w:rPr>
        <w:t xml:space="preserve"> </w:t>
      </w:r>
      <w:r w:rsidRPr="000861AB">
        <w:rPr>
          <w:noProof/>
          <w:lang w:val="ru-RU" w:eastAsia="ru-RU"/>
        </w:rPr>
        <w:t>факториала</w:t>
      </w:r>
    </w:p>
    <w:p w:rsidR="00891A5F" w:rsidRDefault="00891A5F" w:rsidP="000861AB">
      <w:pPr>
        <w:pStyle w:val="Main"/>
        <w:ind w:firstLine="0"/>
        <w:jc w:val="center"/>
        <w:rPr>
          <w:noProof/>
          <w:lang w:val="ru-RU" w:eastAsia="ru-RU"/>
        </w:rPr>
      </w:pPr>
    </w:p>
    <w:p w:rsidR="000861AB" w:rsidRPr="000861AB" w:rsidRDefault="000861AB" w:rsidP="000861AB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128" w:name="_Toc5051393"/>
      <w:r w:rsidRPr="000861AB">
        <w:rPr>
          <w:sz w:val="20"/>
          <w:szCs w:val="20"/>
        </w:rPr>
        <w:t>Области</w:t>
      </w:r>
      <w:r w:rsidR="00613C01">
        <w:rPr>
          <w:sz w:val="20"/>
          <w:szCs w:val="20"/>
        </w:rPr>
        <w:t xml:space="preserve"> </w:t>
      </w:r>
      <w:r w:rsidRPr="000861AB">
        <w:rPr>
          <w:sz w:val="20"/>
          <w:szCs w:val="20"/>
        </w:rPr>
        <w:t>применения</w:t>
      </w:r>
      <w:r w:rsidR="00613C01">
        <w:rPr>
          <w:sz w:val="20"/>
          <w:szCs w:val="20"/>
        </w:rPr>
        <w:t xml:space="preserve"> </w:t>
      </w:r>
      <w:r w:rsidRPr="000861AB">
        <w:rPr>
          <w:sz w:val="20"/>
          <w:szCs w:val="20"/>
        </w:rPr>
        <w:t>рекурсии</w:t>
      </w:r>
      <w:bookmarkEnd w:id="128"/>
    </w:p>
    <w:p w:rsidR="000861AB" w:rsidRPr="000861AB" w:rsidRDefault="000861AB" w:rsidP="000861AB">
      <w:pPr>
        <w:pStyle w:val="Main"/>
        <w:ind w:firstLine="567"/>
        <w:rPr>
          <w:lang w:val="ru-RU"/>
        </w:rPr>
      </w:pPr>
      <w:r w:rsidRPr="00135F88">
        <w:rPr>
          <w:highlight w:val="yellow"/>
          <w:lang w:val="ru-RU"/>
        </w:rPr>
        <w:t>Рекурсия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является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очень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мощным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инструментом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программирования.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Ее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можно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использовать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для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решения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задач,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которые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более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эффективно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представляются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рекурсией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могут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использовать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стек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вызовов.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Как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правило,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это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относится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к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задачам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сортировки,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которые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эффективно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решаются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с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помощью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рекурсии,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обеспечивающей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более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высокую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скорость,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чем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циклы.</w:t>
      </w:r>
    </w:p>
    <w:p w:rsidR="000861AB" w:rsidRPr="000861AB" w:rsidRDefault="000861AB" w:rsidP="000861AB">
      <w:pPr>
        <w:pStyle w:val="Main"/>
        <w:ind w:firstLine="567"/>
        <w:rPr>
          <w:lang w:val="ru-RU"/>
        </w:rPr>
      </w:pPr>
      <w:r w:rsidRPr="000861AB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задаче,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получившей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название</w:t>
      </w:r>
      <w:r w:rsidR="00613C01">
        <w:rPr>
          <w:lang w:val="ru-RU"/>
        </w:rPr>
        <w:t xml:space="preserve"> </w:t>
      </w:r>
      <w:hyperlink r:id="rId125" w:history="1">
        <w:r w:rsidRPr="00135F88">
          <w:rPr>
            <w:b/>
            <w:lang w:val="ru-RU"/>
          </w:rPr>
          <w:t>Ханойская</w:t>
        </w:r>
        <w:r w:rsidR="00613C01" w:rsidRPr="00135F88">
          <w:rPr>
            <w:b/>
            <w:lang w:val="ru-RU"/>
          </w:rPr>
          <w:t xml:space="preserve"> </w:t>
        </w:r>
        <w:r w:rsidRPr="00135F88">
          <w:rPr>
            <w:b/>
            <w:lang w:val="ru-RU"/>
          </w:rPr>
          <w:t>башня</w:t>
        </w:r>
      </w:hyperlink>
      <w:r w:rsidRPr="000861AB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даны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три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стрежня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диски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разного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размера,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которые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исходном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состоянии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надеты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первый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стержень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виде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башни.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Задача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состоит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том,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чтобы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перенести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башню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другой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стержень,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этом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запрещается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класть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большой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диск</w:t>
      </w:r>
      <w:r w:rsidR="00613C01">
        <w:rPr>
          <w:lang w:val="ru-RU"/>
        </w:rPr>
        <w:t xml:space="preserve"> </w:t>
      </w:r>
      <w:proofErr w:type="gramStart"/>
      <w:r w:rsidRPr="000861AB">
        <w:rPr>
          <w:lang w:val="ru-RU"/>
        </w:rPr>
        <w:t>на</w:t>
      </w:r>
      <w:proofErr w:type="gramEnd"/>
      <w:r w:rsidR="00613C01">
        <w:rPr>
          <w:lang w:val="ru-RU"/>
        </w:rPr>
        <w:t xml:space="preserve"> </w:t>
      </w:r>
      <w:r w:rsidRPr="000861AB">
        <w:rPr>
          <w:lang w:val="ru-RU"/>
        </w:rPr>
        <w:t>маленький.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Эту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замечательную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задачу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легко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решить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помощью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рекурсии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2n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-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1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ходов,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где</w:t>
      </w:r>
      <w:r w:rsidR="00613C01">
        <w:rPr>
          <w:lang w:val="ru-RU"/>
        </w:rPr>
        <w:t xml:space="preserve"> </w:t>
      </w:r>
      <w:proofErr w:type="spellStart"/>
      <w:r w:rsidRPr="000861AB">
        <w:rPr>
          <w:lang w:val="ru-RU"/>
        </w:rPr>
        <w:t>n</w:t>
      </w:r>
      <w:proofErr w:type="spellEnd"/>
      <w:r w:rsidR="00613C01">
        <w:rPr>
          <w:lang w:val="ru-RU"/>
        </w:rPr>
        <w:t xml:space="preserve"> </w:t>
      </w:r>
      <w:r w:rsidRPr="000861AB">
        <w:rPr>
          <w:lang w:val="ru-RU"/>
        </w:rPr>
        <w:t>—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число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дисков.</w:t>
      </w:r>
    </w:p>
    <w:p w:rsidR="000861AB" w:rsidRPr="000861AB" w:rsidRDefault="000861AB" w:rsidP="000861AB">
      <w:pPr>
        <w:pStyle w:val="Main"/>
        <w:ind w:firstLine="567"/>
        <w:rPr>
          <w:lang w:val="ru-RU"/>
        </w:rPr>
      </w:pPr>
      <w:r w:rsidRPr="000861AB">
        <w:rPr>
          <w:lang w:val="ru-RU"/>
        </w:rPr>
        <w:t>Например,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возьмем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четыре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диска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попытаемся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перенести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их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стержня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A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стержень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C,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используя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стержень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B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временного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хранения.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помощью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описанной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ниже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рекурсивной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функции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это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может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быть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выполнено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за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15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ходов.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Процесс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решения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можно</w:t>
      </w:r>
      <w:r w:rsidR="00613C01">
        <w:rPr>
          <w:lang w:val="ru-RU"/>
        </w:rPr>
        <w:t xml:space="preserve"> </w:t>
      </w:r>
      <w:proofErr w:type="spellStart"/>
      <w:r w:rsidRPr="000861AB">
        <w:rPr>
          <w:lang w:val="ru-RU"/>
        </w:rPr>
        <w:t>визуализировать</w:t>
      </w:r>
      <w:hyperlink r:id="rId126" w:history="1">
        <w:r w:rsidRPr="000861AB">
          <w:rPr>
            <w:lang w:val="ru-RU"/>
          </w:rPr>
          <w:t>этим</w:t>
        </w:r>
        <w:proofErr w:type="spellEnd"/>
        <w:r w:rsidR="00613C01">
          <w:rPr>
            <w:lang w:val="ru-RU"/>
          </w:rPr>
          <w:t xml:space="preserve"> </w:t>
        </w:r>
        <w:proofErr w:type="spellStart"/>
        <w:r w:rsidRPr="000861AB">
          <w:rPr>
            <w:lang w:val="ru-RU"/>
          </w:rPr>
          <w:t>апплетом</w:t>
        </w:r>
        <w:proofErr w:type="spellEnd"/>
      </w:hyperlink>
      <w:r w:rsidRPr="000861AB">
        <w:rPr>
          <w:lang w:val="ru-RU"/>
        </w:rPr>
        <w:t>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Функция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вызывается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(2n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*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2)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–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1,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или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31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раз.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Причина,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которой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число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вызовов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функции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равно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числу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ходов,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кроется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том,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обработки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ходов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необходимо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установить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стек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вызовов.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этом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примере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используется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головная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рекурсия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(листинг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4).</w:t>
      </w:r>
    </w:p>
    <w:p w:rsidR="00891A5F" w:rsidRDefault="00891A5F" w:rsidP="00891A5F">
      <w:pPr>
        <w:pStyle w:val="Main"/>
        <w:ind w:firstLine="567"/>
        <w:rPr>
          <w:lang w:val="ru-RU"/>
        </w:rPr>
      </w:pPr>
    </w:p>
    <w:p w:rsidR="000861AB" w:rsidRPr="000861AB" w:rsidRDefault="000861AB" w:rsidP="000861AB">
      <w:pPr>
        <w:pStyle w:val="Main"/>
        <w:ind w:firstLine="567"/>
        <w:rPr>
          <w:lang w:val="ru-RU"/>
        </w:rPr>
      </w:pPr>
      <w:r>
        <w:rPr>
          <w:lang w:val="ru-RU"/>
        </w:rPr>
        <w:t>Листинг</w:t>
      </w:r>
      <w:r w:rsidR="00613C01">
        <w:rPr>
          <w:lang w:val="ru-RU"/>
        </w:rPr>
        <w:t xml:space="preserve"> </w:t>
      </w:r>
      <w:r>
        <w:rPr>
          <w:lang w:val="ru-RU"/>
        </w:rPr>
        <w:t>4.</w:t>
      </w:r>
    </w:p>
    <w:p w:rsidR="000861AB" w:rsidRDefault="000861AB" w:rsidP="00891A5F">
      <w:pPr>
        <w:pStyle w:val="Main"/>
        <w:ind w:firstLine="567"/>
        <w:rPr>
          <w:lang w:val="ru-RU"/>
        </w:rPr>
      </w:pP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private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void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solveTower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num, </w:t>
      </w:r>
      <w:proofErr w:type="spell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fromPeg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toPeg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,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tempPeg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) {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(num &gt; 0) {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// move a disc from the </w:t>
      </w:r>
      <w:proofErr w:type="spellStart"/>
      <w:r w:rsidRPr="00135F88">
        <w:rPr>
          <w:rFonts w:ascii="Consolas" w:hAnsi="Consolas" w:cs="Consolas"/>
          <w:color w:val="008000"/>
          <w:sz w:val="19"/>
          <w:szCs w:val="19"/>
          <w:lang w:val="en-US" w:eastAsia="en-US"/>
        </w:rPr>
        <w:t>fromPeg</w:t>
      </w:r>
      <w:proofErr w:type="spellEnd"/>
      <w:r w:rsidRPr="00135F8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to the </w:t>
      </w:r>
      <w:proofErr w:type="spellStart"/>
      <w:r w:rsidRPr="00135F88">
        <w:rPr>
          <w:rFonts w:ascii="Consolas" w:hAnsi="Consolas" w:cs="Consolas"/>
          <w:color w:val="008000"/>
          <w:sz w:val="19"/>
          <w:szCs w:val="19"/>
          <w:lang w:val="en-US" w:eastAsia="en-US"/>
        </w:rPr>
        <w:t>tempPeg</w:t>
      </w:r>
      <w:proofErr w:type="spellEnd"/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solveTower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num - 1,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fromPeg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tempPeg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toPeg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System.out.println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5F88">
        <w:rPr>
          <w:rFonts w:ascii="Consolas" w:hAnsi="Consolas" w:cs="Consolas"/>
          <w:color w:val="A31515"/>
          <w:sz w:val="19"/>
          <w:szCs w:val="19"/>
          <w:lang w:val="en-US" w:eastAsia="en-US"/>
        </w:rPr>
        <w:t>"Disc moved from "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fromPeg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135F88">
        <w:rPr>
          <w:rFonts w:ascii="Consolas" w:hAnsi="Consolas" w:cs="Consolas"/>
          <w:color w:val="A31515"/>
          <w:sz w:val="19"/>
          <w:szCs w:val="19"/>
          <w:lang w:val="en-US" w:eastAsia="en-US"/>
        </w:rPr>
        <w:t>" to "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toPeg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// move disc from the </w:t>
      </w:r>
      <w:proofErr w:type="spellStart"/>
      <w:r w:rsidRPr="00135F88">
        <w:rPr>
          <w:rFonts w:ascii="Consolas" w:hAnsi="Consolas" w:cs="Consolas"/>
          <w:color w:val="008000"/>
          <w:sz w:val="19"/>
          <w:szCs w:val="19"/>
          <w:lang w:val="en-US" w:eastAsia="en-US"/>
        </w:rPr>
        <w:t>tempPeg</w:t>
      </w:r>
      <w:proofErr w:type="spellEnd"/>
      <w:r w:rsidRPr="00135F88">
        <w:rPr>
          <w:rFonts w:ascii="Consolas" w:hAnsi="Consolas" w:cs="Consolas"/>
          <w:color w:val="008000"/>
          <w:sz w:val="19"/>
          <w:szCs w:val="19"/>
          <w:lang w:val="en-US" w:eastAsia="en-US"/>
        </w:rPr>
        <w:t xml:space="preserve"> to the </w:t>
      </w:r>
      <w:proofErr w:type="spellStart"/>
      <w:r w:rsidRPr="00135F88">
        <w:rPr>
          <w:rFonts w:ascii="Consolas" w:hAnsi="Consolas" w:cs="Consolas"/>
          <w:color w:val="008000"/>
          <w:sz w:val="19"/>
          <w:szCs w:val="19"/>
          <w:lang w:val="en-US" w:eastAsia="en-US"/>
        </w:rPr>
        <w:t>toPeg</w:t>
      </w:r>
      <w:proofErr w:type="spellEnd"/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solveTower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num - 1,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tempPeg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toPeg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fromPeg</w:t>
      </w:r>
      <w:proofErr w:type="spell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);</w:t>
      </w:r>
    </w:p>
    <w:p w:rsid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:rsid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  <w:t>}</w:t>
      </w:r>
    </w:p>
    <w:p w:rsidR="00891A5F" w:rsidRPr="000861AB" w:rsidRDefault="00891A5F" w:rsidP="00891A5F">
      <w:pPr>
        <w:pStyle w:val="Main"/>
        <w:ind w:firstLine="567"/>
        <w:rPr>
          <w:lang w:val="ru-RU"/>
        </w:rPr>
      </w:pPr>
    </w:p>
    <w:p w:rsidR="00891A5F" w:rsidRPr="000861AB" w:rsidRDefault="000861AB" w:rsidP="00290314">
      <w:pPr>
        <w:pStyle w:val="Main"/>
        <w:ind w:firstLine="567"/>
        <w:rPr>
          <w:lang w:val="ru-RU"/>
        </w:rPr>
      </w:pPr>
      <w:r w:rsidRPr="000861AB">
        <w:rPr>
          <w:lang w:val="ru-RU"/>
        </w:rPr>
        <w:t>Результат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четырех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дисков</w:t>
      </w:r>
      <w:r w:rsidR="00613C01">
        <w:rPr>
          <w:lang w:val="ru-RU"/>
        </w:rPr>
        <w:t xml:space="preserve"> </w:t>
      </w:r>
      <w:r w:rsidRPr="000861AB">
        <w:rPr>
          <w:lang w:val="ru-RU"/>
        </w:rPr>
        <w:t>показан</w:t>
      </w:r>
      <w:r w:rsidR="00613C01">
        <w:rPr>
          <w:lang w:val="ru-RU"/>
        </w:rPr>
        <w:t xml:space="preserve"> </w:t>
      </w:r>
      <w:r>
        <w:rPr>
          <w:lang w:val="ru-RU"/>
        </w:rPr>
        <w:t>ниже</w:t>
      </w:r>
    </w:p>
    <w:p w:rsidR="00891A5F" w:rsidRPr="000861AB" w:rsidRDefault="00891A5F" w:rsidP="000861AB">
      <w:pPr>
        <w:pStyle w:val="Main"/>
        <w:ind w:firstLine="0"/>
        <w:jc w:val="center"/>
        <w:rPr>
          <w:noProof/>
          <w:lang w:val="ru-RU" w:eastAsia="ru-RU"/>
        </w:rPr>
      </w:pPr>
    </w:p>
    <w:p w:rsidR="00891A5F" w:rsidRPr="000861AB" w:rsidRDefault="000861AB" w:rsidP="000861AB">
      <w:pPr>
        <w:pStyle w:val="Main"/>
        <w:ind w:firstLine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276475" cy="2333625"/>
            <wp:effectExtent l="19050" t="0" r="9525" b="0"/>
            <wp:docPr id="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5F" w:rsidRPr="000861AB" w:rsidRDefault="00891A5F" w:rsidP="000861AB">
      <w:pPr>
        <w:pStyle w:val="Main"/>
        <w:ind w:firstLine="0"/>
        <w:jc w:val="center"/>
        <w:rPr>
          <w:noProof/>
          <w:lang w:val="ru-RU" w:eastAsia="ru-RU"/>
        </w:rPr>
      </w:pPr>
    </w:p>
    <w:p w:rsidR="00BF050C" w:rsidRPr="00BF050C" w:rsidRDefault="00BF050C" w:rsidP="00BF050C">
      <w:pPr>
        <w:pStyle w:val="Main"/>
        <w:ind w:firstLine="567"/>
        <w:rPr>
          <w:lang w:val="ru-RU"/>
        </w:rPr>
      </w:pPr>
      <w:r w:rsidRPr="00BF050C">
        <w:rPr>
          <w:lang w:val="ru-RU"/>
        </w:rPr>
        <w:t>Ханойская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башня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—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широко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распространённая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задача,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которую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решить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помощью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рекурсии.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Однако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все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задачи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столь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очевидны,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многие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них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требуют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времени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анализ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решение.</w:t>
      </w:r>
      <w:r w:rsidR="00613C01">
        <w:rPr>
          <w:lang w:val="ru-RU"/>
        </w:rPr>
        <w:t xml:space="preserve"> </w:t>
      </w:r>
      <w:r w:rsidRPr="00135F88">
        <w:rPr>
          <w:highlight w:val="yellow"/>
          <w:lang w:val="ru-RU"/>
        </w:rPr>
        <w:t>Ханойскую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башню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можно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решить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с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помощью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циклов,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однако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это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потребует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использования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нескольких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различных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циклов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итераторов.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Это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решение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будет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работать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дольше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и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потребует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большего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объема</w:t>
      </w:r>
      <w:r w:rsidR="00613C01" w:rsidRPr="00135F88">
        <w:rPr>
          <w:highlight w:val="yellow"/>
          <w:lang w:val="ru-RU"/>
        </w:rPr>
        <w:t xml:space="preserve"> </w:t>
      </w:r>
      <w:r w:rsidRPr="00135F88">
        <w:rPr>
          <w:highlight w:val="yellow"/>
          <w:lang w:val="ru-RU"/>
        </w:rPr>
        <w:t>кода.</w:t>
      </w:r>
    </w:p>
    <w:p w:rsidR="00BF050C" w:rsidRPr="00BF050C" w:rsidRDefault="00BF050C" w:rsidP="00BF050C">
      <w:pPr>
        <w:pStyle w:val="Main"/>
        <w:ind w:firstLine="567"/>
        <w:rPr>
          <w:lang w:val="ru-RU"/>
        </w:rPr>
      </w:pPr>
      <w:r w:rsidRPr="00BF050C">
        <w:rPr>
          <w:lang w:val="ru-RU"/>
        </w:rPr>
        <w:t>Ниже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показан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итерационный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способ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решения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Ханойской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башни.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этом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примере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использованы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операции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битами,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которые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работают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быстрей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математических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операций.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основу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была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взята</w:t>
      </w:r>
      <w:r w:rsidR="00613C01">
        <w:rPr>
          <w:lang w:val="ru-RU"/>
        </w:rPr>
        <w:t xml:space="preserve"> </w:t>
      </w:r>
      <w:hyperlink r:id="rId128" w:history="1">
        <w:r w:rsidRPr="00BF050C">
          <w:rPr>
            <w:lang w:val="ru-RU"/>
          </w:rPr>
          <w:t>эта</w:t>
        </w:r>
        <w:r w:rsidR="00613C01">
          <w:rPr>
            <w:lang w:val="ru-RU"/>
          </w:rPr>
          <w:t xml:space="preserve"> </w:t>
        </w:r>
        <w:r w:rsidRPr="00BF050C">
          <w:rPr>
            <w:lang w:val="ru-RU"/>
          </w:rPr>
          <w:t>программа</w:t>
        </w:r>
        <w:r w:rsidR="00613C01">
          <w:rPr>
            <w:lang w:val="ru-RU"/>
          </w:rPr>
          <w:t xml:space="preserve"> </w:t>
        </w:r>
        <w:r w:rsidRPr="00BF050C">
          <w:rPr>
            <w:lang w:val="ru-RU"/>
          </w:rPr>
          <w:t>на</w:t>
        </w:r>
        <w:r w:rsidR="00613C01">
          <w:rPr>
            <w:lang w:val="ru-RU"/>
          </w:rPr>
          <w:t xml:space="preserve"> </w:t>
        </w:r>
        <w:r w:rsidRPr="00BF050C">
          <w:rPr>
            <w:lang w:val="ru-RU"/>
          </w:rPr>
          <w:t>языке</w:t>
        </w:r>
        <w:r w:rsidR="00613C01">
          <w:rPr>
            <w:lang w:val="ru-RU"/>
          </w:rPr>
          <w:t xml:space="preserve"> </w:t>
        </w:r>
        <w:r w:rsidRPr="00BF050C">
          <w:rPr>
            <w:lang w:val="ru-RU"/>
          </w:rPr>
          <w:t>C</w:t>
        </w:r>
      </w:hyperlink>
      <w:r w:rsidRPr="00BF050C">
        <w:rPr>
          <w:lang w:val="ru-RU"/>
        </w:rPr>
        <w:t>.</w:t>
      </w:r>
    </w:p>
    <w:p w:rsidR="00891A5F" w:rsidRDefault="00891A5F" w:rsidP="00290314">
      <w:pPr>
        <w:pStyle w:val="Main"/>
        <w:ind w:firstLine="567"/>
        <w:rPr>
          <w:lang w:val="ru-RU"/>
        </w:rPr>
      </w:pPr>
    </w:p>
    <w:p w:rsidR="00BF050C" w:rsidRPr="00BF050C" w:rsidRDefault="00BF050C" w:rsidP="00BF050C">
      <w:pPr>
        <w:pStyle w:val="Main"/>
        <w:ind w:firstLine="567"/>
        <w:rPr>
          <w:lang w:val="ru-RU"/>
        </w:rPr>
      </w:pPr>
      <w:r w:rsidRPr="00BF050C">
        <w:rPr>
          <w:lang w:val="ru-RU"/>
        </w:rPr>
        <w:t>Листинг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6.</w:t>
      </w:r>
    </w:p>
    <w:p w:rsidR="00891A5F" w:rsidRDefault="00891A5F" w:rsidP="00290314">
      <w:pPr>
        <w:pStyle w:val="Main"/>
        <w:ind w:firstLine="567"/>
        <w:rPr>
          <w:lang w:val="ru-RU"/>
        </w:rPr>
      </w:pP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numMoves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(1 &lt;&lt; numDiscs) - 1;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] pegs = { 1, 2, 3, 1, 3, 2 };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 count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currMove = 1; currMove &lt;= numMoves; currMove++) {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disc = 0;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((currMove &gt;&gt; disc &amp; 1) == 0) {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disc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++;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level = (numDiscs - disc) &amp; 1;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fromPeg = (currMove &gt;&gt; ++disc) % 3;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fromPeg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= pegs[fromPeg + (level * 3)];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toPeg = (fromPeg + level) % 3 + 1;</w:t>
      </w:r>
    </w:p>
    <w:p w:rsidR="00135F88" w:rsidRP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>System.out.println(</w:t>
      </w:r>
      <w:proofErr w:type="gramEnd"/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++count + </w:t>
      </w:r>
      <w:r w:rsidRPr="00135F88">
        <w:rPr>
          <w:rFonts w:ascii="Consolas" w:hAnsi="Consolas" w:cs="Consolas"/>
          <w:color w:val="A31515"/>
          <w:sz w:val="19"/>
          <w:szCs w:val="19"/>
          <w:lang w:val="en-US" w:eastAsia="en-US"/>
        </w:rPr>
        <w:t>". Disc moved from "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fromPeg + </w:t>
      </w:r>
      <w:proofErr w:type="gramStart"/>
      <w:r w:rsidRPr="00135F88">
        <w:rPr>
          <w:rFonts w:ascii="Consolas" w:hAnsi="Consolas" w:cs="Consolas"/>
          <w:color w:val="A31515"/>
          <w:sz w:val="19"/>
          <w:szCs w:val="19"/>
          <w:lang w:val="en-US" w:eastAsia="en-US"/>
        </w:rPr>
        <w:t>" to</w:t>
      </w:r>
      <w:proofErr w:type="gramEnd"/>
      <w:r w:rsidRPr="00135F88">
        <w:rPr>
          <w:rFonts w:ascii="Consolas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 xml:space="preserve"> + toPeg);</w:t>
      </w:r>
    </w:p>
    <w:p w:rsidR="00135F88" w:rsidRDefault="00135F88" w:rsidP="00135F8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en-US"/>
        </w:rPr>
      </w:pPr>
      <w:r w:rsidRPr="00135F88">
        <w:rPr>
          <w:rFonts w:ascii="Consolas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en-US"/>
        </w:rPr>
        <w:t>}</w:t>
      </w:r>
    </w:p>
    <w:p w:rsidR="00BF050C" w:rsidRDefault="00BF050C" w:rsidP="00290314">
      <w:pPr>
        <w:pStyle w:val="Main"/>
        <w:ind w:firstLine="567"/>
        <w:rPr>
          <w:lang w:val="ru-RU"/>
        </w:rPr>
      </w:pPr>
    </w:p>
    <w:p w:rsidR="00BF050C" w:rsidRPr="00BF050C" w:rsidRDefault="00BF050C" w:rsidP="00BF050C">
      <w:pPr>
        <w:pStyle w:val="Main"/>
        <w:ind w:firstLine="567"/>
        <w:rPr>
          <w:b/>
          <w:lang w:val="ru-RU"/>
        </w:rPr>
      </w:pPr>
      <w:r w:rsidRPr="00BF050C">
        <w:rPr>
          <w:b/>
          <w:lang w:val="ru-RU"/>
        </w:rPr>
        <w:t>Заключение</w:t>
      </w:r>
    </w:p>
    <w:p w:rsidR="00BF050C" w:rsidRDefault="00BF050C" w:rsidP="00BF050C">
      <w:pPr>
        <w:pStyle w:val="Main"/>
        <w:ind w:firstLine="567"/>
        <w:rPr>
          <w:lang w:val="ru-RU"/>
        </w:rPr>
      </w:pPr>
      <w:r w:rsidRPr="00BF050C">
        <w:rPr>
          <w:lang w:val="ru-RU"/>
        </w:rPr>
        <w:t>Хотя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многим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программистам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привычнее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работать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циклами,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рекурсию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также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нельзя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сбрасывать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счетов,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особенно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она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дает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прирост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производительности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или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позволяет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выгодно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использовать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стек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вызовов.</w:t>
      </w:r>
      <w:r w:rsidR="00613C01">
        <w:rPr>
          <w:lang w:val="ru-RU"/>
        </w:rPr>
        <w:t xml:space="preserve"> </w:t>
      </w:r>
      <w:r w:rsidRPr="00555A9A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всегда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легко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предсказать,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какой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метод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даст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лучшие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результаты,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поэтому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обязательно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нужно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проводить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тесты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производительности.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использовании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головной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необходимо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принимать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во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внимание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размер</w:t>
      </w:r>
      <w:r w:rsidR="00613C01">
        <w:rPr>
          <w:highlight w:val="yellow"/>
          <w:lang w:val="ru-RU"/>
        </w:rPr>
        <w:t xml:space="preserve"> </w:t>
      </w:r>
      <w:r w:rsidRPr="00555A9A">
        <w:rPr>
          <w:highlight w:val="yellow"/>
          <w:lang w:val="ru-RU"/>
        </w:rPr>
        <w:t>стека.</w:t>
      </w:r>
    </w:p>
    <w:p w:rsidR="00BF050C" w:rsidRPr="00BF050C" w:rsidRDefault="00BF050C" w:rsidP="00BF050C">
      <w:pPr>
        <w:pStyle w:val="Main"/>
        <w:ind w:firstLine="567"/>
        <w:rPr>
          <w:lang w:val="ru-RU"/>
        </w:rPr>
      </w:pPr>
    </w:p>
    <w:p w:rsidR="00BF050C" w:rsidRPr="00135F88" w:rsidRDefault="00BF050C" w:rsidP="00290314">
      <w:pPr>
        <w:pStyle w:val="Main"/>
        <w:ind w:firstLine="567"/>
        <w:rPr>
          <w:b/>
          <w:i/>
          <w:lang w:val="ru-RU"/>
        </w:rPr>
      </w:pPr>
      <w:r w:rsidRPr="00135F88">
        <w:rPr>
          <w:b/>
          <w:i/>
          <w:lang w:val="ru-RU"/>
        </w:rPr>
        <w:t>Что</w:t>
      </w:r>
      <w:r w:rsidR="00613C01" w:rsidRPr="00135F88">
        <w:rPr>
          <w:b/>
          <w:i/>
          <w:lang w:val="ru-RU"/>
        </w:rPr>
        <w:t xml:space="preserve"> </w:t>
      </w:r>
      <w:r w:rsidRPr="00135F88">
        <w:rPr>
          <w:b/>
          <w:i/>
          <w:lang w:val="ru-RU"/>
        </w:rPr>
        <w:t>предпочтительнее</w:t>
      </w:r>
      <w:r w:rsidR="00613C01" w:rsidRPr="00135F88">
        <w:rPr>
          <w:b/>
          <w:i/>
          <w:lang w:val="ru-RU"/>
        </w:rPr>
        <w:t xml:space="preserve"> </w:t>
      </w:r>
      <w:r w:rsidRPr="00135F88">
        <w:rPr>
          <w:b/>
          <w:i/>
          <w:lang w:val="ru-RU"/>
        </w:rPr>
        <w:t>цикл</w:t>
      </w:r>
      <w:r w:rsidR="00613C01" w:rsidRPr="00135F88">
        <w:rPr>
          <w:b/>
          <w:i/>
          <w:lang w:val="ru-RU"/>
        </w:rPr>
        <w:t xml:space="preserve"> </w:t>
      </w:r>
      <w:r w:rsidRPr="00135F88">
        <w:rPr>
          <w:b/>
          <w:i/>
          <w:lang w:val="ru-RU"/>
        </w:rPr>
        <w:t>или</w:t>
      </w:r>
      <w:r w:rsidR="00613C01" w:rsidRPr="00135F88">
        <w:rPr>
          <w:b/>
          <w:i/>
          <w:lang w:val="ru-RU"/>
        </w:rPr>
        <w:t xml:space="preserve"> </w:t>
      </w:r>
      <w:r w:rsidRPr="00135F88">
        <w:rPr>
          <w:b/>
          <w:i/>
          <w:lang w:val="ru-RU"/>
        </w:rPr>
        <w:t>рекурсия?</w:t>
      </w:r>
    </w:p>
    <w:p w:rsidR="00BF050C" w:rsidRPr="00BF050C" w:rsidRDefault="00BF050C" w:rsidP="00BF050C">
      <w:pPr>
        <w:pStyle w:val="Main"/>
        <w:ind w:firstLine="567"/>
        <w:rPr>
          <w:lang w:val="ru-RU"/>
        </w:rPr>
      </w:pPr>
      <w:r w:rsidRPr="00BF050C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этот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вопрос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ответить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непросто.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Зачастую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циклы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дают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лучшую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производительность,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чем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рекурсивные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вызовы,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поскольку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вызовы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методов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потребляют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больше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ресурсов,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чем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исполнение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обычных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операторов.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случае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головной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рекурсии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стек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вызовов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разрастается,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необходимо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просматривать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получения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конечного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ответа.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Тем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менее</w:t>
      </w:r>
      <w:r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это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утверждение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справедливо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всегда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зависит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типа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решаемой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задачи.</w:t>
      </w:r>
    </w:p>
    <w:p w:rsidR="00BF050C" w:rsidRDefault="00BF050C" w:rsidP="00290314">
      <w:pPr>
        <w:pStyle w:val="Main"/>
        <w:ind w:firstLine="567"/>
        <w:rPr>
          <w:lang w:val="ru-RU"/>
        </w:rPr>
      </w:pPr>
    </w:p>
    <w:p w:rsidR="00BF050C" w:rsidRPr="00E312EC" w:rsidRDefault="00BF050C" w:rsidP="00290314">
      <w:pPr>
        <w:pStyle w:val="Main"/>
        <w:ind w:firstLine="567"/>
        <w:rPr>
          <w:i/>
          <w:lang w:val="ru-RU"/>
        </w:rPr>
      </w:pPr>
      <w:r w:rsidRPr="00135F88">
        <w:rPr>
          <w:i/>
          <w:highlight w:val="yellow"/>
          <w:lang w:val="ru-RU"/>
        </w:rPr>
        <w:t>Аргументы</w:t>
      </w:r>
      <w:r w:rsidR="00613C01" w:rsidRPr="00135F88">
        <w:rPr>
          <w:i/>
          <w:highlight w:val="yellow"/>
          <w:lang w:val="ru-RU"/>
        </w:rPr>
        <w:t xml:space="preserve"> </w:t>
      </w:r>
      <w:r w:rsidRPr="00135F88">
        <w:rPr>
          <w:i/>
          <w:highlight w:val="yellow"/>
          <w:lang w:val="ru-RU"/>
        </w:rPr>
        <w:t>для</w:t>
      </w:r>
      <w:r w:rsidR="00613C01" w:rsidRPr="00135F88">
        <w:rPr>
          <w:i/>
          <w:highlight w:val="yellow"/>
          <w:lang w:val="ru-RU"/>
        </w:rPr>
        <w:t xml:space="preserve"> </w:t>
      </w:r>
      <w:r w:rsidRPr="00135F88">
        <w:rPr>
          <w:i/>
          <w:highlight w:val="yellow"/>
          <w:lang w:val="ru-RU"/>
        </w:rPr>
        <w:t>ответа</w:t>
      </w:r>
    </w:p>
    <w:p w:rsidR="00E312EC" w:rsidRPr="00E312EC" w:rsidRDefault="00E312EC" w:rsidP="00E312EC">
      <w:pPr>
        <w:pStyle w:val="Main"/>
        <w:numPr>
          <w:ilvl w:val="0"/>
          <w:numId w:val="46"/>
        </w:numPr>
        <w:ind w:left="426"/>
        <w:rPr>
          <w:lang w:val="ru-RU"/>
        </w:rPr>
      </w:pPr>
      <w:r w:rsidRPr="00BF050C">
        <w:rPr>
          <w:lang w:val="ru-RU"/>
        </w:rPr>
        <w:t>рекурсия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-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это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правильный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способ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обработки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данных,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например,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некоторых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функциях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сортировки,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бинарных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деревьях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т.д.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задач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(например,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обход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вложенных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каталогов),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когда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этом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у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каждого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имеется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ряд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своих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отдельных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переменных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(например,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количество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файлов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данном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каталоге),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или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асинхронных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потоков,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поддерживать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легче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рекурсию.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Да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рекурсия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данном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случае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удобнее,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потому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обход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одного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каталога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совсем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зависит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результатов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обхода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другого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соседнего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каталога,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они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могут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работать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параллельно,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независимо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друг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друга.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А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затем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конце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просто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объединяют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все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свои</w:t>
      </w:r>
      <w:r w:rsidR="00613C01">
        <w:rPr>
          <w:lang w:val="ru-RU"/>
        </w:rPr>
        <w:t xml:space="preserve"> </w:t>
      </w:r>
      <w:r w:rsidRPr="00E312EC">
        <w:rPr>
          <w:lang w:val="ru-RU"/>
        </w:rPr>
        <w:t>результаты.</w:t>
      </w:r>
    </w:p>
    <w:p w:rsidR="00E312EC" w:rsidRPr="00BF050C" w:rsidRDefault="00E312EC" w:rsidP="00E312EC">
      <w:pPr>
        <w:pStyle w:val="Main"/>
        <w:numPr>
          <w:ilvl w:val="0"/>
          <w:numId w:val="46"/>
        </w:numPr>
        <w:ind w:left="426"/>
        <w:rPr>
          <w:lang w:val="ru-RU"/>
        </w:rPr>
      </w:pPr>
      <w:r w:rsidRPr="00BF050C">
        <w:rPr>
          <w:lang w:val="ru-RU"/>
        </w:rPr>
        <w:lastRenderedPageBreak/>
        <w:t>рекурсия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эффективна,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рекурсивная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функция</w:t>
      </w:r>
      <w:r w:rsidR="00613C01">
        <w:rPr>
          <w:lang w:val="ru-RU"/>
        </w:rPr>
        <w:t xml:space="preserve"> </w:t>
      </w:r>
      <w:proofErr w:type="spellStart"/>
      <w:r w:rsidRPr="00BF050C">
        <w:rPr>
          <w:lang w:val="ru-RU"/>
        </w:rPr>
        <w:t>кешируемая</w:t>
      </w:r>
      <w:proofErr w:type="spellEnd"/>
      <w:r w:rsidRPr="00BF050C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например,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она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запоминает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результат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следующем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запросе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просто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возвращается</w:t>
      </w:r>
      <w:r w:rsidR="00613C01">
        <w:rPr>
          <w:lang w:val="ru-RU"/>
        </w:rPr>
        <w:t xml:space="preserve"> </w:t>
      </w:r>
      <w:proofErr w:type="spellStart"/>
      <w:r w:rsidRPr="00BF050C">
        <w:rPr>
          <w:lang w:val="ru-RU"/>
        </w:rPr>
        <w:t>кешированный</w:t>
      </w:r>
      <w:proofErr w:type="spellEnd"/>
      <w:r w:rsidR="00613C01">
        <w:rPr>
          <w:lang w:val="ru-RU"/>
        </w:rPr>
        <w:t xml:space="preserve"> </w:t>
      </w:r>
      <w:r w:rsidRPr="00BF050C">
        <w:rPr>
          <w:lang w:val="ru-RU"/>
        </w:rPr>
        <w:t>вариант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циклом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работать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привычнее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(проще),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хотя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кто-то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владеет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рекурсией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лучше,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чем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циклом</w:t>
      </w:r>
    </w:p>
    <w:p w:rsidR="00BF050C" w:rsidRPr="00BF050C" w:rsidRDefault="00BF050C" w:rsidP="00E312EC">
      <w:pPr>
        <w:pStyle w:val="Main"/>
        <w:numPr>
          <w:ilvl w:val="0"/>
          <w:numId w:val="46"/>
        </w:numPr>
        <w:ind w:left="426"/>
        <w:rPr>
          <w:lang w:val="ru-RU"/>
        </w:rPr>
      </w:pPr>
      <w:r w:rsidRPr="00BF050C">
        <w:rPr>
          <w:lang w:val="ru-RU"/>
        </w:rPr>
        <w:t>создание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уничтожение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кадров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стека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более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дорого,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чем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простой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переход.</w:t>
      </w:r>
    </w:p>
    <w:p w:rsidR="00BF050C" w:rsidRPr="00BF050C" w:rsidRDefault="00BF050C" w:rsidP="00E312EC">
      <w:pPr>
        <w:pStyle w:val="Main"/>
        <w:numPr>
          <w:ilvl w:val="0"/>
          <w:numId w:val="46"/>
        </w:numPr>
        <w:ind w:left="426"/>
        <w:rPr>
          <w:lang w:val="ru-RU"/>
        </w:rPr>
      </w:pPr>
      <w:r w:rsidRPr="00BF050C">
        <w:rPr>
          <w:lang w:val="ru-RU"/>
        </w:rPr>
        <w:t>вы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всегда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сможете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усовершенствовать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цикл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заставить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его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работать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быстрее,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чем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рекурсивная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функция,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потому,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цикле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отсутствует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постоянная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настройка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новых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кадров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стека</w:t>
      </w:r>
    </w:p>
    <w:p w:rsidR="00BF050C" w:rsidRPr="00BF050C" w:rsidRDefault="00BF050C" w:rsidP="00E312EC">
      <w:pPr>
        <w:pStyle w:val="Main"/>
        <w:numPr>
          <w:ilvl w:val="0"/>
          <w:numId w:val="46"/>
        </w:numPr>
        <w:ind w:left="426"/>
        <w:rPr>
          <w:lang w:val="ru-RU"/>
        </w:rPr>
      </w:pPr>
      <w:r w:rsidRPr="00BF050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цикле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решать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задачи,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где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результат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следующего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полностью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зависит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результата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предыдущего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(например,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факториал)</w:t>
      </w:r>
    </w:p>
    <w:p w:rsidR="00BF050C" w:rsidRPr="00BF050C" w:rsidRDefault="00BF050C" w:rsidP="00E312EC">
      <w:pPr>
        <w:pStyle w:val="Main"/>
        <w:numPr>
          <w:ilvl w:val="0"/>
          <w:numId w:val="46"/>
        </w:numPr>
        <w:ind w:left="426"/>
        <w:rPr>
          <w:lang w:val="ru-RU"/>
        </w:rPr>
      </w:pPr>
      <w:r w:rsidRPr="00BF050C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мыслишь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решение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задачи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как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функциональную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зависимость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(пусть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для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того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же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факториала),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тебе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поможет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рекурсия.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Она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позволит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отделить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тебе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одно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вычисление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другого,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которое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опирается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только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результат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первого.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Впрочем,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ты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четко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видишь,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именно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следует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делать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переменными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предыдущей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итерации,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чтоб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получить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следующий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результат,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цикл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организовать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проще.</w:t>
      </w:r>
    </w:p>
    <w:p w:rsidR="008B5D39" w:rsidRPr="00BF050C" w:rsidRDefault="00BF050C" w:rsidP="00E312EC">
      <w:pPr>
        <w:pStyle w:val="Main"/>
        <w:numPr>
          <w:ilvl w:val="0"/>
          <w:numId w:val="46"/>
        </w:numPr>
        <w:ind w:left="426"/>
        <w:rPr>
          <w:lang w:val="ru-RU"/>
        </w:rPr>
      </w:pPr>
      <w:r w:rsidRPr="00BF050C">
        <w:rPr>
          <w:lang w:val="ru-RU"/>
        </w:rPr>
        <w:t>Используй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то,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более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удобно.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реализация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очевидна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терминах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цикла,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следует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использовать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рекурсию.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наоборот.</w:t>
      </w:r>
    </w:p>
    <w:p w:rsidR="00BF050C" w:rsidRPr="00BF050C" w:rsidRDefault="00BF050C" w:rsidP="00E312EC">
      <w:pPr>
        <w:pStyle w:val="Main"/>
        <w:numPr>
          <w:ilvl w:val="0"/>
          <w:numId w:val="46"/>
        </w:numPr>
        <w:ind w:left="426"/>
        <w:rPr>
          <w:lang w:val="ru-RU"/>
        </w:rPr>
      </w:pPr>
      <w:r w:rsidRPr="00BF050C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бы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что-нибудь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одно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было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предпочтительнее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другого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всех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случаях,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этого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другого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бы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BF050C">
        <w:rPr>
          <w:lang w:val="ru-RU"/>
        </w:rPr>
        <w:t>было.</w:t>
      </w:r>
    </w:p>
    <w:p w:rsidR="008B5D39" w:rsidRPr="00BF050C" w:rsidRDefault="008B5D39" w:rsidP="00290314">
      <w:pPr>
        <w:pStyle w:val="Main"/>
        <w:ind w:firstLine="567"/>
        <w:rPr>
          <w:lang w:val="ru-RU"/>
        </w:rPr>
      </w:pPr>
    </w:p>
    <w:p w:rsidR="00290314" w:rsidRPr="00E855B7" w:rsidRDefault="00290314" w:rsidP="00290314">
      <w:pPr>
        <w:pStyle w:val="Main"/>
        <w:ind w:firstLine="567"/>
        <w:rPr>
          <w:highlight w:val="yellow"/>
          <w:lang w:val="ru-RU"/>
        </w:rPr>
      </w:pPr>
      <w:r w:rsidRPr="00E855B7">
        <w:rPr>
          <w:highlight w:val="yellow"/>
          <w:lang w:val="ru-RU"/>
        </w:rPr>
        <w:t>Любой</w:t>
      </w:r>
      <w:r w:rsidR="00613C01">
        <w:rPr>
          <w:highlight w:val="yellow"/>
          <w:lang w:val="ru-RU"/>
        </w:rPr>
        <w:t xml:space="preserve"> </w:t>
      </w:r>
      <w:bookmarkEnd w:id="122"/>
      <w:r w:rsidRPr="00E855B7">
        <w:rPr>
          <w:highlight w:val="yellow"/>
          <w:lang w:val="ru-RU"/>
        </w:rPr>
        <w:t>рекурсивный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алгоритм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быть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переписан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без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использования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рекурсии.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Заметим,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быстродействие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алгоритмов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при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избавлении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от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рекурсии,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как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правило,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повышается.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Еще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одной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причиной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чтобы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избавиться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от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рекурсии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является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ограничение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на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объем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хранимых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программой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локальных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переменных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и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значений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параметров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одновременно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выполняющихся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b/>
          <w:highlight w:val="yellow"/>
          <w:lang w:val="ru-RU"/>
        </w:rPr>
        <w:t>процедур.</w:t>
      </w:r>
      <w:r w:rsidR="00613C01">
        <w:rPr>
          <w:b/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очень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глубокой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этот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объем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возрастает,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программа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перестает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работать,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выдавая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ошибку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«</w:t>
      </w:r>
      <w:proofErr w:type="spellStart"/>
      <w:r w:rsidRPr="00E855B7">
        <w:rPr>
          <w:highlight w:val="yellow"/>
          <w:lang w:val="ru-RU"/>
        </w:rPr>
        <w:t>Stack</w:t>
      </w:r>
      <w:proofErr w:type="spellEnd"/>
      <w:r w:rsidR="00613C01">
        <w:rPr>
          <w:highlight w:val="yellow"/>
          <w:lang w:val="ru-RU"/>
        </w:rPr>
        <w:t xml:space="preserve"> </w:t>
      </w:r>
      <w:proofErr w:type="spellStart"/>
      <w:r w:rsidRPr="00E855B7">
        <w:rPr>
          <w:highlight w:val="yellow"/>
          <w:lang w:val="ru-RU"/>
        </w:rPr>
        <w:t>overflow</w:t>
      </w:r>
      <w:proofErr w:type="spellEnd"/>
      <w:r w:rsidRPr="00E855B7">
        <w:rPr>
          <w:highlight w:val="yellow"/>
          <w:lang w:val="ru-RU"/>
        </w:rPr>
        <w:t>»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(переполнение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стека).</w:t>
      </w:r>
    </w:p>
    <w:p w:rsidR="00290314" w:rsidRPr="00E855B7" w:rsidRDefault="00290314" w:rsidP="00290314">
      <w:pPr>
        <w:pStyle w:val="Main"/>
        <w:ind w:firstLine="567"/>
        <w:rPr>
          <w:highlight w:val="yellow"/>
          <w:lang w:val="ru-RU"/>
        </w:rPr>
      </w:pPr>
      <w:r w:rsidRPr="00E855B7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почему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люди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продолжают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пользоваться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рекурсивными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алгоритмами?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Очевидно,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потому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проще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естественнее,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чем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соответствующие</w:t>
      </w:r>
      <w:r w:rsidR="00613C01">
        <w:rPr>
          <w:highlight w:val="yellow"/>
          <w:lang w:val="ru-RU"/>
        </w:rPr>
        <w:t xml:space="preserve"> </w:t>
      </w:r>
      <w:proofErr w:type="spellStart"/>
      <w:r w:rsidRPr="00E855B7">
        <w:rPr>
          <w:highlight w:val="yellow"/>
          <w:lang w:val="ru-RU"/>
        </w:rPr>
        <w:t>нерекурсивные</w:t>
      </w:r>
      <w:proofErr w:type="spellEnd"/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решения.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Тем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менее,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знание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способах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обойтись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без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необходимо.</w:t>
      </w:r>
    </w:p>
    <w:p w:rsidR="00290314" w:rsidRPr="00E855B7" w:rsidRDefault="00290314" w:rsidP="00290314">
      <w:pPr>
        <w:pStyle w:val="Main"/>
        <w:ind w:firstLine="567"/>
        <w:rPr>
          <w:lang w:val="ru-RU"/>
        </w:rPr>
      </w:pPr>
      <w:r w:rsidRPr="00E855B7">
        <w:rPr>
          <w:highlight w:val="yellow"/>
          <w:lang w:val="ru-RU"/>
        </w:rPr>
        <w:t>Ниже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представлено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несколько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вариантов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того,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это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сделать.</w:t>
      </w:r>
    </w:p>
    <w:p w:rsidR="00290314" w:rsidRPr="00E855B7" w:rsidRDefault="00290314" w:rsidP="00290314">
      <w:pPr>
        <w:pStyle w:val="Main"/>
        <w:ind w:firstLine="567"/>
        <w:rPr>
          <w:lang w:val="ru-RU"/>
        </w:rPr>
      </w:pPr>
    </w:p>
    <w:p w:rsidR="00290314" w:rsidRPr="00E855B7" w:rsidRDefault="00290314" w:rsidP="00290314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129" w:name="_Toc480062950"/>
      <w:bookmarkStart w:id="130" w:name="_Toc5051394"/>
      <w:r w:rsidRPr="00E855B7">
        <w:rPr>
          <w:sz w:val="20"/>
          <w:szCs w:val="20"/>
        </w:rPr>
        <w:t>Явное</w:t>
      </w:r>
      <w:r w:rsidR="00613C01">
        <w:rPr>
          <w:sz w:val="20"/>
          <w:szCs w:val="20"/>
        </w:rPr>
        <w:t xml:space="preserve"> </w:t>
      </w:r>
      <w:r w:rsidRPr="00E855B7">
        <w:rPr>
          <w:sz w:val="20"/>
          <w:szCs w:val="20"/>
        </w:rPr>
        <w:t>использование</w:t>
      </w:r>
      <w:r w:rsidR="00613C01">
        <w:rPr>
          <w:sz w:val="20"/>
          <w:szCs w:val="20"/>
        </w:rPr>
        <w:t xml:space="preserve"> </w:t>
      </w:r>
      <w:r w:rsidRPr="00E855B7">
        <w:rPr>
          <w:sz w:val="20"/>
          <w:szCs w:val="20"/>
        </w:rPr>
        <w:t>стека</w:t>
      </w:r>
      <w:bookmarkEnd w:id="129"/>
      <w:bookmarkEnd w:id="130"/>
    </w:p>
    <w:p w:rsidR="00290314" w:rsidRPr="00E855B7" w:rsidRDefault="00290314" w:rsidP="00290314">
      <w:pPr>
        <w:pStyle w:val="Main"/>
        <w:ind w:firstLine="567"/>
      </w:pPr>
      <w:r w:rsidRPr="00E855B7">
        <w:rPr>
          <w:i/>
          <w:iCs/>
          <w:highlight w:val="yellow"/>
          <w:lang w:val="ru-RU"/>
        </w:rPr>
        <w:t>Стеком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структура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данных,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которой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добавление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извлечение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данных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происходит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одного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конца,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называемого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вершиной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стека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(рис.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13).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Наглядным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образом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стека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служить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стопка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тарелок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добавлять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забрать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тарелки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сверху.</w:t>
      </w:r>
      <w:r w:rsidR="00613C01">
        <w:rPr>
          <w:highlight w:val="yellow"/>
          <w:lang w:val="ru-RU"/>
        </w:rPr>
        <w:t xml:space="preserve"> </w:t>
      </w:r>
      <w:proofErr w:type="spellStart"/>
      <w:proofErr w:type="gramStart"/>
      <w:r w:rsidRPr="00E855B7">
        <w:rPr>
          <w:highlight w:val="yellow"/>
        </w:rPr>
        <w:t>Каждая</w:t>
      </w:r>
      <w:proofErr w:type="spellEnd"/>
      <w:r w:rsidR="00613C01">
        <w:rPr>
          <w:highlight w:val="yellow"/>
        </w:rPr>
        <w:t xml:space="preserve"> </w:t>
      </w:r>
      <w:proofErr w:type="spellStart"/>
      <w:r w:rsidRPr="00E855B7">
        <w:rPr>
          <w:highlight w:val="yellow"/>
        </w:rPr>
        <w:t>тарелка</w:t>
      </w:r>
      <w:proofErr w:type="spellEnd"/>
      <w:r w:rsidR="00613C01">
        <w:rPr>
          <w:highlight w:val="yellow"/>
        </w:rPr>
        <w:t xml:space="preserve"> </w:t>
      </w:r>
      <w:proofErr w:type="spellStart"/>
      <w:r w:rsidRPr="00E855B7">
        <w:rPr>
          <w:highlight w:val="yellow"/>
        </w:rPr>
        <w:t>соответствует</w:t>
      </w:r>
      <w:proofErr w:type="spellEnd"/>
      <w:r w:rsidR="00613C01">
        <w:rPr>
          <w:highlight w:val="yellow"/>
        </w:rPr>
        <w:t xml:space="preserve"> </w:t>
      </w:r>
      <w:proofErr w:type="spellStart"/>
      <w:r w:rsidRPr="00E855B7">
        <w:rPr>
          <w:highlight w:val="yellow"/>
        </w:rPr>
        <w:t>элементу</w:t>
      </w:r>
      <w:proofErr w:type="spellEnd"/>
      <w:r w:rsidR="00613C01">
        <w:rPr>
          <w:highlight w:val="yellow"/>
        </w:rPr>
        <w:t xml:space="preserve"> </w:t>
      </w:r>
      <w:proofErr w:type="spellStart"/>
      <w:r w:rsidRPr="00E855B7">
        <w:rPr>
          <w:highlight w:val="yellow"/>
        </w:rPr>
        <w:t>данных</w:t>
      </w:r>
      <w:proofErr w:type="spellEnd"/>
      <w:r w:rsidRPr="00E855B7">
        <w:rPr>
          <w:highlight w:val="yellow"/>
        </w:rPr>
        <w:t>.</w:t>
      </w:r>
      <w:proofErr w:type="gramEnd"/>
    </w:p>
    <w:p w:rsidR="00290314" w:rsidRPr="00FD0CFE" w:rsidRDefault="00290314" w:rsidP="00290314">
      <w:pPr>
        <w:pStyle w:val="Main"/>
        <w:ind w:firstLine="0"/>
        <w:jc w:val="center"/>
        <w:rPr>
          <w:bCs/>
        </w:rPr>
      </w:pPr>
    </w:p>
    <w:p w:rsidR="00290314" w:rsidRPr="00FD0CFE" w:rsidRDefault="00290314" w:rsidP="00290314">
      <w:pPr>
        <w:pStyle w:val="Main"/>
        <w:ind w:firstLine="0"/>
        <w:jc w:val="center"/>
        <w:rPr>
          <w:bCs/>
        </w:rPr>
      </w:pPr>
      <w:r w:rsidRPr="00FD0CFE">
        <w:rPr>
          <w:bCs/>
          <w:noProof/>
          <w:lang w:val="ru-RU" w:eastAsia="ru-RU"/>
        </w:rPr>
        <w:drawing>
          <wp:inline distT="0" distB="0" distL="0" distR="0">
            <wp:extent cx="3171825" cy="2276475"/>
            <wp:effectExtent l="19050" t="0" r="9525" b="0"/>
            <wp:docPr id="23" name="Рисунок 23" descr="Ст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тек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314" w:rsidRPr="00FD0CFE" w:rsidRDefault="00290314" w:rsidP="00290314">
      <w:pPr>
        <w:pStyle w:val="Main"/>
        <w:ind w:firstLine="0"/>
        <w:jc w:val="center"/>
        <w:rPr>
          <w:bCs/>
        </w:rPr>
      </w:pPr>
    </w:p>
    <w:p w:rsidR="00290314" w:rsidRPr="00FD0CFE" w:rsidRDefault="00290314" w:rsidP="00290314">
      <w:pPr>
        <w:pStyle w:val="Main"/>
        <w:ind w:firstLine="0"/>
        <w:jc w:val="center"/>
        <w:rPr>
          <w:bCs/>
          <w:lang w:val="ru-RU"/>
        </w:rPr>
      </w:pPr>
      <w:r w:rsidRPr="00FD0CFE">
        <w:rPr>
          <w:bCs/>
          <w:lang w:val="ru-RU"/>
        </w:rPr>
        <w:t>Рис.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13.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Наглядное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представление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стека.</w:t>
      </w:r>
      <w:r w:rsidR="00613C01">
        <w:rPr>
          <w:bCs/>
          <w:lang w:val="ru-RU"/>
        </w:rPr>
        <w:t xml:space="preserve"> </w:t>
      </w:r>
      <w:r w:rsidRPr="00FD0CFE">
        <w:rPr>
          <w:bCs/>
        </w:rPr>
        <w:t>Push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(проталкивание)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–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традиционное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название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для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операции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добавления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данных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в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стек,</w:t>
      </w:r>
      <w:r w:rsidR="00613C01">
        <w:rPr>
          <w:bCs/>
          <w:lang w:val="ru-RU"/>
        </w:rPr>
        <w:t xml:space="preserve"> </w:t>
      </w:r>
      <w:r w:rsidRPr="00FD0CFE">
        <w:rPr>
          <w:bCs/>
        </w:rPr>
        <w:t>Pop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(выталкивание)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–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традиционное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название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для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операции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извлечения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данных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из</w:t>
      </w:r>
      <w:r w:rsidR="00613C01">
        <w:rPr>
          <w:bCs/>
          <w:lang w:val="ru-RU"/>
        </w:rPr>
        <w:t xml:space="preserve"> </w:t>
      </w:r>
      <w:r w:rsidRPr="00FD0CFE">
        <w:rPr>
          <w:bCs/>
          <w:lang w:val="ru-RU"/>
        </w:rPr>
        <w:t>стека.</w:t>
      </w:r>
    </w:p>
    <w:p w:rsidR="00290314" w:rsidRPr="00FD0CFE" w:rsidRDefault="00290314" w:rsidP="00290314">
      <w:pPr>
        <w:pStyle w:val="Main"/>
        <w:ind w:firstLine="0"/>
        <w:jc w:val="center"/>
        <w:rPr>
          <w:bCs/>
          <w:lang w:val="ru-RU"/>
        </w:rPr>
      </w:pPr>
    </w:p>
    <w:p w:rsidR="00290314" w:rsidRPr="00FD0CFE" w:rsidRDefault="00290314" w:rsidP="00290314">
      <w:pPr>
        <w:pStyle w:val="Main"/>
        <w:ind w:firstLine="567"/>
        <w:rPr>
          <w:highlight w:val="yellow"/>
          <w:lang w:val="ru-RU"/>
        </w:rPr>
      </w:pPr>
      <w:r w:rsidRPr="00FD0CFE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одна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функция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вызывает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другую,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параметры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первой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процедуры,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место,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которого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выполнение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должно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продолжиться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после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того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отработает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вызванная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(точка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возврата),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запоминаются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так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называемом</w:t>
      </w:r>
      <w:r w:rsidR="00613C01">
        <w:rPr>
          <w:highlight w:val="yellow"/>
          <w:lang w:val="ru-RU"/>
        </w:rPr>
        <w:t xml:space="preserve"> </w:t>
      </w:r>
      <w:r w:rsidRPr="00FD0CFE">
        <w:rPr>
          <w:i/>
          <w:iCs/>
          <w:highlight w:val="yellow"/>
          <w:lang w:val="ru-RU"/>
        </w:rPr>
        <w:t>стеке</w:t>
      </w:r>
      <w:r w:rsidR="00613C01">
        <w:rPr>
          <w:i/>
          <w:iCs/>
          <w:highlight w:val="yellow"/>
          <w:lang w:val="ru-RU"/>
        </w:rPr>
        <w:t xml:space="preserve"> </w:t>
      </w:r>
      <w:r w:rsidRPr="00FD0CFE">
        <w:rPr>
          <w:i/>
          <w:iCs/>
          <w:highlight w:val="yellow"/>
          <w:lang w:val="ru-RU"/>
        </w:rPr>
        <w:t>вызовов</w:t>
      </w:r>
      <w:r w:rsidRPr="00FD0CFE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вызванная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процедура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свою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очередь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чего-нибудь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вызывает,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параметры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точка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возврата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также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добавляются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стек.</w:t>
      </w:r>
    </w:p>
    <w:p w:rsidR="00290314" w:rsidRPr="00FD0CFE" w:rsidRDefault="00290314" w:rsidP="00290314">
      <w:pPr>
        <w:pStyle w:val="Main"/>
        <w:ind w:firstLine="567"/>
        <w:rPr>
          <w:lang w:val="ru-RU"/>
        </w:rPr>
      </w:pPr>
      <w:r w:rsidRPr="00FD0CFE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рекурсивных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вызовах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стек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вызовов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хранит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цепочку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из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данных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об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одновременно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работающих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процедурах.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всех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продвинутых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средах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разработки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эту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цепочку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вместе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запомненными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параметрами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процедур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просмотреть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время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отладки.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Соответствующая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команда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обычно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называется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  <w:lang w:val="ru-RU"/>
        </w:rPr>
        <w:t>“</w:t>
      </w:r>
      <w:r w:rsidRPr="00FD0CFE">
        <w:rPr>
          <w:highlight w:val="yellow"/>
        </w:rPr>
        <w:t>Call</w:t>
      </w:r>
      <w:r w:rsidR="00613C01">
        <w:rPr>
          <w:highlight w:val="yellow"/>
          <w:lang w:val="ru-RU"/>
        </w:rPr>
        <w:t xml:space="preserve"> </w:t>
      </w:r>
      <w:r w:rsidRPr="00FD0CFE">
        <w:rPr>
          <w:highlight w:val="yellow"/>
        </w:rPr>
        <w:t>Stack</w:t>
      </w:r>
      <w:r w:rsidRPr="00FD0CFE">
        <w:rPr>
          <w:highlight w:val="yellow"/>
          <w:lang w:val="ru-RU"/>
        </w:rPr>
        <w:t>”</w:t>
      </w:r>
      <w:r w:rsidR="00613C01">
        <w:rPr>
          <w:color w:val="FF0000"/>
          <w:lang w:val="ru-RU"/>
        </w:rPr>
        <w:t xml:space="preserve"> </w:t>
      </w:r>
      <w:r w:rsidRPr="00FD0CFE">
        <w:rPr>
          <w:lang w:val="ru-RU"/>
        </w:rPr>
        <w:t>(в</w:t>
      </w:r>
      <w:r w:rsidR="00613C01">
        <w:rPr>
          <w:lang w:val="ru-RU"/>
        </w:rPr>
        <w:t xml:space="preserve"> </w:t>
      </w:r>
      <w:proofErr w:type="spellStart"/>
      <w:r w:rsidRPr="00FD0CFE">
        <w:rPr>
          <w:lang w:val="ru-RU"/>
        </w:rPr>
        <w:t>Delphi</w:t>
      </w:r>
      <w:proofErr w:type="spellEnd"/>
      <w:r w:rsidR="00613C01">
        <w:rPr>
          <w:lang w:val="ru-RU"/>
        </w:rPr>
        <w:t xml:space="preserve"> </w:t>
      </w:r>
      <w:r w:rsidRPr="00FD0CFE">
        <w:rPr>
          <w:lang w:val="ru-RU"/>
        </w:rPr>
        <w:t>ей</w:t>
      </w:r>
      <w:r w:rsidR="00613C01">
        <w:rPr>
          <w:lang w:val="ru-RU"/>
        </w:rPr>
        <w:t xml:space="preserve"> </w:t>
      </w:r>
      <w:r w:rsidRPr="00FD0CFE">
        <w:rPr>
          <w:lang w:val="ru-RU"/>
        </w:rPr>
        <w:t>соответствует</w:t>
      </w:r>
      <w:r w:rsidR="00613C01">
        <w:rPr>
          <w:lang w:val="ru-RU"/>
        </w:rPr>
        <w:t xml:space="preserve"> </w:t>
      </w:r>
      <w:r w:rsidRPr="00FD0CFE">
        <w:rPr>
          <w:lang w:val="ru-RU"/>
        </w:rPr>
        <w:t>сочетание</w:t>
      </w:r>
      <w:r w:rsidR="00613C01">
        <w:rPr>
          <w:lang w:val="ru-RU"/>
        </w:rPr>
        <w:t xml:space="preserve"> </w:t>
      </w:r>
      <w:r w:rsidRPr="00FD0CFE">
        <w:rPr>
          <w:lang w:val="ru-RU"/>
        </w:rPr>
        <w:t>клавиш</w:t>
      </w:r>
      <w:r w:rsidR="00613C01">
        <w:rPr>
          <w:lang w:val="ru-RU"/>
        </w:rPr>
        <w:t xml:space="preserve"> </w:t>
      </w:r>
      <w:proofErr w:type="spellStart"/>
      <w:r w:rsidRPr="00FD0CFE">
        <w:rPr>
          <w:lang w:val="ru-RU"/>
        </w:rPr>
        <w:t>Ctrl</w:t>
      </w:r>
      <w:proofErr w:type="spellEnd"/>
      <w:r w:rsidR="00613C01">
        <w:rPr>
          <w:lang w:val="ru-RU"/>
        </w:rPr>
        <w:t xml:space="preserve"> </w:t>
      </w:r>
      <w:r w:rsidRPr="00FD0CFE">
        <w:rPr>
          <w:lang w:val="ru-RU"/>
        </w:rPr>
        <w:t>–</w:t>
      </w:r>
      <w:r w:rsidR="00613C01">
        <w:rPr>
          <w:lang w:val="ru-RU"/>
        </w:rPr>
        <w:t xml:space="preserve"> </w:t>
      </w:r>
      <w:proofErr w:type="spellStart"/>
      <w:r w:rsidRPr="00FD0CFE">
        <w:rPr>
          <w:lang w:val="ru-RU"/>
        </w:rPr>
        <w:t>Alt</w:t>
      </w:r>
      <w:proofErr w:type="spellEnd"/>
      <w:r w:rsidR="00613C01">
        <w:rPr>
          <w:lang w:val="ru-RU"/>
        </w:rPr>
        <w:t xml:space="preserve"> </w:t>
      </w:r>
      <w:r w:rsidRPr="00FD0CFE">
        <w:rPr>
          <w:lang w:val="ru-RU"/>
        </w:rPr>
        <w:t>–</w:t>
      </w:r>
      <w:r w:rsidR="00613C01">
        <w:rPr>
          <w:lang w:val="ru-RU"/>
        </w:rPr>
        <w:t xml:space="preserve"> </w:t>
      </w:r>
      <w:r w:rsidRPr="00FD0CFE">
        <w:rPr>
          <w:lang w:val="ru-RU"/>
        </w:rPr>
        <w:t>S).</w:t>
      </w:r>
    </w:p>
    <w:p w:rsidR="00290314" w:rsidRPr="00E855B7" w:rsidRDefault="00290314" w:rsidP="00290314">
      <w:pPr>
        <w:pStyle w:val="Main"/>
        <w:ind w:firstLine="567"/>
        <w:rPr>
          <w:color w:val="FF0000"/>
          <w:lang w:val="ru-RU"/>
        </w:rPr>
      </w:pPr>
      <w:r w:rsidRPr="00E855B7">
        <w:rPr>
          <w:b/>
          <w:lang w:val="ru-RU"/>
        </w:rPr>
        <w:t>Универсальный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способ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избавиться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от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рекурсии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–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это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самостоятельно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запрограммировать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те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действия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со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стеком,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которые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фактически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происходят,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когда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вы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используете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рекурсивные</w:t>
      </w:r>
      <w:r w:rsidR="00613C01">
        <w:rPr>
          <w:b/>
          <w:lang w:val="ru-RU"/>
        </w:rPr>
        <w:t xml:space="preserve"> </w:t>
      </w:r>
      <w:r w:rsidRPr="00E855B7">
        <w:rPr>
          <w:b/>
          <w:lang w:val="ru-RU"/>
        </w:rPr>
        <w:t>вызовы.</w:t>
      </w:r>
      <w:r w:rsidR="00613C01">
        <w:rPr>
          <w:lang w:val="ru-RU"/>
        </w:rPr>
        <w:t xml:space="preserve"> </w:t>
      </w:r>
      <w:r w:rsidRPr="00E855B7">
        <w:rPr>
          <w:color w:val="FF0000"/>
          <w:lang w:val="ru-RU"/>
        </w:rPr>
        <w:t>Покажем,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как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это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можно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сделать,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на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примере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дважды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вызывающей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себя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рекурсивной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процедуры.</w:t>
      </w:r>
    </w:p>
    <w:p w:rsidR="00290314" w:rsidRPr="00E855B7" w:rsidRDefault="00290314" w:rsidP="00290314">
      <w:pPr>
        <w:pStyle w:val="Main"/>
        <w:ind w:firstLine="567"/>
        <w:rPr>
          <w:color w:val="FF0000"/>
          <w:lang w:val="ru-RU"/>
        </w:rPr>
      </w:pPr>
      <w:r w:rsidRPr="00E855B7">
        <w:rPr>
          <w:color w:val="FF0000"/>
          <w:lang w:val="ru-RU"/>
        </w:rPr>
        <w:lastRenderedPageBreak/>
        <w:t>Для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начала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реализуем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виде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класса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стек,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хранящий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параметры</w:t>
      </w:r>
      <w:r w:rsidR="00613C01">
        <w:rPr>
          <w:color w:val="FF0000"/>
          <w:lang w:val="ru-RU"/>
        </w:rPr>
        <w:t xml:space="preserve"> </w:t>
      </w:r>
      <w:r w:rsidRPr="00E855B7">
        <w:rPr>
          <w:color w:val="FF0000"/>
          <w:lang w:val="ru-RU"/>
        </w:rPr>
        <w:t>процедуры:</w:t>
      </w:r>
    </w:p>
    <w:p w:rsidR="00497BF7" w:rsidRPr="00875E91" w:rsidRDefault="00497BF7" w:rsidP="003F50D3">
      <w:pPr>
        <w:pStyle w:val="Main"/>
        <w:ind w:firstLine="567"/>
        <w:rPr>
          <w:lang w:val="ru-RU"/>
        </w:rPr>
      </w:pP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</w:rPr>
      </w:pPr>
      <w:proofErr w:type="spellStart"/>
      <w:r w:rsidRPr="00875E91">
        <w:rPr>
          <w:rStyle w:val="HTML"/>
          <w:color w:val="FF0000"/>
          <w:sz w:val="16"/>
          <w:szCs w:val="16"/>
        </w:rPr>
        <w:t>type</w:t>
      </w:r>
      <w:proofErr w:type="spell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//Запись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для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хранения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параметров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процедур</w:t>
      </w:r>
    </w:p>
    <w:p w:rsidR="00613C01" w:rsidRPr="00422FC7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Parameters</w:t>
      </w:r>
      <w:r w:rsidRPr="00422FC7">
        <w:rPr>
          <w:rStyle w:val="HTML"/>
          <w:color w:val="FF0000"/>
          <w:sz w:val="16"/>
          <w:szCs w:val="16"/>
        </w:rPr>
        <w:t xml:space="preserve"> </w:t>
      </w:r>
      <w:r w:rsidR="00290314" w:rsidRPr="00422FC7">
        <w:rPr>
          <w:rStyle w:val="HTML"/>
          <w:color w:val="FF0000"/>
          <w:sz w:val="16"/>
          <w:szCs w:val="16"/>
        </w:rPr>
        <w:t>=</w:t>
      </w:r>
      <w:r w:rsidRPr="00422FC7"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record</w:t>
      </w:r>
    </w:p>
    <w:p w:rsidR="00613C01" w:rsidRPr="00422FC7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 w:rsidRPr="00422FC7">
        <w:rPr>
          <w:rStyle w:val="HTML"/>
          <w:color w:val="FF0000"/>
          <w:sz w:val="16"/>
          <w:szCs w:val="16"/>
        </w:rPr>
        <w:t xml:space="preserve">   </w:t>
      </w:r>
      <w:r w:rsidR="00290314" w:rsidRPr="00422FC7">
        <w:rPr>
          <w:rStyle w:val="HTML"/>
          <w:color w:val="FF0000"/>
          <w:sz w:val="16"/>
          <w:szCs w:val="16"/>
        </w:rPr>
        <w:t>//</w:t>
      </w:r>
      <w:r w:rsidR="00290314" w:rsidRPr="00875E91">
        <w:rPr>
          <w:rStyle w:val="HTML"/>
          <w:color w:val="FF0000"/>
          <w:sz w:val="16"/>
          <w:szCs w:val="16"/>
        </w:rPr>
        <w:t>Список</w:t>
      </w:r>
      <w:r w:rsidRPr="00422FC7"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параметров</w:t>
      </w:r>
    </w:p>
    <w:p w:rsidR="00613C01" w:rsidRPr="00422FC7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 w:rsidRPr="00422FC7">
        <w:rPr>
          <w:rStyle w:val="HTML"/>
          <w:color w:val="FF0000"/>
          <w:sz w:val="16"/>
          <w:szCs w:val="16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end</w:t>
      </w:r>
      <w:proofErr w:type="gramEnd"/>
      <w:r w:rsidR="00290314" w:rsidRPr="00422FC7">
        <w:rPr>
          <w:rStyle w:val="HTML"/>
          <w:color w:val="FF0000"/>
          <w:sz w:val="16"/>
          <w:szCs w:val="16"/>
        </w:rPr>
        <w:t>;</w:t>
      </w:r>
    </w:p>
    <w:p w:rsidR="00613C01" w:rsidRPr="00422FC7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 w:rsidRPr="00422FC7"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//Стек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удобно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реализовать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с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помощью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связанных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списков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//(</w:t>
      </w:r>
      <w:hyperlink r:id="rId130" w:history="1">
        <w:r w:rsidR="00290314" w:rsidRPr="00875E91">
          <w:rPr>
            <w:rStyle w:val="a8"/>
            <w:rFonts w:ascii="Courier New" w:hAnsi="Courier New" w:cs="Courier New"/>
            <w:color w:val="FF0000"/>
            <w:sz w:val="16"/>
            <w:szCs w:val="16"/>
          </w:rPr>
          <w:t>http://www.tvd-home.ru/prog/16_4</w:t>
        </w:r>
      </w:hyperlink>
      <w:r w:rsidR="00290314" w:rsidRPr="00875E91">
        <w:rPr>
          <w:rStyle w:val="HTML"/>
          <w:color w:val="FF0000"/>
          <w:sz w:val="16"/>
          <w:szCs w:val="16"/>
        </w:rPr>
        <w:t>)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PList</w:t>
      </w:r>
      <w:proofErr w:type="spell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^List;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List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record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Data: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Parameters;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Next</w:t>
      </w:r>
      <w:r w:rsidR="00290314" w:rsidRPr="00875E91">
        <w:rPr>
          <w:rStyle w:val="HTML"/>
          <w:color w:val="FF0000"/>
          <w:sz w:val="16"/>
          <w:szCs w:val="16"/>
        </w:rPr>
        <w:t>:</w:t>
      </w:r>
      <w:r>
        <w:rPr>
          <w:rStyle w:val="HTML"/>
          <w:color w:val="FF0000"/>
          <w:sz w:val="16"/>
          <w:szCs w:val="16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PList</w:t>
      </w:r>
      <w:proofErr w:type="spellEnd"/>
      <w:r w:rsidR="00290314" w:rsidRPr="00875E91">
        <w:rPr>
          <w:rStyle w:val="HTML"/>
          <w:color w:val="FF0000"/>
          <w:sz w:val="16"/>
          <w:szCs w:val="16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</w:rPr>
        <w:t>end</w:t>
      </w:r>
      <w:proofErr w:type="spellEnd"/>
      <w:r w:rsidR="00290314" w:rsidRPr="00875E91">
        <w:rPr>
          <w:rStyle w:val="HTML"/>
          <w:color w:val="FF0000"/>
          <w:sz w:val="16"/>
          <w:szCs w:val="16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</w:p>
    <w:p w:rsidR="00613C01" w:rsidRDefault="00613C01" w:rsidP="00290314">
      <w:pPr>
        <w:rPr>
          <w:rStyle w:val="HTML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//Описанный</w:t>
      </w:r>
      <w:r>
        <w:rPr>
          <w:rStyle w:val="HTML"/>
          <w:color w:val="FF0000"/>
          <w:sz w:val="16"/>
          <w:szCs w:val="16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</w:rPr>
        <w:t>одновсязанный</w:t>
      </w:r>
      <w:proofErr w:type="spellEnd"/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список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соединим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с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методами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//добавления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и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удаления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элементов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и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получим</w:t>
      </w: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стек.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Stack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class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private</w:t>
      </w:r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StackTop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PList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public</w:t>
      </w:r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//</w:t>
      </w:r>
      <w:r w:rsidR="00290314" w:rsidRPr="00875E91">
        <w:rPr>
          <w:rStyle w:val="HTML"/>
          <w:color w:val="FF0000"/>
          <w:sz w:val="16"/>
          <w:szCs w:val="16"/>
        </w:rPr>
        <w:t>Добавление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данных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procedure</w:t>
      </w:r>
      <w:proofErr w:type="gramEnd"/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Push(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NewData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Parameters);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//</w:t>
      </w:r>
      <w:r w:rsidR="00290314" w:rsidRPr="00875E91">
        <w:rPr>
          <w:rStyle w:val="HTML"/>
          <w:color w:val="FF0000"/>
          <w:sz w:val="16"/>
          <w:szCs w:val="16"/>
        </w:rPr>
        <w:t>Извлечение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данных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function</w:t>
      </w:r>
      <w:proofErr w:type="gramEnd"/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Pop: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Parameters;</w:t>
      </w:r>
    </w:p>
    <w:p w:rsidR="00613C01" w:rsidRPr="00422FC7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r w:rsidR="00290314" w:rsidRPr="00422FC7">
        <w:rPr>
          <w:rStyle w:val="HTML"/>
          <w:color w:val="FF0000"/>
          <w:sz w:val="16"/>
          <w:szCs w:val="16"/>
          <w:lang w:val="en-US"/>
        </w:rPr>
        <w:t>//</w:t>
      </w:r>
      <w:r w:rsidR="00290314" w:rsidRPr="00875E91">
        <w:rPr>
          <w:rStyle w:val="HTML"/>
          <w:color w:val="FF0000"/>
          <w:sz w:val="16"/>
          <w:szCs w:val="16"/>
        </w:rPr>
        <w:t>Проверка</w:t>
      </w:r>
      <w:r w:rsidRPr="00422FC7"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наличия</w:t>
      </w:r>
      <w:r w:rsidRPr="00422FC7"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</w:rPr>
        <w:t>данных</w:t>
      </w:r>
    </w:p>
    <w:p w:rsidR="00613C01" w:rsidRPr="00422FC7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 w:rsidRPr="00422FC7"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function</w:t>
      </w:r>
      <w:proofErr w:type="gramEnd"/>
      <w:r w:rsidRPr="00422FC7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Empty</w:t>
      </w:r>
      <w:r w:rsidR="00290314" w:rsidRPr="00422FC7">
        <w:rPr>
          <w:rStyle w:val="HTML"/>
          <w:color w:val="FF0000"/>
          <w:sz w:val="16"/>
          <w:szCs w:val="16"/>
          <w:lang w:val="en-US"/>
        </w:rPr>
        <w:t>:</w:t>
      </w:r>
      <w:r w:rsidRPr="00422FC7"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boolean</w:t>
      </w:r>
      <w:proofErr w:type="spellEnd"/>
      <w:r w:rsidR="00290314" w:rsidRPr="00422FC7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 w:rsidRPr="00422FC7"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end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implementation</w:t>
      </w:r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</w:p>
    <w:p w:rsidR="00290314" w:rsidRPr="00875E9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 w:rsidRPr="00875E91">
        <w:rPr>
          <w:rStyle w:val="HTML"/>
          <w:color w:val="FF0000"/>
          <w:sz w:val="16"/>
          <w:szCs w:val="16"/>
          <w:lang w:val="en-US"/>
        </w:rPr>
        <w:t>//</w:t>
      </w:r>
      <w:r w:rsidRPr="00875E91">
        <w:rPr>
          <w:rStyle w:val="HTML"/>
          <w:color w:val="FF0000"/>
          <w:sz w:val="16"/>
          <w:szCs w:val="16"/>
        </w:rPr>
        <w:t>Добавление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</w:rPr>
        <w:t>данных</w:t>
      </w:r>
    </w:p>
    <w:p w:rsidR="00290314" w:rsidRPr="00875E9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procedure</w:t>
      </w:r>
      <w:proofErr w:type="gramEnd"/>
      <w:r w:rsidR="00613C01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spellStart"/>
      <w:r w:rsidRPr="00875E91">
        <w:rPr>
          <w:rStyle w:val="HTML"/>
          <w:color w:val="FF0000"/>
          <w:sz w:val="16"/>
          <w:szCs w:val="16"/>
          <w:lang w:val="en-US"/>
        </w:rPr>
        <w:t>Stack.Push</w:t>
      </w:r>
      <w:proofErr w:type="spellEnd"/>
      <w:r w:rsidRPr="00875E91">
        <w:rPr>
          <w:rStyle w:val="HTML"/>
          <w:color w:val="FF0000"/>
          <w:sz w:val="16"/>
          <w:szCs w:val="16"/>
          <w:lang w:val="en-US"/>
        </w:rPr>
        <w:t>(</w:t>
      </w:r>
      <w:proofErr w:type="spellStart"/>
      <w:r w:rsidRPr="00875E91">
        <w:rPr>
          <w:rStyle w:val="HTML"/>
          <w:color w:val="FF0000"/>
          <w:sz w:val="16"/>
          <w:szCs w:val="16"/>
          <w:lang w:val="en-US"/>
        </w:rPr>
        <w:t>NewData</w:t>
      </w:r>
      <w:proofErr w:type="spellEnd"/>
      <w:r w:rsidRPr="00875E91">
        <w:rPr>
          <w:rStyle w:val="HTML"/>
          <w:color w:val="FF0000"/>
          <w:sz w:val="16"/>
          <w:szCs w:val="16"/>
          <w:lang w:val="en-US"/>
        </w:rPr>
        <w:t>: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Parameters);</w:t>
      </w: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spellStart"/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var</w:t>
      </w:r>
      <w:proofErr w:type="spellEnd"/>
      <w:proofErr w:type="gramEnd"/>
    </w:p>
    <w:p w:rsidR="00290314" w:rsidRPr="00875E9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NewElement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PList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begin</w:t>
      </w:r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New(</w:t>
      </w:r>
      <w:proofErr w:type="spellStart"/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NewElement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NewElement^.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Data</w:t>
      </w:r>
      <w:proofErr w:type="spell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NewData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NewElement^.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Next</w:t>
      </w:r>
      <w:proofErr w:type="spell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StackTop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290314" w:rsidRPr="00875E9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StackTop</w:t>
      </w:r>
      <w:proofErr w:type="spell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:=</w:t>
      </w:r>
      <w:proofErr w:type="gram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NewElement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end</w:t>
      </w:r>
      <w:proofErr w:type="gramEnd"/>
      <w:r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</w:p>
    <w:p w:rsidR="00290314" w:rsidRPr="00875E9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 w:rsidRPr="00875E91">
        <w:rPr>
          <w:rStyle w:val="HTML"/>
          <w:color w:val="FF0000"/>
          <w:sz w:val="16"/>
          <w:szCs w:val="16"/>
          <w:lang w:val="en-US"/>
        </w:rPr>
        <w:t>//</w:t>
      </w:r>
      <w:r w:rsidRPr="00875E91">
        <w:rPr>
          <w:rStyle w:val="HTML"/>
          <w:color w:val="FF0000"/>
          <w:sz w:val="16"/>
          <w:szCs w:val="16"/>
        </w:rPr>
        <w:t>Извлечение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</w:rPr>
        <w:t>данных</w:t>
      </w:r>
    </w:p>
    <w:p w:rsidR="00290314" w:rsidRPr="00875E9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function</w:t>
      </w:r>
      <w:proofErr w:type="gramEnd"/>
      <w:r w:rsidR="00613C01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spellStart"/>
      <w:r w:rsidRPr="00875E91">
        <w:rPr>
          <w:rStyle w:val="HTML"/>
          <w:color w:val="FF0000"/>
          <w:sz w:val="16"/>
          <w:szCs w:val="16"/>
          <w:lang w:val="en-US"/>
        </w:rPr>
        <w:t>Stack.Pop</w:t>
      </w:r>
      <w:proofErr w:type="spellEnd"/>
      <w:r w:rsidRPr="00875E91">
        <w:rPr>
          <w:rStyle w:val="HTML"/>
          <w:color w:val="FF0000"/>
          <w:sz w:val="16"/>
          <w:szCs w:val="16"/>
          <w:lang w:val="en-US"/>
        </w:rPr>
        <w:t>: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Parameters;</w:t>
      </w: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spellStart"/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var</w:t>
      </w:r>
      <w:proofErr w:type="spellEnd"/>
      <w:proofErr w:type="gramEnd"/>
    </w:p>
    <w:p w:rsidR="00290314" w:rsidRPr="00875E9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PopedElement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PList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begin</w:t>
      </w:r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PopedElement</w:t>
      </w:r>
      <w:proofErr w:type="spell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:=</w:t>
      </w:r>
      <w:proofErr w:type="gram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StackTop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StackTop</w:t>
      </w:r>
      <w:proofErr w:type="spell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:=</w:t>
      </w:r>
      <w:proofErr w:type="gram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StackTop^.Next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Pop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:=</w:t>
      </w:r>
      <w:proofErr w:type="gram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PopedElement^.Data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290314" w:rsidRPr="00875E9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Dispose(</w:t>
      </w:r>
      <w:proofErr w:type="spellStart"/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PopedElement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);</w:t>
      </w: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end</w:t>
      </w:r>
      <w:proofErr w:type="gramEnd"/>
      <w:r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</w:p>
    <w:p w:rsidR="00290314" w:rsidRPr="00875E9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 w:rsidRPr="00875E91">
        <w:rPr>
          <w:rStyle w:val="HTML"/>
          <w:color w:val="FF0000"/>
          <w:sz w:val="16"/>
          <w:szCs w:val="16"/>
          <w:lang w:val="en-US"/>
        </w:rPr>
        <w:t>//</w:t>
      </w:r>
      <w:r w:rsidRPr="00875E91">
        <w:rPr>
          <w:rStyle w:val="HTML"/>
          <w:color w:val="FF0000"/>
          <w:sz w:val="16"/>
          <w:szCs w:val="16"/>
        </w:rPr>
        <w:t>Проверка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</w:rPr>
        <w:t>наличия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</w:rPr>
        <w:t>данных</w:t>
      </w:r>
    </w:p>
    <w:p w:rsidR="00290314" w:rsidRPr="00875E9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function</w:t>
      </w:r>
      <w:proofErr w:type="gramEnd"/>
      <w:r w:rsidR="00613C01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spellStart"/>
      <w:r w:rsidRPr="00875E91">
        <w:rPr>
          <w:rStyle w:val="HTML"/>
          <w:color w:val="FF0000"/>
          <w:sz w:val="16"/>
          <w:szCs w:val="16"/>
          <w:lang w:val="en-US"/>
        </w:rPr>
        <w:t>Stack.Empty</w:t>
      </w:r>
      <w:proofErr w:type="spellEnd"/>
      <w:r w:rsidRPr="00875E91">
        <w:rPr>
          <w:rStyle w:val="HTML"/>
          <w:color w:val="FF0000"/>
          <w:sz w:val="16"/>
          <w:szCs w:val="16"/>
          <w:lang w:val="en-US"/>
        </w:rPr>
        <w:t>: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Pr="00875E91">
        <w:rPr>
          <w:rStyle w:val="HTML"/>
          <w:color w:val="FF0000"/>
          <w:sz w:val="16"/>
          <w:szCs w:val="16"/>
          <w:lang w:val="en-US"/>
        </w:rPr>
        <w:t>boolean</w:t>
      </w:r>
      <w:proofErr w:type="spellEnd"/>
      <w:r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begin</w:t>
      </w:r>
      <w:proofErr w:type="gramEnd"/>
    </w:p>
    <w:p w:rsidR="00290314" w:rsidRPr="00875E9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Empty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:=</w:t>
      </w:r>
      <w:proofErr w:type="gram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StackTop</w:t>
      </w:r>
      <w:proofErr w:type="spell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nil;</w:t>
      </w:r>
    </w:p>
    <w:p w:rsidR="00290314" w:rsidRPr="00422FC7" w:rsidRDefault="00290314" w:rsidP="00290314">
      <w:pPr>
        <w:rPr>
          <w:rFonts w:ascii="Consolas" w:hAnsi="Consolas" w:cs="Consolas"/>
          <w:color w:val="FF0000"/>
          <w:sz w:val="16"/>
          <w:szCs w:val="16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end</w:t>
      </w:r>
      <w:proofErr w:type="gramEnd"/>
      <w:r w:rsidRPr="00422FC7">
        <w:rPr>
          <w:rStyle w:val="HTML"/>
          <w:color w:val="FF0000"/>
          <w:sz w:val="16"/>
          <w:szCs w:val="16"/>
        </w:rPr>
        <w:t>;</w:t>
      </w:r>
    </w:p>
    <w:p w:rsidR="00497BF7" w:rsidRPr="00422FC7" w:rsidRDefault="00497BF7" w:rsidP="003F50D3">
      <w:pPr>
        <w:pStyle w:val="Main"/>
        <w:ind w:firstLine="567"/>
        <w:rPr>
          <w:lang w:val="ru-RU"/>
        </w:rPr>
      </w:pPr>
    </w:p>
    <w:p w:rsidR="00497BF7" w:rsidRPr="00290314" w:rsidRDefault="00290314" w:rsidP="003F50D3">
      <w:pPr>
        <w:pStyle w:val="Main"/>
        <w:ind w:firstLine="567"/>
        <w:rPr>
          <w:color w:val="FF0000"/>
          <w:lang w:val="ru-RU"/>
        </w:rPr>
      </w:pPr>
      <w:r w:rsidRPr="00290314">
        <w:rPr>
          <w:color w:val="FF0000"/>
          <w:lang w:val="ru-RU"/>
        </w:rPr>
        <w:t>Рассмотрим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обобщенную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рекурсивную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процедуру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двумя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вызовами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самой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себя.</w:t>
      </w:r>
    </w:p>
    <w:p w:rsidR="00497BF7" w:rsidRPr="00875E91" w:rsidRDefault="00497BF7" w:rsidP="003F50D3">
      <w:pPr>
        <w:pStyle w:val="Main"/>
        <w:ind w:firstLine="567"/>
        <w:rPr>
          <w:lang w:val="ru-RU"/>
        </w:rPr>
      </w:pPr>
    </w:p>
    <w:p w:rsidR="00290314" w:rsidRPr="00875E9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procedure</w:t>
      </w:r>
      <w:proofErr w:type="gramEnd"/>
      <w:r w:rsidR="00613C01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Recurs(P1: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Parameters);</w:t>
      </w: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begin</w:t>
      </w:r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DoSomething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(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P1);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if</w:t>
      </w:r>
      <w:proofErr w:type="gramEnd"/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&lt;</w:t>
      </w:r>
      <w:r w:rsidR="00290314" w:rsidRPr="00875E91">
        <w:rPr>
          <w:rStyle w:val="HTML"/>
          <w:color w:val="FF0000"/>
          <w:sz w:val="16"/>
          <w:szCs w:val="16"/>
        </w:rPr>
        <w:t>условие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&gt;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then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begin</w:t>
      </w:r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P2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F(P1);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Recurs(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P2);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P3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G(P1);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spellStart"/>
      <w:r w:rsidR="00290314" w:rsidRPr="00875E91">
        <w:rPr>
          <w:rStyle w:val="HTML"/>
          <w:color w:val="FF0000"/>
          <w:sz w:val="16"/>
          <w:szCs w:val="16"/>
        </w:rPr>
        <w:t>Recurs</w:t>
      </w:r>
      <w:proofErr w:type="spellEnd"/>
      <w:r w:rsidR="00290314" w:rsidRPr="00875E91">
        <w:rPr>
          <w:rStyle w:val="HTML"/>
          <w:color w:val="FF0000"/>
          <w:sz w:val="16"/>
          <w:szCs w:val="16"/>
        </w:rPr>
        <w:t>(P3);</w:t>
      </w:r>
    </w:p>
    <w:p w:rsidR="00290314" w:rsidRPr="00875E9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</w:rPr>
        <w:t>end</w:t>
      </w:r>
      <w:proofErr w:type="spellEnd"/>
      <w:r w:rsidR="00290314" w:rsidRPr="00875E91">
        <w:rPr>
          <w:rStyle w:val="HTML"/>
          <w:color w:val="FF0000"/>
          <w:sz w:val="16"/>
          <w:szCs w:val="16"/>
        </w:rPr>
        <w:t>;</w:t>
      </w:r>
    </w:p>
    <w:p w:rsidR="00290314" w:rsidRPr="00875E91" w:rsidRDefault="00290314" w:rsidP="00290314">
      <w:pPr>
        <w:rPr>
          <w:rFonts w:ascii="Consolas" w:hAnsi="Consolas" w:cs="Consolas"/>
          <w:color w:val="FF0000"/>
          <w:sz w:val="16"/>
          <w:szCs w:val="16"/>
        </w:rPr>
      </w:pPr>
      <w:proofErr w:type="spellStart"/>
      <w:r w:rsidRPr="00875E91">
        <w:rPr>
          <w:rStyle w:val="HTML"/>
          <w:color w:val="FF0000"/>
          <w:sz w:val="16"/>
          <w:szCs w:val="16"/>
        </w:rPr>
        <w:t>end</w:t>
      </w:r>
      <w:proofErr w:type="spellEnd"/>
      <w:r w:rsidRPr="00875E91">
        <w:rPr>
          <w:rStyle w:val="HTML"/>
          <w:color w:val="FF0000"/>
          <w:sz w:val="16"/>
          <w:szCs w:val="16"/>
        </w:rPr>
        <w:t>;</w:t>
      </w:r>
    </w:p>
    <w:p w:rsidR="00497BF7" w:rsidRPr="00875E91" w:rsidRDefault="00497BF7" w:rsidP="003F50D3">
      <w:pPr>
        <w:pStyle w:val="Main"/>
        <w:ind w:firstLine="567"/>
        <w:rPr>
          <w:lang w:val="ru-RU"/>
        </w:rPr>
      </w:pPr>
    </w:p>
    <w:p w:rsidR="00290314" w:rsidRPr="00290314" w:rsidRDefault="00290314" w:rsidP="003F50D3">
      <w:pPr>
        <w:pStyle w:val="Main"/>
        <w:ind w:firstLine="567"/>
        <w:rPr>
          <w:color w:val="FF0000"/>
          <w:lang w:val="ru-RU"/>
        </w:rPr>
      </w:pPr>
      <w:r w:rsidRPr="00290314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данной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процедуре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некоторые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действия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(</w:t>
      </w:r>
      <w:proofErr w:type="spellStart"/>
      <w:r w:rsidRPr="00290314">
        <w:rPr>
          <w:color w:val="FF0000"/>
          <w:lang w:val="ru-RU"/>
        </w:rPr>
        <w:t>DoSomething</w:t>
      </w:r>
      <w:proofErr w:type="spellEnd"/>
      <w:r w:rsidRPr="00290314">
        <w:rPr>
          <w:color w:val="FF0000"/>
          <w:lang w:val="ru-RU"/>
        </w:rPr>
        <w:t>)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выполняются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много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раз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при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разных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значениях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параметров.</w:t>
      </w:r>
      <w:r w:rsidR="00613C01">
        <w:rPr>
          <w:color w:val="FF0000"/>
          <w:lang w:val="ru-RU"/>
        </w:rPr>
        <w:t xml:space="preserve"> </w:t>
      </w:r>
      <w:proofErr w:type="spellStart"/>
      <w:r w:rsidRPr="00290314">
        <w:rPr>
          <w:color w:val="FF0000"/>
          <w:lang w:val="ru-RU"/>
        </w:rPr>
        <w:t>Нерекурсивный</w:t>
      </w:r>
      <w:proofErr w:type="spellEnd"/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аналог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должен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хранить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эти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параметры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стеке.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Каждый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рекурсивный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вызов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будет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соответствовать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добавлению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очередных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параметров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стек.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Вместо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рекурсии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появляется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цикл,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который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выполняется,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пока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стеке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есть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необработанные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параметры.</w:t>
      </w:r>
    </w:p>
    <w:p w:rsidR="00290314" w:rsidRPr="00875E91" w:rsidRDefault="00290314" w:rsidP="003F50D3">
      <w:pPr>
        <w:pStyle w:val="Main"/>
        <w:ind w:firstLine="567"/>
        <w:rPr>
          <w:lang w:val="ru-RU"/>
        </w:rPr>
      </w:pPr>
    </w:p>
    <w:p w:rsidR="00290314" w:rsidRPr="00875E9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procedure</w:t>
      </w:r>
      <w:proofErr w:type="gramEnd"/>
      <w:r w:rsidR="00613C01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spellStart"/>
      <w:r w:rsidRPr="00875E91">
        <w:rPr>
          <w:rStyle w:val="HTML"/>
          <w:color w:val="FF0000"/>
          <w:sz w:val="16"/>
          <w:szCs w:val="16"/>
          <w:lang w:val="en-US"/>
        </w:rPr>
        <w:t>NonRecurs</w:t>
      </w:r>
      <w:proofErr w:type="spellEnd"/>
      <w:r w:rsidRPr="00875E91">
        <w:rPr>
          <w:rStyle w:val="HTML"/>
          <w:color w:val="FF0000"/>
          <w:sz w:val="16"/>
          <w:szCs w:val="16"/>
          <w:lang w:val="en-US"/>
        </w:rPr>
        <w:t>(P1: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Parameters);</w:t>
      </w: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spellStart"/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var</w:t>
      </w:r>
      <w:proofErr w:type="spellEnd"/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lastRenderedPageBreak/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S: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Stack;</w:t>
      </w:r>
    </w:p>
    <w:p w:rsidR="00290314" w:rsidRPr="00875E9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P: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Parameters;</w:t>
      </w: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begin</w:t>
      </w:r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S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:=</w:t>
      </w:r>
      <w:proofErr w:type="gram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Stack.Create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S.Push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(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P1);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while</w:t>
      </w:r>
      <w:proofErr w:type="gramEnd"/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not</w:t>
      </w:r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S.Empty</w:t>
      </w:r>
      <w:proofErr w:type="spellEnd"/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do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begin</w:t>
      </w:r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P1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  <w:lang w:val="en-US"/>
        </w:rPr>
        <w:t>S.Pop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spellStart"/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DoSomething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(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P1);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if</w:t>
      </w:r>
      <w:proofErr w:type="gramEnd"/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&lt;</w:t>
      </w:r>
      <w:r w:rsidR="00290314" w:rsidRPr="00875E91">
        <w:rPr>
          <w:rStyle w:val="HTML"/>
          <w:color w:val="FF0000"/>
          <w:sz w:val="16"/>
          <w:szCs w:val="16"/>
        </w:rPr>
        <w:t>условие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&gt;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then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begin</w:t>
      </w:r>
      <w:proofErr w:type="gramEnd"/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P3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G(P1);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  </w:t>
      </w:r>
      <w:proofErr w:type="spellStart"/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S.Push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(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P3);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 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P2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F(P1);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  </w:t>
      </w:r>
      <w:proofErr w:type="spellStart"/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S.Push</w:t>
      </w:r>
      <w:proofErr w:type="spellEnd"/>
      <w:r w:rsidR="00290314" w:rsidRPr="00875E91">
        <w:rPr>
          <w:rStyle w:val="HTML"/>
          <w:color w:val="FF0000"/>
          <w:sz w:val="16"/>
          <w:szCs w:val="16"/>
          <w:lang w:val="en-US"/>
        </w:rPr>
        <w:t>(</w:t>
      </w:r>
      <w:proofErr w:type="gramEnd"/>
      <w:r w:rsidR="00290314" w:rsidRPr="00875E91">
        <w:rPr>
          <w:rStyle w:val="HTML"/>
          <w:color w:val="FF0000"/>
          <w:sz w:val="16"/>
          <w:szCs w:val="16"/>
          <w:lang w:val="en-US"/>
        </w:rPr>
        <w:t>P2);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spellStart"/>
      <w:r w:rsidR="00290314" w:rsidRPr="00875E91">
        <w:rPr>
          <w:rStyle w:val="HTML"/>
          <w:color w:val="FF0000"/>
          <w:sz w:val="16"/>
          <w:szCs w:val="16"/>
        </w:rPr>
        <w:t>end</w:t>
      </w:r>
      <w:proofErr w:type="spellEnd"/>
      <w:r w:rsidR="00290314" w:rsidRPr="00875E91">
        <w:rPr>
          <w:rStyle w:val="HTML"/>
          <w:color w:val="FF0000"/>
          <w:sz w:val="16"/>
          <w:szCs w:val="16"/>
        </w:rPr>
        <w:t>;</w:t>
      </w:r>
    </w:p>
    <w:p w:rsidR="00290314" w:rsidRPr="00875E91" w:rsidRDefault="00613C01" w:rsidP="00290314">
      <w:pPr>
        <w:rPr>
          <w:rFonts w:ascii="Consolas" w:hAnsi="Consolas" w:cs="Consolas"/>
          <w:color w:val="FF0000"/>
          <w:sz w:val="16"/>
          <w:szCs w:val="16"/>
        </w:rPr>
      </w:pPr>
      <w:r>
        <w:rPr>
          <w:rStyle w:val="HTML"/>
          <w:color w:val="FF0000"/>
          <w:sz w:val="16"/>
          <w:szCs w:val="16"/>
        </w:rPr>
        <w:t xml:space="preserve"> </w:t>
      </w:r>
      <w:proofErr w:type="spellStart"/>
      <w:r w:rsidR="00290314" w:rsidRPr="00875E91">
        <w:rPr>
          <w:rStyle w:val="HTML"/>
          <w:color w:val="FF0000"/>
          <w:sz w:val="16"/>
          <w:szCs w:val="16"/>
        </w:rPr>
        <w:t>end</w:t>
      </w:r>
      <w:proofErr w:type="spellEnd"/>
      <w:r w:rsidR="00290314" w:rsidRPr="00875E91">
        <w:rPr>
          <w:rStyle w:val="HTML"/>
          <w:color w:val="FF0000"/>
          <w:sz w:val="16"/>
          <w:szCs w:val="16"/>
        </w:rPr>
        <w:t>;</w:t>
      </w:r>
    </w:p>
    <w:p w:rsidR="00290314" w:rsidRPr="00875E91" w:rsidRDefault="00290314" w:rsidP="00290314">
      <w:pPr>
        <w:rPr>
          <w:rFonts w:ascii="Consolas" w:hAnsi="Consolas" w:cs="Consolas"/>
          <w:color w:val="FF0000"/>
          <w:sz w:val="16"/>
          <w:szCs w:val="16"/>
        </w:rPr>
      </w:pPr>
      <w:proofErr w:type="spellStart"/>
      <w:r w:rsidRPr="00875E91">
        <w:rPr>
          <w:rStyle w:val="HTML"/>
          <w:color w:val="FF0000"/>
          <w:sz w:val="16"/>
          <w:szCs w:val="16"/>
        </w:rPr>
        <w:t>end</w:t>
      </w:r>
      <w:proofErr w:type="spellEnd"/>
      <w:r w:rsidRPr="00875E91">
        <w:rPr>
          <w:rStyle w:val="HTML"/>
          <w:color w:val="FF0000"/>
          <w:sz w:val="16"/>
          <w:szCs w:val="16"/>
        </w:rPr>
        <w:t>;</w:t>
      </w:r>
    </w:p>
    <w:p w:rsidR="00290314" w:rsidRPr="00875E91" w:rsidRDefault="00290314" w:rsidP="003F50D3">
      <w:pPr>
        <w:pStyle w:val="Main"/>
        <w:ind w:firstLine="567"/>
        <w:rPr>
          <w:lang w:val="ru-RU"/>
        </w:rPr>
      </w:pPr>
    </w:p>
    <w:p w:rsidR="00290314" w:rsidRPr="00290314" w:rsidRDefault="00290314" w:rsidP="00290314">
      <w:pPr>
        <w:pStyle w:val="Main"/>
        <w:ind w:firstLine="567"/>
        <w:rPr>
          <w:color w:val="FF0000"/>
          <w:lang w:val="ru-RU"/>
        </w:rPr>
      </w:pPr>
      <w:r w:rsidRPr="00290314">
        <w:rPr>
          <w:color w:val="FF0000"/>
          <w:lang w:val="ru-RU"/>
        </w:rPr>
        <w:t>Обратите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внимание,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что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рекурсивные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вызовы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шли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сначала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для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параметров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P2,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потом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для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P3.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proofErr w:type="spellStart"/>
      <w:r w:rsidRPr="00290314">
        <w:rPr>
          <w:color w:val="FF0000"/>
          <w:lang w:val="ru-RU"/>
        </w:rPr>
        <w:t>нерекурсивной</w:t>
      </w:r>
      <w:proofErr w:type="spellEnd"/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процедуре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стек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отправляются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сначала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параметры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P3,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а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только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потом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P2.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Это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связано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тем,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что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при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рекурсивных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вызовах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стек,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сути,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отправляется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недовыполненная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часть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процедуры,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которая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нашем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случае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содержит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вызов</w:t>
      </w:r>
      <w:r w:rsidR="00613C01">
        <w:rPr>
          <w:color w:val="FF0000"/>
          <w:lang w:val="ru-RU"/>
        </w:rPr>
        <w:t xml:space="preserve"> </w:t>
      </w:r>
      <w:proofErr w:type="spellStart"/>
      <w:r w:rsidRPr="00290314">
        <w:rPr>
          <w:color w:val="FF0000"/>
          <w:lang w:val="ru-RU"/>
        </w:rPr>
        <w:t>Recurs</w:t>
      </w:r>
      <w:proofErr w:type="spellEnd"/>
      <w:r w:rsidRPr="00290314">
        <w:rPr>
          <w:color w:val="FF0000"/>
          <w:lang w:val="ru-RU"/>
        </w:rPr>
        <w:t>(P3).</w:t>
      </w:r>
    </w:p>
    <w:p w:rsidR="00290314" w:rsidRPr="00875E91" w:rsidRDefault="00290314" w:rsidP="00290314">
      <w:pPr>
        <w:pStyle w:val="Main"/>
        <w:ind w:firstLine="567"/>
        <w:rPr>
          <w:lang w:val="ru-RU"/>
        </w:rPr>
      </w:pPr>
      <w:r w:rsidRPr="00875E91">
        <w:rPr>
          <w:lang w:val="ru-RU"/>
        </w:rPr>
        <w:t>Упомянутой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выше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перестановки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избежать,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вместо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стека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использовать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очередь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–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структуру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данных,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где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добавление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извлечение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элементов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происходит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разных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концов.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Это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некоторым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отступлением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точной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имитации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процессов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при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рекурсивных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вызовах.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Однако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данном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примере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это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кажется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более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удобным: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каждый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рекурсивный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вызов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будет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прямо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заменяться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добавлением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параметров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очередь.</w:t>
      </w:r>
    </w:p>
    <w:p w:rsidR="00290314" w:rsidRPr="00875E91" w:rsidRDefault="00290314" w:rsidP="003F50D3">
      <w:pPr>
        <w:pStyle w:val="Main"/>
        <w:ind w:firstLine="567"/>
        <w:rPr>
          <w:lang w:val="ru-RU"/>
        </w:rPr>
      </w:pPr>
    </w:p>
    <w:p w:rsidR="00290314" w:rsidRPr="00290314" w:rsidRDefault="00290314" w:rsidP="00290314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131" w:name="_Toc480062951"/>
      <w:bookmarkStart w:id="132" w:name="_Toc5051395"/>
      <w:r w:rsidRPr="00290314">
        <w:rPr>
          <w:sz w:val="20"/>
          <w:szCs w:val="20"/>
        </w:rPr>
        <w:t>Запоминание</w:t>
      </w:r>
      <w:r w:rsidR="00613C01">
        <w:rPr>
          <w:sz w:val="20"/>
          <w:szCs w:val="20"/>
        </w:rPr>
        <w:t xml:space="preserve"> </w:t>
      </w:r>
      <w:r w:rsidRPr="00290314">
        <w:rPr>
          <w:sz w:val="20"/>
          <w:szCs w:val="20"/>
        </w:rPr>
        <w:t>последовательности</w:t>
      </w:r>
      <w:r w:rsidR="00613C01">
        <w:rPr>
          <w:sz w:val="20"/>
          <w:szCs w:val="20"/>
        </w:rPr>
        <w:t xml:space="preserve"> </w:t>
      </w:r>
      <w:r w:rsidRPr="00290314">
        <w:rPr>
          <w:sz w:val="20"/>
          <w:szCs w:val="20"/>
        </w:rPr>
        <w:t>рекурсивных</w:t>
      </w:r>
      <w:r w:rsidR="00613C01">
        <w:rPr>
          <w:sz w:val="20"/>
          <w:szCs w:val="20"/>
        </w:rPr>
        <w:t xml:space="preserve"> </w:t>
      </w:r>
      <w:r w:rsidRPr="00290314">
        <w:rPr>
          <w:sz w:val="20"/>
          <w:szCs w:val="20"/>
        </w:rPr>
        <w:t>вызовов</w:t>
      </w:r>
      <w:bookmarkEnd w:id="131"/>
      <w:bookmarkEnd w:id="132"/>
    </w:p>
    <w:p w:rsidR="00290314" w:rsidRPr="00E855B7" w:rsidRDefault="00290314" w:rsidP="00290314">
      <w:pPr>
        <w:pStyle w:val="Main"/>
        <w:ind w:firstLine="567"/>
        <w:rPr>
          <w:lang w:val="ru-RU"/>
        </w:rPr>
      </w:pPr>
      <w:r w:rsidRPr="00E855B7">
        <w:rPr>
          <w:highlight w:val="yellow"/>
          <w:lang w:val="ru-RU"/>
        </w:rPr>
        <w:t>Как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говорилось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выше,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рекурсивные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вызовы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образуют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дерево,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где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каждый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узел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соответствует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вызову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одной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процедуры.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Последовательность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выполнения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этих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процедур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соответствует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тому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или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иному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алгоритму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обхода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узлов.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требуется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много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раз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обойти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узлы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одного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того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дерева,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раз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обойти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рекурсивно,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запомнить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количество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последовательность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узлов,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затем,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пользуясь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этой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информацией,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обходить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узлы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уже</w:t>
      </w:r>
      <w:r w:rsidR="00613C01">
        <w:rPr>
          <w:highlight w:val="yellow"/>
          <w:lang w:val="ru-RU"/>
        </w:rPr>
        <w:t xml:space="preserve"> </w:t>
      </w:r>
      <w:proofErr w:type="spellStart"/>
      <w:r w:rsidRPr="00E855B7">
        <w:rPr>
          <w:highlight w:val="yellow"/>
          <w:lang w:val="ru-RU"/>
        </w:rPr>
        <w:t>нерекурсивно</w:t>
      </w:r>
      <w:proofErr w:type="spellEnd"/>
      <w:r w:rsidRPr="00E855B7">
        <w:rPr>
          <w:highlight w:val="yellow"/>
          <w:lang w:val="ru-RU"/>
        </w:rPr>
        <w:t>.</w:t>
      </w:r>
    </w:p>
    <w:p w:rsidR="00290314" w:rsidRPr="00E855B7" w:rsidRDefault="00290314" w:rsidP="00290314">
      <w:pPr>
        <w:pStyle w:val="Main"/>
        <w:ind w:firstLine="567"/>
        <w:rPr>
          <w:lang w:val="ru-RU"/>
        </w:rPr>
      </w:pPr>
      <w:r w:rsidRPr="00E855B7">
        <w:rPr>
          <w:highlight w:val="yellow"/>
          <w:lang w:val="ru-RU"/>
        </w:rPr>
        <w:t>Например,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обсуждалась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задача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вычисления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арифметических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выражений,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заданных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строкой.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возникнуть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ситуация,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когда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одно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же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выражение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потребуется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вычислить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много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раз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различных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значениях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переменной</w:t>
      </w:r>
      <w:r w:rsidR="00613C01">
        <w:rPr>
          <w:highlight w:val="yellow"/>
          <w:lang w:val="ru-RU"/>
        </w:rPr>
        <w:t xml:space="preserve"> </w:t>
      </w:r>
      <w:proofErr w:type="spellStart"/>
      <w:r w:rsidRPr="00E855B7">
        <w:rPr>
          <w:i/>
          <w:iCs/>
          <w:highlight w:val="yellow"/>
          <w:lang w:val="ru-RU"/>
        </w:rPr>
        <w:t>x</w:t>
      </w:r>
      <w:proofErr w:type="spellEnd"/>
      <w:r w:rsidRPr="00E855B7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Синтаксическое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дерево,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которое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требуется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обходить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таких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вычислениях,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зависит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от</w:t>
      </w:r>
      <w:r w:rsidR="00613C01">
        <w:rPr>
          <w:highlight w:val="yellow"/>
          <w:lang w:val="ru-RU"/>
        </w:rPr>
        <w:t xml:space="preserve"> </w:t>
      </w:r>
      <w:proofErr w:type="spellStart"/>
      <w:r w:rsidRPr="00E855B7">
        <w:rPr>
          <w:i/>
          <w:iCs/>
          <w:highlight w:val="yellow"/>
          <w:lang w:val="ru-RU"/>
        </w:rPr>
        <w:t>x</w:t>
      </w:r>
      <w:proofErr w:type="spellEnd"/>
      <w:r w:rsidRPr="00E855B7">
        <w:rPr>
          <w:highlight w:val="yellow"/>
          <w:lang w:val="ru-RU"/>
        </w:rPr>
        <w:t>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Можно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обойти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его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один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раз,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построив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этом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массив,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где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каждый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элемент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соответствовать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узлу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дерева,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их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последовательность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порядку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обхода.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Повторные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вычисления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новом</w:t>
      </w:r>
      <w:r w:rsidR="00613C01">
        <w:rPr>
          <w:highlight w:val="yellow"/>
          <w:lang w:val="ru-RU"/>
        </w:rPr>
        <w:t xml:space="preserve"> </w:t>
      </w:r>
      <w:proofErr w:type="spellStart"/>
      <w:r w:rsidRPr="00E855B7">
        <w:rPr>
          <w:i/>
          <w:iCs/>
          <w:highlight w:val="yellow"/>
          <w:lang w:val="ru-RU"/>
        </w:rPr>
        <w:t>x</w:t>
      </w:r>
      <w:proofErr w:type="spellEnd"/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потребуют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proofErr w:type="spellStart"/>
      <w:r w:rsidRPr="00E855B7">
        <w:rPr>
          <w:highlight w:val="yellow"/>
          <w:lang w:val="ru-RU"/>
        </w:rPr>
        <w:t>нерекурсивного</w:t>
      </w:r>
      <w:proofErr w:type="spellEnd"/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перебора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элементов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массива.</w:t>
      </w:r>
    </w:p>
    <w:p w:rsidR="00290314" w:rsidRPr="00290314" w:rsidRDefault="00290314" w:rsidP="00290314">
      <w:pPr>
        <w:pStyle w:val="Main"/>
        <w:ind w:firstLine="567"/>
        <w:rPr>
          <w:color w:val="FF0000"/>
          <w:lang w:val="ru-RU"/>
        </w:rPr>
      </w:pPr>
      <w:r w:rsidRPr="00290314">
        <w:rPr>
          <w:color w:val="FF0000"/>
          <w:lang w:val="ru-RU"/>
        </w:rPr>
        <w:t>Еще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один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пример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такого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запоминания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задаче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вычислении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значений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многомерных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полиномов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смотрите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тут:</w:t>
      </w:r>
      <w:r w:rsidR="00613C01">
        <w:rPr>
          <w:color w:val="FF0000"/>
          <w:lang w:val="ru-RU"/>
        </w:rPr>
        <w:t xml:space="preserve"> </w:t>
      </w:r>
      <w:hyperlink r:id="rId131" w:history="1">
        <w:r w:rsidRPr="00290314">
          <w:rPr>
            <w:b/>
            <w:color w:val="FF0000"/>
            <w:lang w:val="ru-RU"/>
          </w:rPr>
          <w:t>http://tvd-home.ru/numerical/polynom</w:t>
        </w:r>
      </w:hyperlink>
      <w:r w:rsidRPr="00290314">
        <w:rPr>
          <w:color w:val="FF0000"/>
          <w:lang w:val="ru-RU"/>
        </w:rPr>
        <w:t>.</w:t>
      </w:r>
    </w:p>
    <w:p w:rsidR="00290314" w:rsidRPr="00E855B7" w:rsidRDefault="00290314" w:rsidP="00290314">
      <w:pPr>
        <w:pStyle w:val="Main"/>
        <w:ind w:firstLine="567"/>
        <w:rPr>
          <w:lang w:val="ru-RU"/>
        </w:rPr>
      </w:pPr>
      <w:r w:rsidRPr="00E855B7">
        <w:rPr>
          <w:highlight w:val="yellow"/>
          <w:lang w:val="ru-RU"/>
        </w:rPr>
        <w:t>Такой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подход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избавляет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нас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рекурсии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полностью.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Однако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он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позволяет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ограничиться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только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одним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обращением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рекурсивной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процедуре,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может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быть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достаточно,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если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мотивом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является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забота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максимальной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производительности.</w:t>
      </w:r>
    </w:p>
    <w:p w:rsidR="00290314" w:rsidRPr="00E855B7" w:rsidRDefault="00290314" w:rsidP="003F50D3">
      <w:pPr>
        <w:pStyle w:val="Main"/>
        <w:ind w:firstLine="567"/>
        <w:rPr>
          <w:lang w:val="ru-RU"/>
        </w:rPr>
      </w:pPr>
    </w:p>
    <w:p w:rsidR="00290314" w:rsidRPr="00290314" w:rsidRDefault="00290314" w:rsidP="00290314">
      <w:pPr>
        <w:pStyle w:val="3"/>
        <w:keepNext w:val="0"/>
        <w:spacing w:before="0" w:after="0"/>
        <w:ind w:left="709" w:firstLine="0"/>
        <w:contextualSpacing/>
        <w:rPr>
          <w:sz w:val="20"/>
          <w:szCs w:val="20"/>
        </w:rPr>
      </w:pPr>
      <w:bookmarkStart w:id="133" w:name="_Toc480062952"/>
      <w:bookmarkStart w:id="134" w:name="_Toc5051396"/>
      <w:r w:rsidRPr="00290314">
        <w:rPr>
          <w:sz w:val="20"/>
          <w:szCs w:val="20"/>
        </w:rPr>
        <w:t>Определение</w:t>
      </w:r>
      <w:r w:rsidR="00613C01">
        <w:rPr>
          <w:sz w:val="20"/>
          <w:szCs w:val="20"/>
        </w:rPr>
        <w:t xml:space="preserve"> </w:t>
      </w:r>
      <w:r w:rsidRPr="00290314">
        <w:rPr>
          <w:sz w:val="20"/>
          <w:szCs w:val="20"/>
        </w:rPr>
        <w:t>узла</w:t>
      </w:r>
      <w:r w:rsidR="00613C01">
        <w:rPr>
          <w:sz w:val="20"/>
          <w:szCs w:val="20"/>
        </w:rPr>
        <w:t xml:space="preserve"> </w:t>
      </w:r>
      <w:r w:rsidRPr="00290314">
        <w:rPr>
          <w:sz w:val="20"/>
          <w:szCs w:val="20"/>
        </w:rPr>
        <w:t>дерева</w:t>
      </w:r>
      <w:r w:rsidR="00613C01">
        <w:rPr>
          <w:sz w:val="20"/>
          <w:szCs w:val="20"/>
        </w:rPr>
        <w:t xml:space="preserve"> </w:t>
      </w:r>
      <w:r w:rsidRPr="00290314">
        <w:rPr>
          <w:sz w:val="20"/>
          <w:szCs w:val="20"/>
        </w:rPr>
        <w:t>по</w:t>
      </w:r>
      <w:r w:rsidR="00613C01">
        <w:rPr>
          <w:sz w:val="20"/>
          <w:szCs w:val="20"/>
        </w:rPr>
        <w:t xml:space="preserve"> </w:t>
      </w:r>
      <w:r w:rsidRPr="00290314">
        <w:rPr>
          <w:sz w:val="20"/>
          <w:szCs w:val="20"/>
        </w:rPr>
        <w:t>его</w:t>
      </w:r>
      <w:r w:rsidR="00613C01">
        <w:rPr>
          <w:sz w:val="20"/>
          <w:szCs w:val="20"/>
        </w:rPr>
        <w:t xml:space="preserve"> </w:t>
      </w:r>
      <w:r w:rsidRPr="00290314">
        <w:rPr>
          <w:sz w:val="20"/>
          <w:szCs w:val="20"/>
        </w:rPr>
        <w:t>номеру</w:t>
      </w:r>
      <w:bookmarkEnd w:id="133"/>
      <w:bookmarkEnd w:id="134"/>
    </w:p>
    <w:p w:rsidR="00290314" w:rsidRPr="00E855B7" w:rsidRDefault="00290314" w:rsidP="00290314">
      <w:pPr>
        <w:pStyle w:val="Main"/>
        <w:ind w:firstLine="567"/>
        <w:rPr>
          <w:lang w:val="ru-RU"/>
        </w:rPr>
      </w:pPr>
      <w:bookmarkStart w:id="135" w:name="AP02037"/>
      <w:r w:rsidRPr="00E855B7">
        <w:rPr>
          <w:highlight w:val="yellow"/>
          <w:lang w:val="ru-RU"/>
        </w:rPr>
        <w:t>Идея</w:t>
      </w:r>
      <w:r w:rsidR="00613C01">
        <w:rPr>
          <w:highlight w:val="yellow"/>
          <w:lang w:val="ru-RU"/>
        </w:rPr>
        <w:t xml:space="preserve"> </w:t>
      </w:r>
      <w:bookmarkEnd w:id="135"/>
      <w:r w:rsidRPr="00E855B7">
        <w:rPr>
          <w:highlight w:val="yellow"/>
          <w:lang w:val="ru-RU"/>
        </w:rPr>
        <w:t>данного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подхода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том,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чтобы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заменить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рекурсивные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вызовы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простым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циклом,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который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выполнится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столько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раз,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сколько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узлов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дереве,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образованном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рекурсивными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процедурами.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Что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именно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будет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делаться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каждом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шаге,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следует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определить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по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номеру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шага.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Сопоставить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номер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шага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необходимые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действия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–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задача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не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тривиальная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и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в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каждом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случае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ее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придется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решать</w:t>
      </w:r>
      <w:r w:rsidR="00613C01">
        <w:rPr>
          <w:highlight w:val="yellow"/>
          <w:lang w:val="ru-RU"/>
        </w:rPr>
        <w:t xml:space="preserve"> </w:t>
      </w:r>
      <w:r w:rsidRPr="00E855B7">
        <w:rPr>
          <w:highlight w:val="yellow"/>
          <w:lang w:val="ru-RU"/>
        </w:rPr>
        <w:t>отдельно.</w:t>
      </w:r>
    </w:p>
    <w:p w:rsidR="00290314" w:rsidRPr="00875E91" w:rsidRDefault="00290314" w:rsidP="00290314">
      <w:pPr>
        <w:pStyle w:val="Main"/>
        <w:ind w:firstLine="567"/>
        <w:rPr>
          <w:lang w:val="ru-RU"/>
        </w:rPr>
      </w:pPr>
      <w:r w:rsidRPr="00875E91">
        <w:rPr>
          <w:lang w:val="ru-RU"/>
        </w:rPr>
        <w:t>Например,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пусть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требуется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выполнить</w:t>
      </w:r>
      <w:r w:rsidR="00613C01">
        <w:rPr>
          <w:lang w:val="ru-RU"/>
        </w:rPr>
        <w:t xml:space="preserve"> </w:t>
      </w:r>
      <w:proofErr w:type="spellStart"/>
      <w:r w:rsidRPr="00875E91">
        <w:rPr>
          <w:lang w:val="ru-RU"/>
        </w:rPr>
        <w:t>k</w:t>
      </w:r>
      <w:proofErr w:type="spellEnd"/>
      <w:r w:rsidR="00613C01">
        <w:rPr>
          <w:lang w:val="ru-RU"/>
        </w:rPr>
        <w:t xml:space="preserve"> </w:t>
      </w:r>
      <w:r w:rsidRPr="00875E91">
        <w:rPr>
          <w:lang w:val="ru-RU"/>
        </w:rPr>
        <w:t>вложенных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циклов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по</w:t>
      </w:r>
      <w:r w:rsidR="00613C01">
        <w:rPr>
          <w:lang w:val="ru-RU"/>
        </w:rPr>
        <w:t xml:space="preserve"> </w:t>
      </w:r>
      <w:proofErr w:type="spellStart"/>
      <w:r w:rsidRPr="00875E91">
        <w:rPr>
          <w:lang w:val="ru-RU"/>
        </w:rPr>
        <w:t>n</w:t>
      </w:r>
      <w:proofErr w:type="spellEnd"/>
      <w:r w:rsidR="00613C01">
        <w:rPr>
          <w:lang w:val="ru-RU"/>
        </w:rPr>
        <w:t xml:space="preserve"> </w:t>
      </w:r>
      <w:r w:rsidRPr="00875E91">
        <w:rPr>
          <w:lang w:val="ru-RU"/>
        </w:rPr>
        <w:t>шагов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каждом:</w:t>
      </w:r>
    </w:p>
    <w:p w:rsidR="00290314" w:rsidRPr="00875E91" w:rsidRDefault="00290314" w:rsidP="003F50D3">
      <w:pPr>
        <w:pStyle w:val="Main"/>
        <w:ind w:firstLine="567"/>
        <w:rPr>
          <w:lang w:val="ru-RU"/>
        </w:rPr>
      </w:pPr>
    </w:p>
    <w:p w:rsidR="00613C01" w:rsidRDefault="00290314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FF0000"/>
          <w:sz w:val="16"/>
          <w:szCs w:val="16"/>
          <w:lang w:val="en-US"/>
        </w:rPr>
        <w:t>for</w:t>
      </w:r>
      <w:proofErr w:type="gramEnd"/>
      <w:r w:rsidR="00613C01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i1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:=</w:t>
      </w:r>
      <w:r w:rsidR="00613C01">
        <w:rPr>
          <w:rStyle w:val="HTML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0</w:t>
      </w:r>
      <w:r w:rsidR="00613C01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to</w:t>
      </w:r>
      <w:r w:rsidR="00613C01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n-1</w:t>
      </w:r>
      <w:r w:rsidR="00613C01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FF0000"/>
          <w:sz w:val="16"/>
          <w:szCs w:val="16"/>
          <w:lang w:val="en-US"/>
        </w:rPr>
        <w:t>do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FF0000"/>
          <w:sz w:val="16"/>
          <w:szCs w:val="16"/>
          <w:lang w:val="en-US"/>
        </w:rPr>
        <w:t>for</w:t>
      </w:r>
      <w:proofErr w:type="gramEnd"/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i2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:=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0</w:t>
      </w:r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to</w:t>
      </w:r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n-1</w:t>
      </w:r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FF0000"/>
          <w:sz w:val="16"/>
          <w:szCs w:val="16"/>
          <w:lang w:val="en-US"/>
        </w:rPr>
        <w:t>do</w:t>
      </w:r>
    </w:p>
    <w:p w:rsidR="00613C01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</w:t>
      </w:r>
      <w:proofErr w:type="gramStart"/>
      <w:r w:rsidR="00290314" w:rsidRPr="00A847AA">
        <w:rPr>
          <w:rStyle w:val="HTML"/>
          <w:color w:val="FF0000"/>
          <w:sz w:val="16"/>
          <w:szCs w:val="16"/>
          <w:lang w:val="en-US"/>
        </w:rPr>
        <w:t>for</w:t>
      </w:r>
      <w:proofErr w:type="gramEnd"/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A847AA">
        <w:rPr>
          <w:rStyle w:val="HTML"/>
          <w:color w:val="FF0000"/>
          <w:sz w:val="16"/>
          <w:szCs w:val="16"/>
          <w:lang w:val="en-US"/>
        </w:rPr>
        <w:t>i3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A847AA">
        <w:rPr>
          <w:rStyle w:val="HTML"/>
          <w:color w:val="FF0000"/>
          <w:sz w:val="16"/>
          <w:szCs w:val="16"/>
          <w:lang w:val="en-US"/>
        </w:rPr>
        <w:t>:=</w:t>
      </w:r>
      <w:r>
        <w:rPr>
          <w:rStyle w:val="HTML"/>
          <w:color w:val="FF0000"/>
          <w:sz w:val="16"/>
          <w:szCs w:val="16"/>
          <w:lang w:val="en-US"/>
        </w:rPr>
        <w:t xml:space="preserve"> </w:t>
      </w:r>
      <w:r w:rsidR="00290314" w:rsidRPr="00A847AA">
        <w:rPr>
          <w:rStyle w:val="HTML"/>
          <w:color w:val="FF0000"/>
          <w:sz w:val="16"/>
          <w:szCs w:val="16"/>
          <w:lang w:val="en-US"/>
        </w:rPr>
        <w:t>0</w:t>
      </w:r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A847AA">
        <w:rPr>
          <w:rStyle w:val="HTML"/>
          <w:color w:val="FF0000"/>
          <w:sz w:val="16"/>
          <w:szCs w:val="16"/>
          <w:lang w:val="en-US"/>
        </w:rPr>
        <w:t>to</w:t>
      </w:r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A847AA">
        <w:rPr>
          <w:rStyle w:val="HTML"/>
          <w:color w:val="FF0000"/>
          <w:sz w:val="16"/>
          <w:szCs w:val="16"/>
          <w:lang w:val="en-US"/>
        </w:rPr>
        <w:t>n-1</w:t>
      </w:r>
      <w:r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r w:rsidR="00290314" w:rsidRPr="00A847AA">
        <w:rPr>
          <w:rStyle w:val="HTML"/>
          <w:color w:val="FF0000"/>
          <w:sz w:val="16"/>
          <w:szCs w:val="16"/>
          <w:lang w:val="en-US"/>
        </w:rPr>
        <w:t>do</w:t>
      </w:r>
    </w:p>
    <w:p w:rsidR="00290314" w:rsidRPr="00A847AA" w:rsidRDefault="00613C01" w:rsidP="00290314">
      <w:pPr>
        <w:rPr>
          <w:rFonts w:ascii="Consolas" w:hAnsi="Consolas" w:cs="Consolas"/>
          <w:color w:val="FF0000"/>
          <w:sz w:val="16"/>
          <w:szCs w:val="16"/>
          <w:lang w:val="en-US"/>
        </w:rPr>
      </w:pPr>
      <w:r>
        <w:rPr>
          <w:rStyle w:val="HTML"/>
          <w:color w:val="FF0000"/>
          <w:sz w:val="16"/>
          <w:szCs w:val="16"/>
          <w:lang w:val="en-US"/>
        </w:rPr>
        <w:t xml:space="preserve">     </w:t>
      </w:r>
      <w:r w:rsidR="00290314" w:rsidRPr="00A847AA">
        <w:rPr>
          <w:rStyle w:val="HTML"/>
          <w:color w:val="FF0000"/>
          <w:sz w:val="16"/>
          <w:szCs w:val="16"/>
          <w:lang w:val="en-US"/>
        </w:rPr>
        <w:t>…</w:t>
      </w:r>
    </w:p>
    <w:p w:rsidR="00290314" w:rsidRPr="00A847AA" w:rsidRDefault="00290314" w:rsidP="003F50D3">
      <w:pPr>
        <w:pStyle w:val="Main"/>
        <w:ind w:firstLine="567"/>
      </w:pPr>
    </w:p>
    <w:p w:rsidR="00613C01" w:rsidRDefault="00875E9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i1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i1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&lt;=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n-1;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i1++)</w:t>
      </w:r>
    </w:p>
    <w:p w:rsidR="00613C01" w:rsidRDefault="00613C0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 w:rsidR="00875E91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i2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i2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n-1;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i2++)</w:t>
      </w:r>
    </w:p>
    <w:p w:rsidR="00613C01" w:rsidRDefault="00613C0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</w:t>
      </w:r>
      <w:r w:rsidR="00875E91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(</w:t>
      </w:r>
      <w:r w:rsidR="00875E91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i3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0;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i3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&lt;=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n-1;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i3++)</w:t>
      </w:r>
    </w:p>
    <w:p w:rsidR="00875E91" w:rsidRPr="00875E91" w:rsidRDefault="00613C0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   </w:t>
      </w:r>
      <w:r w:rsidR="00875E91" w:rsidRPr="00875E91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…</w:t>
      </w:r>
    </w:p>
    <w:p w:rsidR="00875E91" w:rsidRPr="00875E91" w:rsidRDefault="00875E91" w:rsidP="003F50D3">
      <w:pPr>
        <w:pStyle w:val="Main"/>
        <w:ind w:firstLine="567"/>
        <w:rPr>
          <w:lang w:val="ru-RU"/>
        </w:rPr>
      </w:pPr>
    </w:p>
    <w:p w:rsidR="00290314" w:rsidRPr="00875E91" w:rsidRDefault="00290314" w:rsidP="003F50D3">
      <w:pPr>
        <w:pStyle w:val="Main"/>
        <w:ind w:firstLine="567"/>
        <w:rPr>
          <w:lang w:val="ru-RU"/>
        </w:rPr>
      </w:pPr>
      <w:r w:rsidRPr="00875E91">
        <w:rPr>
          <w:lang w:val="ru-RU"/>
        </w:rPr>
        <w:t>Если</w:t>
      </w:r>
      <w:r w:rsidR="00613C01">
        <w:rPr>
          <w:lang w:val="ru-RU"/>
        </w:rPr>
        <w:t xml:space="preserve"> </w:t>
      </w:r>
      <w:proofErr w:type="spellStart"/>
      <w:r w:rsidRPr="00875E91">
        <w:rPr>
          <w:lang w:val="ru-RU"/>
        </w:rPr>
        <w:t>k</w:t>
      </w:r>
      <w:proofErr w:type="spellEnd"/>
      <w:r w:rsidR="00613C01">
        <w:rPr>
          <w:lang w:val="ru-RU"/>
        </w:rPr>
        <w:t xml:space="preserve"> </w:t>
      </w:r>
      <w:r w:rsidRPr="00875E91">
        <w:rPr>
          <w:lang w:val="ru-RU"/>
        </w:rPr>
        <w:t>заранее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неизвестно,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написать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их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явным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образом,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как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показано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выше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невозможно.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Используя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прием,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продемонстрированный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разделе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6.5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можно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получить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требуемое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количество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вложенных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циклов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помощью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рекурсивной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процедуры:</w:t>
      </w:r>
    </w:p>
    <w:p w:rsidR="00290314" w:rsidRPr="00875E91" w:rsidRDefault="00290314" w:rsidP="003F50D3">
      <w:pPr>
        <w:pStyle w:val="Main"/>
        <w:ind w:firstLine="567"/>
        <w:rPr>
          <w:lang w:val="ru-RU"/>
        </w:rPr>
      </w:pPr>
    </w:p>
    <w:p w:rsidR="00290314" w:rsidRPr="00875E91" w:rsidRDefault="00290314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000000"/>
          <w:sz w:val="16"/>
          <w:szCs w:val="16"/>
          <w:lang w:val="en-US"/>
        </w:rPr>
        <w:t>procedure</w:t>
      </w:r>
      <w:proofErr w:type="gramEnd"/>
      <w:r w:rsidR="00613C0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875E91">
        <w:rPr>
          <w:rStyle w:val="HTML"/>
          <w:color w:val="000000"/>
          <w:sz w:val="16"/>
          <w:szCs w:val="16"/>
          <w:lang w:val="en-US"/>
        </w:rPr>
        <w:t>NestedCycles</w:t>
      </w:r>
      <w:proofErr w:type="spellEnd"/>
      <w:r w:rsidRPr="00875E91">
        <w:rPr>
          <w:rStyle w:val="HTML"/>
          <w:color w:val="000000"/>
          <w:sz w:val="16"/>
          <w:szCs w:val="16"/>
          <w:lang w:val="en-US"/>
        </w:rPr>
        <w:t>(Indexes:</w:t>
      </w:r>
      <w:r w:rsidR="00613C01">
        <w:rPr>
          <w:rStyle w:val="HTML"/>
          <w:color w:val="00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000000"/>
          <w:sz w:val="16"/>
          <w:szCs w:val="16"/>
          <w:lang w:val="en-US"/>
        </w:rPr>
        <w:t>array</w:t>
      </w:r>
      <w:r w:rsidR="00613C0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000000"/>
          <w:sz w:val="16"/>
          <w:szCs w:val="16"/>
          <w:lang w:val="en-US"/>
        </w:rPr>
        <w:t>of</w:t>
      </w:r>
      <w:r w:rsidR="00613C0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000000"/>
          <w:sz w:val="16"/>
          <w:szCs w:val="16"/>
          <w:lang w:val="en-US"/>
        </w:rPr>
        <w:t>integer;</w:t>
      </w:r>
      <w:r w:rsidR="00613C01">
        <w:rPr>
          <w:rStyle w:val="HTML"/>
          <w:color w:val="00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000000"/>
          <w:sz w:val="16"/>
          <w:szCs w:val="16"/>
          <w:lang w:val="en-US"/>
        </w:rPr>
        <w:t>n,</w:t>
      </w:r>
      <w:r w:rsidR="00613C01">
        <w:rPr>
          <w:rStyle w:val="HTML"/>
          <w:color w:val="00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000000"/>
          <w:sz w:val="16"/>
          <w:szCs w:val="16"/>
          <w:lang w:val="en-US"/>
        </w:rPr>
        <w:t>k,</w:t>
      </w:r>
      <w:r w:rsidR="00613C01">
        <w:rPr>
          <w:rStyle w:val="HTML"/>
          <w:color w:val="00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000000"/>
          <w:sz w:val="16"/>
          <w:szCs w:val="16"/>
          <w:lang w:val="en-US"/>
        </w:rPr>
        <w:t>depth:</w:t>
      </w:r>
      <w:r w:rsidR="00613C01">
        <w:rPr>
          <w:rStyle w:val="HTML"/>
          <w:color w:val="000000"/>
          <w:sz w:val="16"/>
          <w:szCs w:val="16"/>
          <w:lang w:val="en-US"/>
        </w:rPr>
        <w:t xml:space="preserve"> </w:t>
      </w:r>
      <w:r w:rsidRPr="00875E91">
        <w:rPr>
          <w:rStyle w:val="HTML"/>
          <w:color w:val="000000"/>
          <w:sz w:val="16"/>
          <w:szCs w:val="16"/>
          <w:lang w:val="en-US"/>
        </w:rPr>
        <w:t>integer);</w:t>
      </w:r>
    </w:p>
    <w:p w:rsidR="00613C01" w:rsidRDefault="00290314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proofErr w:type="gramStart"/>
      <w:r w:rsidRPr="00875E91">
        <w:rPr>
          <w:rStyle w:val="HTML"/>
          <w:color w:val="000000"/>
          <w:sz w:val="16"/>
          <w:szCs w:val="16"/>
          <w:lang w:val="en-US"/>
        </w:rPr>
        <w:t>var</w:t>
      </w:r>
      <w:proofErr w:type="spellEnd"/>
      <w:proofErr w:type="gramEnd"/>
    </w:p>
    <w:p w:rsidR="00290314" w:rsidRPr="00875E91" w:rsidRDefault="00613C01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290314" w:rsidRPr="00875E91">
        <w:rPr>
          <w:rStyle w:val="HTML"/>
          <w:color w:val="000000"/>
          <w:sz w:val="16"/>
          <w:szCs w:val="16"/>
          <w:lang w:val="en-US"/>
        </w:rPr>
        <w:t>i</w:t>
      </w:r>
      <w:proofErr w:type="spellEnd"/>
      <w:proofErr w:type="gramEnd"/>
      <w:r w:rsidR="00290314" w:rsidRPr="00875E91">
        <w:rPr>
          <w:rStyle w:val="HTML"/>
          <w:color w:val="000000"/>
          <w:sz w:val="16"/>
          <w:szCs w:val="16"/>
          <w:lang w:val="en-US"/>
        </w:rPr>
        <w:t>: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integer;</w:t>
      </w:r>
    </w:p>
    <w:p w:rsidR="00613C01" w:rsidRDefault="00290314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000000"/>
          <w:sz w:val="16"/>
          <w:szCs w:val="16"/>
          <w:lang w:val="en-US"/>
        </w:rPr>
        <w:t>begin</w:t>
      </w:r>
      <w:proofErr w:type="gramEnd"/>
    </w:p>
    <w:p w:rsidR="00613C01" w:rsidRDefault="00613C01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 w:rsidR="00290314" w:rsidRPr="00875E91">
        <w:rPr>
          <w:rStyle w:val="HTML"/>
          <w:color w:val="000000"/>
          <w:sz w:val="16"/>
          <w:szCs w:val="16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depth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&lt;=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k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then</w:t>
      </w:r>
    </w:p>
    <w:p w:rsidR="00613C01" w:rsidRDefault="00613C01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000000"/>
          <w:sz w:val="16"/>
          <w:szCs w:val="16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000000"/>
          <w:sz w:val="16"/>
          <w:szCs w:val="16"/>
          <w:lang w:val="en-US"/>
        </w:rPr>
        <w:t>i</w:t>
      </w:r>
      <w:proofErr w:type="spellEnd"/>
      <w:r w:rsidR="00290314" w:rsidRPr="00875E91">
        <w:rPr>
          <w:rStyle w:val="HTML"/>
          <w:color w:val="000000"/>
          <w:sz w:val="16"/>
          <w:szCs w:val="16"/>
          <w:lang w:val="en-US"/>
        </w:rPr>
        <w:t>:=0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to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n-1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do</w:t>
      </w:r>
    </w:p>
    <w:p w:rsidR="00613C01" w:rsidRDefault="00613C01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000000"/>
          <w:sz w:val="16"/>
          <w:szCs w:val="16"/>
          <w:lang w:val="en-US"/>
        </w:rPr>
        <w:t>begin</w:t>
      </w:r>
      <w:proofErr w:type="gramEnd"/>
    </w:p>
    <w:p w:rsidR="00613C01" w:rsidRDefault="00613C01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    </w:t>
      </w:r>
      <w:proofErr w:type="gramStart"/>
      <w:r w:rsidR="00290314" w:rsidRPr="00875E91">
        <w:rPr>
          <w:rStyle w:val="HTML"/>
          <w:color w:val="000000"/>
          <w:sz w:val="16"/>
          <w:szCs w:val="16"/>
          <w:lang w:val="en-US"/>
        </w:rPr>
        <w:t>Indexes[</w:t>
      </w:r>
      <w:proofErr w:type="gramEnd"/>
      <w:r w:rsidR="00290314" w:rsidRPr="00875E91">
        <w:rPr>
          <w:rStyle w:val="HTML"/>
          <w:color w:val="000000"/>
          <w:sz w:val="16"/>
          <w:szCs w:val="16"/>
          <w:lang w:val="en-US"/>
        </w:rPr>
        <w:t>depth]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:=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proofErr w:type="spellStart"/>
      <w:r w:rsidR="00290314" w:rsidRPr="00875E91">
        <w:rPr>
          <w:rStyle w:val="HTML"/>
          <w:color w:val="000000"/>
          <w:sz w:val="16"/>
          <w:szCs w:val="16"/>
          <w:lang w:val="en-US"/>
        </w:rPr>
        <w:t>i</w:t>
      </w:r>
      <w:proofErr w:type="spellEnd"/>
      <w:r w:rsidR="00290314" w:rsidRPr="00875E91">
        <w:rPr>
          <w:rStyle w:val="HTML"/>
          <w:color w:val="000000"/>
          <w:sz w:val="16"/>
          <w:szCs w:val="16"/>
          <w:lang w:val="en-US"/>
        </w:rPr>
        <w:t>;</w:t>
      </w:r>
    </w:p>
    <w:p w:rsidR="00613C01" w:rsidRDefault="00613C01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    </w:t>
      </w:r>
      <w:proofErr w:type="spellStart"/>
      <w:proofErr w:type="gramStart"/>
      <w:r w:rsidR="00290314" w:rsidRPr="00875E91">
        <w:rPr>
          <w:rStyle w:val="HTML"/>
          <w:color w:val="000000"/>
          <w:sz w:val="16"/>
          <w:szCs w:val="16"/>
          <w:lang w:val="en-US"/>
        </w:rPr>
        <w:t>NestedCycles</w:t>
      </w:r>
      <w:proofErr w:type="spellEnd"/>
      <w:r w:rsidR="00290314" w:rsidRPr="00875E91">
        <w:rPr>
          <w:rStyle w:val="HTML"/>
          <w:color w:val="000000"/>
          <w:sz w:val="16"/>
          <w:szCs w:val="16"/>
          <w:lang w:val="en-US"/>
        </w:rPr>
        <w:t>(</w:t>
      </w:r>
      <w:proofErr w:type="gramEnd"/>
      <w:r w:rsidR="00290314" w:rsidRPr="00875E91">
        <w:rPr>
          <w:rStyle w:val="HTML"/>
          <w:color w:val="000000"/>
          <w:sz w:val="16"/>
          <w:szCs w:val="16"/>
          <w:lang w:val="en-US"/>
        </w:rPr>
        <w:t>Indexes,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n,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k,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depth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+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290314" w:rsidRPr="00875E91">
        <w:rPr>
          <w:rStyle w:val="HTML"/>
          <w:color w:val="000000"/>
          <w:sz w:val="16"/>
          <w:szCs w:val="16"/>
          <w:lang w:val="en-US"/>
        </w:rPr>
        <w:t>1);</w:t>
      </w:r>
    </w:p>
    <w:p w:rsidR="00613C01" w:rsidRDefault="00613C01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  </w:t>
      </w:r>
      <w:proofErr w:type="gramStart"/>
      <w:r w:rsidR="00290314" w:rsidRPr="00875E91">
        <w:rPr>
          <w:rStyle w:val="HTML"/>
          <w:color w:val="000000"/>
          <w:sz w:val="16"/>
          <w:szCs w:val="16"/>
          <w:lang w:val="en-US"/>
        </w:rPr>
        <w:t>end</w:t>
      </w:r>
      <w:proofErr w:type="gramEnd"/>
    </w:p>
    <w:p w:rsidR="00613C01" w:rsidRDefault="00613C01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</w:t>
      </w:r>
      <w:proofErr w:type="gramStart"/>
      <w:r w:rsidR="00290314" w:rsidRPr="00875E91">
        <w:rPr>
          <w:rStyle w:val="HTML"/>
          <w:color w:val="000000"/>
          <w:sz w:val="16"/>
          <w:szCs w:val="16"/>
          <w:lang w:val="en-US"/>
        </w:rPr>
        <w:t>else</w:t>
      </w:r>
      <w:proofErr w:type="gramEnd"/>
    </w:p>
    <w:p w:rsidR="00290314" w:rsidRPr="00875E91" w:rsidRDefault="00613C01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290314" w:rsidRPr="00875E91">
        <w:rPr>
          <w:rStyle w:val="HTML"/>
          <w:color w:val="000000"/>
          <w:sz w:val="16"/>
          <w:szCs w:val="16"/>
          <w:lang w:val="en-US"/>
        </w:rPr>
        <w:t>DoSomething</w:t>
      </w:r>
      <w:proofErr w:type="spellEnd"/>
      <w:r w:rsidR="00290314" w:rsidRPr="00875E91">
        <w:rPr>
          <w:rStyle w:val="HTML"/>
          <w:color w:val="000000"/>
          <w:sz w:val="16"/>
          <w:szCs w:val="16"/>
          <w:lang w:val="en-US"/>
        </w:rPr>
        <w:t>(</w:t>
      </w:r>
      <w:proofErr w:type="gramEnd"/>
      <w:r w:rsidR="00290314" w:rsidRPr="00875E91">
        <w:rPr>
          <w:rStyle w:val="HTML"/>
          <w:color w:val="000000"/>
          <w:sz w:val="16"/>
          <w:szCs w:val="16"/>
          <w:lang w:val="en-US"/>
        </w:rPr>
        <w:t>Indexes);</w:t>
      </w:r>
    </w:p>
    <w:p w:rsidR="00290314" w:rsidRPr="00875E91" w:rsidRDefault="00290314" w:rsidP="00290314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875E91">
        <w:rPr>
          <w:rStyle w:val="HTML"/>
          <w:color w:val="000000"/>
          <w:sz w:val="16"/>
          <w:szCs w:val="16"/>
          <w:lang w:val="en-US"/>
        </w:rPr>
        <w:t>end</w:t>
      </w:r>
      <w:proofErr w:type="gramEnd"/>
      <w:r w:rsidRPr="00875E91">
        <w:rPr>
          <w:rStyle w:val="HTML"/>
          <w:color w:val="000000"/>
          <w:sz w:val="16"/>
          <w:szCs w:val="16"/>
          <w:lang w:val="en-US"/>
        </w:rPr>
        <w:t>;</w:t>
      </w:r>
    </w:p>
    <w:p w:rsidR="00290314" w:rsidRPr="00A847AA" w:rsidRDefault="00290314" w:rsidP="003F50D3">
      <w:pPr>
        <w:pStyle w:val="Main"/>
        <w:ind w:firstLine="567"/>
      </w:pPr>
    </w:p>
    <w:p w:rsidR="00875E91" w:rsidRDefault="00875E9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NestedCycles(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array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Indexes,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k,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depth)</w:t>
      </w:r>
    </w:p>
    <w:p w:rsidR="00613C01" w:rsidRDefault="00875E9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{</w:t>
      </w:r>
    </w:p>
    <w:p w:rsidR="00613C01" w:rsidRDefault="00875E9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i;</w:t>
      </w:r>
    </w:p>
    <w:p w:rsidR="00613C01" w:rsidRDefault="00875E9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if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(depth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&lt;=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k)</w:t>
      </w:r>
    </w:p>
    <w:p w:rsidR="00613C01" w:rsidRDefault="00613C0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 w:rsidR="00875E91">
        <w:rPr>
          <w:rFonts w:ascii="Courier New" w:hAnsi="Courier New" w:cs="Courier New"/>
          <w:noProof/>
          <w:sz w:val="20"/>
          <w:szCs w:val="20"/>
          <w:lang w:val="en-US" w:eastAsia="en-US"/>
        </w:rPr>
        <w:t>(i=0;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noProof/>
          <w:sz w:val="20"/>
          <w:szCs w:val="20"/>
          <w:lang w:val="en-US" w:eastAsia="en-US"/>
        </w:rPr>
        <w:t>i&lt;-=n-1;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noProof/>
          <w:sz w:val="20"/>
          <w:szCs w:val="20"/>
          <w:lang w:val="en-US" w:eastAsia="en-US"/>
        </w:rPr>
        <w:t>i++){</w:t>
      </w:r>
    </w:p>
    <w:p w:rsidR="00613C01" w:rsidRDefault="00613C0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Indexes[depth]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i;</w:t>
      </w:r>
    </w:p>
    <w:p w:rsidR="00613C01" w:rsidRDefault="00613C0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NestedCycles(Indexes,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k,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depth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+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1);</w:t>
      </w:r>
    </w:p>
    <w:p w:rsidR="00613C01" w:rsidRDefault="00613C0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875E91" w:rsidRPr="00A847AA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}</w:t>
      </w:r>
    </w:p>
    <w:p w:rsidR="00875E91" w:rsidRPr="00A847AA" w:rsidRDefault="00613C0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 xml:space="preserve">   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DoSomething</w:t>
      </w:r>
      <w:r w:rsidR="00875E91" w:rsidRPr="00A847AA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(</w:t>
      </w:r>
      <w:r w:rsidR="00875E9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Indexes</w:t>
      </w:r>
      <w:r w:rsidR="00875E91" w:rsidRPr="00A847AA">
        <w:rPr>
          <w:rFonts w:ascii="Courier New" w:hAnsi="Courier New" w:cs="Courier New"/>
          <w:b/>
          <w:bCs/>
          <w:noProof/>
          <w:sz w:val="20"/>
          <w:szCs w:val="20"/>
          <w:lang w:eastAsia="en-US"/>
        </w:rPr>
        <w:t>);</w:t>
      </w:r>
    </w:p>
    <w:p w:rsidR="00875E91" w:rsidRPr="00A847AA" w:rsidRDefault="00875E91" w:rsidP="00875E91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847AA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875E91" w:rsidRPr="00875E91" w:rsidRDefault="00875E91" w:rsidP="003F50D3">
      <w:pPr>
        <w:pStyle w:val="Main"/>
        <w:ind w:firstLine="567"/>
        <w:rPr>
          <w:lang w:val="ru-RU"/>
        </w:rPr>
      </w:pPr>
    </w:p>
    <w:p w:rsidR="00290314" w:rsidRPr="00875E91" w:rsidRDefault="00290314" w:rsidP="00290314">
      <w:pPr>
        <w:pStyle w:val="Main"/>
        <w:ind w:firstLine="567"/>
        <w:rPr>
          <w:lang w:val="ru-RU"/>
        </w:rPr>
      </w:pPr>
      <w:r w:rsidRPr="00875E91">
        <w:rPr>
          <w:lang w:val="ru-RU"/>
        </w:rPr>
        <w:t>Чтобы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избавиться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от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рекурсии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свести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все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к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одному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циклу,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обратим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внимание,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если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нумеровать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шаги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системе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счисления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основанием</w:t>
      </w:r>
      <w:r w:rsidR="00613C01">
        <w:rPr>
          <w:lang w:val="ru-RU"/>
        </w:rPr>
        <w:t xml:space="preserve"> </w:t>
      </w:r>
      <w:proofErr w:type="spellStart"/>
      <w:r w:rsidRPr="00875E91">
        <w:rPr>
          <w:lang w:val="ru-RU"/>
        </w:rPr>
        <w:t>n</w:t>
      </w:r>
      <w:proofErr w:type="spellEnd"/>
      <w:r w:rsidRPr="00875E91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каждый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шаг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имеет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номер,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состоящий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цифр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i1,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i2,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i3,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…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или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соответствующих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значений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массива</w:t>
      </w:r>
      <w:r w:rsidR="00613C01">
        <w:rPr>
          <w:lang w:val="ru-RU"/>
        </w:rPr>
        <w:t xml:space="preserve"> </w:t>
      </w:r>
      <w:proofErr w:type="spellStart"/>
      <w:r w:rsidRPr="00875E91">
        <w:rPr>
          <w:lang w:val="ru-RU"/>
        </w:rPr>
        <w:t>Indexes</w:t>
      </w:r>
      <w:proofErr w:type="spellEnd"/>
      <w:r w:rsidRPr="00875E91">
        <w:rPr>
          <w:lang w:val="ru-RU"/>
        </w:rPr>
        <w:t>.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То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есть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цифры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соответствуют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значениям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счетчиков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циклов.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Номер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шага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обычной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десятичной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системе</w:t>
      </w:r>
      <w:r w:rsidR="00613C01">
        <w:rPr>
          <w:lang w:val="ru-RU"/>
        </w:rPr>
        <w:t xml:space="preserve"> </w:t>
      </w:r>
      <w:r w:rsidRPr="00875E91">
        <w:rPr>
          <w:lang w:val="ru-RU"/>
        </w:rPr>
        <w:t>счисления:</w:t>
      </w:r>
    </w:p>
    <w:p w:rsidR="00290314" w:rsidRPr="007F02B7" w:rsidRDefault="00290314" w:rsidP="00290314">
      <w:pPr>
        <w:pStyle w:val="Main"/>
        <w:ind w:firstLine="0"/>
        <w:jc w:val="center"/>
        <w:rPr>
          <w:lang w:val="ru-RU"/>
        </w:rPr>
      </w:pPr>
    </w:p>
    <w:p w:rsidR="00290314" w:rsidRPr="007F02B7" w:rsidRDefault="00290314" w:rsidP="00290314">
      <w:pPr>
        <w:pStyle w:val="Main"/>
        <w:ind w:firstLine="0"/>
        <w:jc w:val="center"/>
        <w:rPr>
          <w:lang w:val="ru-RU"/>
        </w:rPr>
      </w:pPr>
      <w:r w:rsidRPr="007F02B7">
        <w:rPr>
          <w:noProof/>
          <w:lang w:val="ru-RU" w:eastAsia="ru-RU"/>
        </w:rPr>
        <w:drawing>
          <wp:inline distT="0" distB="0" distL="0" distR="0">
            <wp:extent cx="2409825" cy="171450"/>
            <wp:effectExtent l="19050" t="0" r="9525" b="0"/>
            <wp:docPr id="4" name="Рисунок 25" descr="i=i_1 n^{k-1}+i_2 n^{k-2}+\ldots+i_k~~~~~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=i_1 n^{k-1}+i_2 n^{k-2}+\ldots+i_k~~~~~(9)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314" w:rsidRPr="007F02B7" w:rsidRDefault="00290314" w:rsidP="00290314">
      <w:pPr>
        <w:pStyle w:val="Main"/>
        <w:ind w:firstLine="0"/>
        <w:jc w:val="center"/>
      </w:pPr>
    </w:p>
    <w:p w:rsidR="00290314" w:rsidRPr="007F02B7" w:rsidRDefault="00290314" w:rsidP="00290314">
      <w:pPr>
        <w:pStyle w:val="Main"/>
        <w:ind w:firstLine="567"/>
        <w:rPr>
          <w:lang w:val="ru-RU"/>
        </w:rPr>
      </w:pPr>
      <w:r w:rsidRPr="007F02B7">
        <w:rPr>
          <w:lang w:val="ru-RU"/>
        </w:rPr>
        <w:t>Всего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шагов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будет</w:t>
      </w:r>
      <w:r w:rsidR="00613C01">
        <w:rPr>
          <w:lang w:val="ru-RU"/>
        </w:rPr>
        <w:t xml:space="preserve"> </w:t>
      </w:r>
      <w:proofErr w:type="spellStart"/>
      <w:r w:rsidRPr="007F02B7">
        <w:rPr>
          <w:lang w:val="ru-RU"/>
        </w:rPr>
        <w:t>nk</w:t>
      </w:r>
      <w:proofErr w:type="spellEnd"/>
      <w:r w:rsidRPr="007F02B7">
        <w:rPr>
          <w:lang w:val="ru-RU"/>
        </w:rPr>
        <w:t>.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Перебрав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их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номера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десятичной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системе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счисления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переведя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каждый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из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них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в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систему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с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основанием</w:t>
      </w:r>
      <w:r w:rsidR="00613C01">
        <w:rPr>
          <w:lang w:val="ru-RU"/>
        </w:rPr>
        <w:t xml:space="preserve"> </w:t>
      </w:r>
      <w:proofErr w:type="spellStart"/>
      <w:r w:rsidRPr="007F02B7">
        <w:rPr>
          <w:lang w:val="ru-RU"/>
        </w:rPr>
        <w:t>n</w:t>
      </w:r>
      <w:proofErr w:type="spellEnd"/>
      <w:r w:rsidRPr="007F02B7">
        <w:rPr>
          <w:lang w:val="ru-RU"/>
        </w:rPr>
        <w:t>,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получим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значения</w:t>
      </w:r>
      <w:r w:rsidR="00613C01">
        <w:rPr>
          <w:lang w:val="ru-RU"/>
        </w:rPr>
        <w:t xml:space="preserve"> </w:t>
      </w:r>
      <w:r w:rsidRPr="007F02B7">
        <w:rPr>
          <w:lang w:val="ru-RU"/>
        </w:rPr>
        <w:t>индексов:</w:t>
      </w:r>
    </w:p>
    <w:p w:rsidR="00290314" w:rsidRPr="00A847AA" w:rsidRDefault="00290314" w:rsidP="003F50D3">
      <w:pPr>
        <w:pStyle w:val="Main"/>
        <w:ind w:firstLine="567"/>
        <w:rPr>
          <w:lang w:val="ru-RU"/>
        </w:rPr>
      </w:pPr>
    </w:p>
    <w:p w:rsidR="007F02B7" w:rsidRPr="007F02B7" w:rsidRDefault="007F02B7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7F02B7">
        <w:rPr>
          <w:rStyle w:val="HTML"/>
          <w:color w:val="000000"/>
          <w:sz w:val="16"/>
          <w:szCs w:val="16"/>
          <w:lang w:val="en-US"/>
        </w:rPr>
        <w:t>M</w:t>
      </w:r>
      <w:r w:rsidR="00613C01">
        <w:rPr>
          <w:rStyle w:val="HTML"/>
          <w:color w:val="000000"/>
          <w:sz w:val="16"/>
          <w:szCs w:val="16"/>
          <w:lang w:val="en-US"/>
        </w:rPr>
        <w:t xml:space="preserve"> </w:t>
      </w:r>
      <w:r w:rsidRPr="007F02B7">
        <w:rPr>
          <w:rStyle w:val="HTML"/>
          <w:color w:val="000000"/>
          <w:sz w:val="16"/>
          <w:szCs w:val="16"/>
          <w:lang w:val="en-US"/>
        </w:rPr>
        <w:t>:=</w:t>
      </w:r>
      <w:proofErr w:type="gramEnd"/>
      <w:r w:rsidR="00613C01">
        <w:rPr>
          <w:rStyle w:val="HTML"/>
          <w:color w:val="000000"/>
          <w:sz w:val="16"/>
          <w:szCs w:val="16"/>
          <w:lang w:val="en-US"/>
        </w:rPr>
        <w:t xml:space="preserve"> </w:t>
      </w:r>
      <w:r w:rsidRPr="007F02B7">
        <w:rPr>
          <w:rStyle w:val="HTML"/>
          <w:color w:val="000000"/>
          <w:sz w:val="16"/>
          <w:szCs w:val="16"/>
          <w:lang w:val="en-US"/>
        </w:rPr>
        <w:t>round(</w:t>
      </w:r>
      <w:proofErr w:type="spellStart"/>
      <w:r w:rsidRPr="007F02B7">
        <w:rPr>
          <w:rStyle w:val="HTML"/>
          <w:color w:val="000000"/>
          <w:sz w:val="16"/>
          <w:szCs w:val="16"/>
          <w:lang w:val="en-US"/>
        </w:rPr>
        <w:t>IntPower</w:t>
      </w:r>
      <w:proofErr w:type="spellEnd"/>
      <w:r w:rsidRPr="007F02B7">
        <w:rPr>
          <w:rStyle w:val="HTML"/>
          <w:color w:val="000000"/>
          <w:sz w:val="16"/>
          <w:szCs w:val="16"/>
          <w:lang w:val="en-US"/>
        </w:rPr>
        <w:t>(n,</w:t>
      </w:r>
      <w:r w:rsidR="00613C01">
        <w:rPr>
          <w:rStyle w:val="HTML"/>
          <w:color w:val="000000"/>
          <w:sz w:val="16"/>
          <w:szCs w:val="16"/>
          <w:lang w:val="en-US"/>
        </w:rPr>
        <w:t xml:space="preserve"> </w:t>
      </w:r>
      <w:r w:rsidRPr="007F02B7">
        <w:rPr>
          <w:rStyle w:val="HTML"/>
          <w:color w:val="000000"/>
          <w:sz w:val="16"/>
          <w:szCs w:val="16"/>
          <w:lang w:val="en-US"/>
        </w:rPr>
        <w:t>k));</w:t>
      </w:r>
    </w:p>
    <w:p w:rsidR="007F02B7" w:rsidRPr="007F02B7" w:rsidRDefault="007F02B7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7F02B7">
        <w:rPr>
          <w:rStyle w:val="HTML"/>
          <w:color w:val="000000"/>
          <w:sz w:val="16"/>
          <w:szCs w:val="16"/>
          <w:lang w:val="en-US"/>
        </w:rPr>
        <w:t>for</w:t>
      </w:r>
      <w:proofErr w:type="gramEnd"/>
      <w:r w:rsidR="00613C0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7F02B7">
        <w:rPr>
          <w:rStyle w:val="HTML"/>
          <w:color w:val="000000"/>
          <w:sz w:val="16"/>
          <w:szCs w:val="16"/>
          <w:lang w:val="en-US"/>
        </w:rPr>
        <w:t>i</w:t>
      </w:r>
      <w:proofErr w:type="spellEnd"/>
      <w:r w:rsidR="00613C01">
        <w:rPr>
          <w:rStyle w:val="HTML"/>
          <w:color w:val="000000"/>
          <w:sz w:val="16"/>
          <w:szCs w:val="16"/>
          <w:lang w:val="en-US"/>
        </w:rPr>
        <w:t xml:space="preserve"> </w:t>
      </w:r>
      <w:r w:rsidRPr="007F02B7">
        <w:rPr>
          <w:rStyle w:val="HTML"/>
          <w:color w:val="000000"/>
          <w:sz w:val="16"/>
          <w:szCs w:val="16"/>
          <w:lang w:val="en-US"/>
        </w:rPr>
        <w:t>:=</w:t>
      </w:r>
      <w:r w:rsidR="00613C01">
        <w:rPr>
          <w:rStyle w:val="HTML"/>
          <w:color w:val="000000"/>
          <w:sz w:val="16"/>
          <w:szCs w:val="16"/>
          <w:lang w:val="en-US"/>
        </w:rPr>
        <w:t xml:space="preserve"> </w:t>
      </w:r>
      <w:r w:rsidRPr="007F02B7">
        <w:rPr>
          <w:rStyle w:val="HTML"/>
          <w:color w:val="000000"/>
          <w:sz w:val="16"/>
          <w:szCs w:val="16"/>
          <w:lang w:val="en-US"/>
        </w:rPr>
        <w:t>0</w:t>
      </w:r>
      <w:r w:rsidR="00613C0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7F02B7">
        <w:rPr>
          <w:rStyle w:val="HTML"/>
          <w:color w:val="000000"/>
          <w:sz w:val="16"/>
          <w:szCs w:val="16"/>
          <w:lang w:val="en-US"/>
        </w:rPr>
        <w:t>to</w:t>
      </w:r>
      <w:r w:rsidR="00613C0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7F02B7">
        <w:rPr>
          <w:rStyle w:val="HTML"/>
          <w:color w:val="000000"/>
          <w:sz w:val="16"/>
          <w:szCs w:val="16"/>
          <w:lang w:val="en-US"/>
        </w:rPr>
        <w:t>M-1</w:t>
      </w:r>
      <w:r w:rsidR="00613C0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7F02B7">
        <w:rPr>
          <w:rStyle w:val="HTML"/>
          <w:color w:val="000000"/>
          <w:sz w:val="16"/>
          <w:szCs w:val="16"/>
          <w:lang w:val="en-US"/>
        </w:rPr>
        <w:t>do</w:t>
      </w:r>
    </w:p>
    <w:p w:rsidR="00613C01" w:rsidRDefault="007F02B7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7F02B7">
        <w:rPr>
          <w:rStyle w:val="HTML"/>
          <w:color w:val="000000"/>
          <w:sz w:val="16"/>
          <w:szCs w:val="16"/>
          <w:lang w:val="en-US"/>
        </w:rPr>
        <w:t>begin</w:t>
      </w:r>
      <w:proofErr w:type="gramEnd"/>
    </w:p>
    <w:p w:rsidR="00613C01" w:rsidRDefault="00613C01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</w:t>
      </w:r>
      <w:proofErr w:type="gramStart"/>
      <w:r w:rsidR="007F02B7" w:rsidRPr="007F02B7">
        <w:rPr>
          <w:rStyle w:val="HTML"/>
          <w:color w:val="000000"/>
          <w:sz w:val="16"/>
          <w:szCs w:val="16"/>
          <w:lang w:val="en-US"/>
        </w:rPr>
        <w:t>Number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:=</w:t>
      </w:r>
      <w:proofErr w:type="gramEnd"/>
      <w:r>
        <w:rPr>
          <w:rStyle w:val="HTML"/>
          <w:color w:val="000000"/>
          <w:sz w:val="16"/>
          <w:szCs w:val="16"/>
          <w:lang w:val="en-US"/>
        </w:rPr>
        <w:t xml:space="preserve"> </w:t>
      </w:r>
      <w:proofErr w:type="spellStart"/>
      <w:r w:rsidR="007F02B7" w:rsidRPr="007F02B7">
        <w:rPr>
          <w:rStyle w:val="HTML"/>
          <w:color w:val="000000"/>
          <w:sz w:val="16"/>
          <w:szCs w:val="16"/>
          <w:lang w:val="en-US"/>
        </w:rPr>
        <w:t>i</w:t>
      </w:r>
      <w:proofErr w:type="spellEnd"/>
      <w:r w:rsidR="007F02B7" w:rsidRPr="007F02B7">
        <w:rPr>
          <w:rStyle w:val="HTML"/>
          <w:color w:val="000000"/>
          <w:sz w:val="16"/>
          <w:szCs w:val="16"/>
          <w:lang w:val="en-US"/>
        </w:rPr>
        <w:t>;</w:t>
      </w:r>
    </w:p>
    <w:p w:rsidR="00613C01" w:rsidRDefault="00613C01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</w:t>
      </w:r>
      <w:proofErr w:type="gramStart"/>
      <w:r w:rsidR="007F02B7" w:rsidRPr="007F02B7">
        <w:rPr>
          <w:rStyle w:val="HTML"/>
          <w:color w:val="000000"/>
          <w:sz w:val="16"/>
          <w:szCs w:val="16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p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:=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0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to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k-1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do</w:t>
      </w:r>
    </w:p>
    <w:p w:rsidR="00613C01" w:rsidRDefault="00613C01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</w:t>
      </w:r>
      <w:proofErr w:type="gramStart"/>
      <w:r w:rsidR="007F02B7" w:rsidRPr="007F02B7">
        <w:rPr>
          <w:rStyle w:val="HTML"/>
          <w:color w:val="000000"/>
          <w:sz w:val="16"/>
          <w:szCs w:val="16"/>
          <w:lang w:val="en-US"/>
        </w:rPr>
        <w:t>begin</w:t>
      </w:r>
      <w:proofErr w:type="gramEnd"/>
    </w:p>
    <w:p w:rsidR="00613C01" w:rsidRDefault="00613C01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  </w:t>
      </w:r>
      <w:proofErr w:type="gramStart"/>
      <w:r w:rsidR="007F02B7" w:rsidRPr="007F02B7">
        <w:rPr>
          <w:rStyle w:val="HTML"/>
          <w:color w:val="000000"/>
          <w:sz w:val="16"/>
          <w:szCs w:val="16"/>
          <w:lang w:val="en-US"/>
        </w:rPr>
        <w:t>Indexes[</w:t>
      </w:r>
      <w:proofErr w:type="gramEnd"/>
      <w:r w:rsidR="007F02B7" w:rsidRPr="007F02B7">
        <w:rPr>
          <w:rStyle w:val="HTML"/>
          <w:color w:val="000000"/>
          <w:sz w:val="16"/>
          <w:szCs w:val="16"/>
          <w:lang w:val="en-US"/>
        </w:rPr>
        <w:t>k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–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p]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:=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Number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mod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n;</w:t>
      </w:r>
    </w:p>
    <w:p w:rsidR="00613C01" w:rsidRDefault="00613C01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  </w:t>
      </w:r>
      <w:proofErr w:type="gramStart"/>
      <w:r w:rsidR="007F02B7" w:rsidRPr="007F02B7">
        <w:rPr>
          <w:rStyle w:val="HTML"/>
          <w:color w:val="000000"/>
          <w:sz w:val="16"/>
          <w:szCs w:val="16"/>
          <w:lang w:val="en-US"/>
        </w:rPr>
        <w:t>Number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:=</w:t>
      </w:r>
      <w:proofErr w:type="gramEnd"/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Number</w:t>
      </w:r>
      <w:r>
        <w:rPr>
          <w:rStyle w:val="HTML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div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7F02B7" w:rsidRPr="007F02B7">
        <w:rPr>
          <w:rStyle w:val="HTML"/>
          <w:color w:val="000000"/>
          <w:sz w:val="16"/>
          <w:szCs w:val="16"/>
          <w:lang w:val="en-US"/>
        </w:rPr>
        <w:t>n;</w:t>
      </w:r>
    </w:p>
    <w:p w:rsidR="00613C01" w:rsidRDefault="00613C01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</w:t>
      </w:r>
      <w:proofErr w:type="gramStart"/>
      <w:r w:rsidR="007F02B7" w:rsidRPr="007F02B7">
        <w:rPr>
          <w:rStyle w:val="HTML"/>
          <w:color w:val="000000"/>
          <w:sz w:val="16"/>
          <w:szCs w:val="16"/>
          <w:lang w:val="en-US"/>
        </w:rPr>
        <w:t>end</w:t>
      </w:r>
      <w:proofErr w:type="gramEnd"/>
      <w:r w:rsidR="007F02B7" w:rsidRPr="007F02B7">
        <w:rPr>
          <w:rStyle w:val="HTML"/>
          <w:color w:val="000000"/>
          <w:sz w:val="16"/>
          <w:szCs w:val="16"/>
          <w:lang w:val="en-US"/>
        </w:rPr>
        <w:t>;</w:t>
      </w:r>
    </w:p>
    <w:p w:rsidR="007F02B7" w:rsidRPr="00A847AA" w:rsidRDefault="00613C01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Style w:val="HTML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7F02B7" w:rsidRPr="00A847AA">
        <w:rPr>
          <w:rStyle w:val="HTML"/>
          <w:color w:val="000000"/>
          <w:sz w:val="16"/>
          <w:szCs w:val="16"/>
          <w:lang w:val="en-US"/>
        </w:rPr>
        <w:t>DoSomething</w:t>
      </w:r>
      <w:proofErr w:type="spellEnd"/>
      <w:r w:rsidR="007F02B7" w:rsidRPr="00A847AA">
        <w:rPr>
          <w:rStyle w:val="HTML"/>
          <w:color w:val="000000"/>
          <w:sz w:val="16"/>
          <w:szCs w:val="16"/>
          <w:lang w:val="en-US"/>
        </w:rPr>
        <w:t>(</w:t>
      </w:r>
      <w:proofErr w:type="gramEnd"/>
      <w:r w:rsidR="007F02B7" w:rsidRPr="00A847AA">
        <w:rPr>
          <w:rStyle w:val="HTML"/>
          <w:color w:val="000000"/>
          <w:sz w:val="16"/>
          <w:szCs w:val="16"/>
          <w:lang w:val="en-US"/>
        </w:rPr>
        <w:t>Indexes);</w:t>
      </w:r>
    </w:p>
    <w:p w:rsidR="007F02B7" w:rsidRPr="00A847AA" w:rsidRDefault="007F02B7" w:rsidP="007F02B7">
      <w:pPr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A847AA">
        <w:rPr>
          <w:rStyle w:val="HTML"/>
          <w:color w:val="000000"/>
          <w:sz w:val="16"/>
          <w:szCs w:val="16"/>
          <w:lang w:val="en-US"/>
        </w:rPr>
        <w:t>end</w:t>
      </w:r>
      <w:proofErr w:type="gramEnd"/>
      <w:r w:rsidRPr="00A847AA">
        <w:rPr>
          <w:rStyle w:val="HTML"/>
          <w:color w:val="000000"/>
          <w:sz w:val="16"/>
          <w:szCs w:val="16"/>
          <w:lang w:val="en-US"/>
        </w:rPr>
        <w:t>;</w:t>
      </w:r>
    </w:p>
    <w:p w:rsidR="007F02B7" w:rsidRDefault="007F02B7" w:rsidP="003F50D3">
      <w:pPr>
        <w:pStyle w:val="Main"/>
        <w:ind w:firstLine="567"/>
      </w:pPr>
    </w:p>
    <w:p w:rsidR="007F02B7" w:rsidRDefault="007F02B7" w:rsidP="007F02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M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round(IntPower(n,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k));</w:t>
      </w:r>
    </w:p>
    <w:p w:rsidR="00613C01" w:rsidRDefault="007F02B7" w:rsidP="007F02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(i=0;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i&lt;-=M-1;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i++){</w:t>
      </w:r>
    </w:p>
    <w:p w:rsidR="00613C01" w:rsidRDefault="007F02B7" w:rsidP="007F02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Number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 w:rsidR="00613C01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i;</w:t>
      </w:r>
    </w:p>
    <w:p w:rsidR="00613C01" w:rsidRDefault="007F02B7" w:rsidP="007F02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 w:eastAsia="en-US"/>
        </w:rPr>
        <w:t>for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(p=0;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i&lt;-=k-1;</w:t>
      </w:r>
      <w:r w:rsidR="00613C01">
        <w:rPr>
          <w:rFonts w:ascii="Courier New" w:hAnsi="Courier New" w:cs="Courier New"/>
          <w:noProof/>
          <w:sz w:val="20"/>
          <w:szCs w:val="20"/>
          <w:lang w:val="en-US" w:eastAsia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 w:eastAsia="en-US"/>
        </w:rPr>
        <w:t>p++){</w:t>
      </w:r>
    </w:p>
    <w:p w:rsidR="00613C01" w:rsidRDefault="00613C01" w:rsidP="007F02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Indexes[k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–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p]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Number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%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n;</w:t>
      </w:r>
    </w:p>
    <w:p w:rsidR="00613C01" w:rsidRDefault="00613C01" w:rsidP="007F02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Number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=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Number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/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 xml:space="preserve"> </w:t>
      </w:r>
      <w:r w:rsidR="007F02B7"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n;</w:t>
      </w:r>
    </w:p>
    <w:p w:rsidR="00613C01" w:rsidRDefault="007F02B7" w:rsidP="007F02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}</w:t>
      </w:r>
    </w:p>
    <w:p w:rsidR="007F02B7" w:rsidRDefault="007F02B7" w:rsidP="007F02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val="en-US" w:eastAsia="en-US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 w:eastAsia="en-US"/>
        </w:rPr>
        <w:t>DoSomething(Indexes);</w:t>
      </w:r>
    </w:p>
    <w:p w:rsidR="007F02B7" w:rsidRPr="00A847AA" w:rsidRDefault="007F02B7" w:rsidP="007F02B7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  <w:lang w:eastAsia="en-US"/>
        </w:rPr>
      </w:pPr>
      <w:r w:rsidRPr="00A847AA">
        <w:rPr>
          <w:rFonts w:ascii="Courier New" w:hAnsi="Courier New" w:cs="Courier New"/>
          <w:noProof/>
          <w:sz w:val="20"/>
          <w:szCs w:val="20"/>
          <w:lang w:eastAsia="en-US"/>
        </w:rPr>
        <w:t>}</w:t>
      </w:r>
    </w:p>
    <w:p w:rsidR="007F02B7" w:rsidRPr="00A847AA" w:rsidRDefault="007F02B7" w:rsidP="003F50D3">
      <w:pPr>
        <w:pStyle w:val="Main"/>
        <w:ind w:firstLine="567"/>
        <w:rPr>
          <w:lang w:val="ru-RU"/>
        </w:rPr>
      </w:pPr>
    </w:p>
    <w:p w:rsidR="00290314" w:rsidRPr="00A847AA" w:rsidRDefault="00290314" w:rsidP="00290314">
      <w:pPr>
        <w:pStyle w:val="Main"/>
        <w:ind w:firstLine="567"/>
        <w:rPr>
          <w:lang w:val="ru-RU"/>
        </w:rPr>
      </w:pPr>
      <w:r w:rsidRPr="00A847AA">
        <w:rPr>
          <w:lang w:val="ru-RU"/>
        </w:rPr>
        <w:t>Еще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раз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отметим,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что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метод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не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универсален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и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под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каждую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задачу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придется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придумывать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что-то</w:t>
      </w:r>
      <w:r w:rsidR="00613C01">
        <w:rPr>
          <w:lang w:val="ru-RU"/>
        </w:rPr>
        <w:t xml:space="preserve"> </w:t>
      </w:r>
      <w:r w:rsidRPr="00A847AA">
        <w:rPr>
          <w:lang w:val="ru-RU"/>
        </w:rPr>
        <w:t>свое.</w:t>
      </w:r>
    </w:p>
    <w:p w:rsidR="00290314" w:rsidRPr="00290314" w:rsidRDefault="00290314" w:rsidP="00290314">
      <w:pPr>
        <w:pStyle w:val="Main"/>
        <w:ind w:firstLine="567"/>
        <w:rPr>
          <w:color w:val="FF0000"/>
          <w:lang w:val="ru-RU"/>
        </w:rPr>
      </w:pPr>
      <w:r w:rsidRPr="00290314">
        <w:rPr>
          <w:color w:val="FF0000"/>
          <w:lang w:val="ru-RU"/>
        </w:rPr>
        <w:t>Еще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один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замечательный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пример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-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вычисление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номеру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шага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перекладываний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в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задаче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о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Ханойских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башнях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смотрите</w:t>
      </w:r>
      <w:r w:rsidR="00613C01">
        <w:rPr>
          <w:color w:val="FF0000"/>
          <w:lang w:val="ru-RU"/>
        </w:rPr>
        <w:t xml:space="preserve"> </w:t>
      </w:r>
      <w:r w:rsidRPr="00290314">
        <w:rPr>
          <w:color w:val="FF0000"/>
          <w:lang w:val="ru-RU"/>
        </w:rPr>
        <w:t>тут:</w:t>
      </w:r>
      <w:r w:rsidR="00613C01">
        <w:rPr>
          <w:color w:val="FF0000"/>
          <w:lang w:val="ru-RU"/>
        </w:rPr>
        <w:t xml:space="preserve"> </w:t>
      </w:r>
      <w:hyperlink r:id="rId133" w:history="1">
        <w:r w:rsidRPr="00290314">
          <w:rPr>
            <w:b/>
            <w:color w:val="FF0000"/>
            <w:lang w:val="ru-RU"/>
          </w:rPr>
          <w:t>http://algolist.manual.ru/maths/combinat/hanoi.php</w:t>
        </w:r>
      </w:hyperlink>
    </w:p>
    <w:p w:rsidR="00290314" w:rsidRPr="00A847AA" w:rsidRDefault="00290314" w:rsidP="003F50D3">
      <w:pPr>
        <w:pStyle w:val="Main"/>
        <w:ind w:firstLine="567"/>
        <w:rPr>
          <w:lang w:val="ru-RU"/>
        </w:rPr>
      </w:pPr>
    </w:p>
    <w:p w:rsidR="00290314" w:rsidRPr="00A847AA" w:rsidRDefault="00290314" w:rsidP="003F50D3">
      <w:pPr>
        <w:pStyle w:val="Main"/>
        <w:ind w:firstLine="567"/>
        <w:rPr>
          <w:lang w:val="ru-RU"/>
        </w:rPr>
      </w:pPr>
    </w:p>
    <w:p w:rsidR="00290314" w:rsidRPr="00833108" w:rsidRDefault="00290314" w:rsidP="00A041FA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136" w:name="_Toc480062953"/>
      <w:bookmarkStart w:id="137" w:name="AP0792008"/>
      <w:bookmarkStart w:id="138" w:name="_Toc5051397"/>
      <w:r w:rsidRPr="00833108">
        <w:rPr>
          <w:i w:val="0"/>
          <w:sz w:val="20"/>
          <w:szCs w:val="20"/>
        </w:rPr>
        <w:t>Контрольные</w:t>
      </w:r>
      <w:r w:rsidR="00613C01">
        <w:rPr>
          <w:i w:val="0"/>
          <w:sz w:val="20"/>
          <w:szCs w:val="20"/>
        </w:rPr>
        <w:t xml:space="preserve"> </w:t>
      </w:r>
      <w:r w:rsidRPr="00833108">
        <w:rPr>
          <w:i w:val="0"/>
          <w:sz w:val="20"/>
          <w:szCs w:val="20"/>
        </w:rPr>
        <w:t>вопросы</w:t>
      </w:r>
      <w:bookmarkEnd w:id="136"/>
      <w:bookmarkEnd w:id="138"/>
    </w:p>
    <w:bookmarkEnd w:id="137"/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1.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Определите,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что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сделают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приведенные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ниже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рекурсивные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процедуры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функции.</w:t>
      </w:r>
    </w:p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(а)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Что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напечатает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приведенная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ниже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процедура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вызове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Rec</w:t>
      </w:r>
      <w:proofErr w:type="spellEnd"/>
      <w:r w:rsidRPr="00290314">
        <w:rPr>
          <w:rFonts w:ascii="Verdana" w:hAnsi="Verdana"/>
          <w:color w:val="000000"/>
          <w:sz w:val="20"/>
          <w:szCs w:val="20"/>
          <w:lang w:val="ru-RU"/>
        </w:rPr>
        <w:t>(4)?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20"/>
        <w:gridCol w:w="10085"/>
      </w:tblGrid>
      <w:tr w:rsidR="00290314" w:rsidTr="00290314">
        <w:trPr>
          <w:tblCellSpacing w:w="0" w:type="dxa"/>
        </w:trPr>
        <w:tc>
          <w:tcPr>
            <w:tcW w:w="0" w:type="auto"/>
            <w:vAlign w:val="center"/>
            <w:hideMark/>
          </w:tcPr>
          <w:p w:rsidR="00290314" w:rsidRDefault="00290314" w:rsidP="00290314">
            <w:r>
              <w:t>1</w:t>
            </w:r>
          </w:p>
          <w:p w:rsidR="00290314" w:rsidRDefault="00290314" w:rsidP="00290314">
            <w:r>
              <w:t>2</w:t>
            </w:r>
          </w:p>
          <w:p w:rsidR="00290314" w:rsidRDefault="00290314" w:rsidP="00290314">
            <w:r>
              <w:t>3</w:t>
            </w:r>
          </w:p>
          <w:p w:rsidR="00290314" w:rsidRDefault="00290314" w:rsidP="00290314">
            <w:r>
              <w:t>4</w:t>
            </w:r>
          </w:p>
          <w:p w:rsidR="00290314" w:rsidRDefault="00290314" w:rsidP="00290314">
            <w:r>
              <w:t>5</w:t>
            </w:r>
          </w:p>
          <w:p w:rsidR="00290314" w:rsidRDefault="00290314" w:rsidP="00290314">
            <w:r>
              <w:t>6</w:t>
            </w:r>
          </w:p>
          <w:p w:rsidR="00290314" w:rsidRDefault="00290314" w:rsidP="00290314">
            <w:r>
              <w:t>7</w:t>
            </w:r>
          </w:p>
        </w:tc>
        <w:tc>
          <w:tcPr>
            <w:tcW w:w="15900" w:type="dxa"/>
            <w:vAlign w:val="center"/>
            <w:hideMark/>
          </w:tcPr>
          <w:p w:rsidR="00290314" w:rsidRPr="00290314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procedure</w:t>
            </w:r>
            <w:r w:rsidR="00613C01">
              <w:rPr>
                <w:lang w:val="en-US"/>
              </w:rPr>
              <w:t xml:space="preserve"> </w:t>
            </w:r>
            <w:proofErr w:type="spellStart"/>
            <w:r w:rsidRPr="00290314">
              <w:rPr>
                <w:rStyle w:val="HTML"/>
                <w:lang w:val="en-US"/>
              </w:rPr>
              <w:t>Rec</w:t>
            </w:r>
            <w:proofErr w:type="spellEnd"/>
            <w:r w:rsidRPr="00290314">
              <w:rPr>
                <w:rStyle w:val="HTML"/>
                <w:lang w:val="en-US"/>
              </w:rPr>
              <w:t>(a: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integer);</w:t>
            </w:r>
          </w:p>
          <w:p w:rsidR="00613C01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begin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</w:t>
            </w:r>
            <w:proofErr w:type="spellStart"/>
            <w:r w:rsidR="00290314" w:rsidRPr="00290314">
              <w:rPr>
                <w:rStyle w:val="HTML"/>
                <w:lang w:val="en-US"/>
              </w:rPr>
              <w:t>writeln</w:t>
            </w:r>
            <w:proofErr w:type="spellEnd"/>
            <w:r w:rsidR="00290314" w:rsidRPr="00290314">
              <w:rPr>
                <w:rStyle w:val="HTML"/>
                <w:lang w:val="en-US"/>
              </w:rPr>
              <w:t>(a);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if</w:t>
            </w:r>
            <w:r>
              <w:rPr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a&gt;0</w:t>
            </w:r>
            <w:r>
              <w:rPr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then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</w:t>
            </w:r>
            <w:proofErr w:type="spellStart"/>
            <w:r w:rsidR="00290314" w:rsidRPr="00290314">
              <w:rPr>
                <w:rStyle w:val="HTML"/>
                <w:lang w:val="en-US"/>
              </w:rPr>
              <w:t>Rec</w:t>
            </w:r>
            <w:proofErr w:type="spellEnd"/>
            <w:r w:rsidR="00290314" w:rsidRPr="00290314">
              <w:rPr>
                <w:rStyle w:val="HTML"/>
                <w:lang w:val="en-US"/>
              </w:rPr>
              <w:t>(a-1);</w:t>
            </w:r>
          </w:p>
          <w:p w:rsidR="00290314" w:rsidRDefault="00613C01" w:rsidP="00290314">
            <w:r>
              <w:rPr>
                <w:rStyle w:val="HTML"/>
                <w:lang w:val="en-US"/>
              </w:rPr>
              <w:t xml:space="preserve"> </w:t>
            </w:r>
            <w:proofErr w:type="spellStart"/>
            <w:r w:rsidR="00290314">
              <w:rPr>
                <w:rStyle w:val="HTML"/>
              </w:rPr>
              <w:t>writeln</w:t>
            </w:r>
            <w:proofErr w:type="spellEnd"/>
            <w:r w:rsidR="00290314">
              <w:rPr>
                <w:rStyle w:val="HTML"/>
              </w:rPr>
              <w:t>(</w:t>
            </w:r>
            <w:proofErr w:type="spellStart"/>
            <w:r w:rsidR="00290314">
              <w:rPr>
                <w:rStyle w:val="HTML"/>
              </w:rPr>
              <w:t>a</w:t>
            </w:r>
            <w:proofErr w:type="spellEnd"/>
            <w:r w:rsidR="00290314">
              <w:rPr>
                <w:rStyle w:val="HTML"/>
              </w:rPr>
              <w:t>);</w:t>
            </w:r>
          </w:p>
          <w:p w:rsidR="00290314" w:rsidRDefault="00290314" w:rsidP="00290314">
            <w:proofErr w:type="spellStart"/>
            <w:r>
              <w:rPr>
                <w:rStyle w:val="HTML"/>
              </w:rPr>
              <w:t>end</w:t>
            </w:r>
            <w:proofErr w:type="spellEnd"/>
            <w:r>
              <w:rPr>
                <w:rStyle w:val="HTML"/>
              </w:rPr>
              <w:t>;</w:t>
            </w:r>
          </w:p>
        </w:tc>
      </w:tr>
    </w:tbl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lastRenderedPageBreak/>
        <w:t>(б)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Чему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будет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равно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значение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функции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Nod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(78,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26)?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40"/>
        <w:gridCol w:w="9965"/>
      </w:tblGrid>
      <w:tr w:rsidR="00290314" w:rsidTr="00290314">
        <w:trPr>
          <w:tblCellSpacing w:w="0" w:type="dxa"/>
        </w:trPr>
        <w:tc>
          <w:tcPr>
            <w:tcW w:w="0" w:type="auto"/>
            <w:vAlign w:val="center"/>
            <w:hideMark/>
          </w:tcPr>
          <w:p w:rsidR="00290314" w:rsidRDefault="00290314" w:rsidP="00290314">
            <w:r>
              <w:t>1</w:t>
            </w:r>
          </w:p>
          <w:p w:rsidR="00290314" w:rsidRDefault="00290314" w:rsidP="00290314">
            <w:r>
              <w:t>2</w:t>
            </w:r>
          </w:p>
          <w:p w:rsidR="00290314" w:rsidRDefault="00290314" w:rsidP="00290314">
            <w:r>
              <w:t>3</w:t>
            </w:r>
          </w:p>
          <w:p w:rsidR="00290314" w:rsidRDefault="00290314" w:rsidP="00290314">
            <w:r>
              <w:t>4</w:t>
            </w:r>
          </w:p>
          <w:p w:rsidR="00290314" w:rsidRDefault="00290314" w:rsidP="00290314">
            <w:r>
              <w:t>5</w:t>
            </w:r>
          </w:p>
          <w:p w:rsidR="00290314" w:rsidRDefault="00290314" w:rsidP="00290314">
            <w:r>
              <w:t>6</w:t>
            </w:r>
          </w:p>
          <w:p w:rsidR="00290314" w:rsidRDefault="00290314" w:rsidP="00290314">
            <w:r>
              <w:t>7</w:t>
            </w:r>
          </w:p>
          <w:p w:rsidR="00290314" w:rsidRDefault="00290314" w:rsidP="00290314">
            <w:r>
              <w:t>8</w:t>
            </w:r>
          </w:p>
          <w:p w:rsidR="00290314" w:rsidRDefault="00290314" w:rsidP="00290314">
            <w:r>
              <w:t>9</w:t>
            </w:r>
          </w:p>
          <w:p w:rsidR="00290314" w:rsidRDefault="00290314" w:rsidP="00290314">
            <w:r>
              <w:t>10</w:t>
            </w:r>
          </w:p>
        </w:tc>
        <w:tc>
          <w:tcPr>
            <w:tcW w:w="15760" w:type="dxa"/>
            <w:vAlign w:val="center"/>
            <w:hideMark/>
          </w:tcPr>
          <w:p w:rsidR="00290314" w:rsidRPr="00290314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function</w:t>
            </w:r>
            <w:r w:rsidR="00613C01">
              <w:rPr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Nod(a,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b: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integer):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integer;</w:t>
            </w:r>
          </w:p>
          <w:p w:rsidR="00613C01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begin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if</w:t>
            </w:r>
            <w:r>
              <w:rPr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a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&gt;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b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then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</w:t>
            </w:r>
            <w:r w:rsidR="00290314" w:rsidRPr="00290314">
              <w:rPr>
                <w:rStyle w:val="HTML"/>
                <w:lang w:val="en-US"/>
              </w:rPr>
              <w:t>Nod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:=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Nod(a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–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b,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b)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else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</w:t>
            </w:r>
            <w:r w:rsidR="00290314" w:rsidRPr="00290314">
              <w:rPr>
                <w:rStyle w:val="HTML"/>
                <w:lang w:val="en-US"/>
              </w:rPr>
              <w:t>if</w:t>
            </w:r>
            <w:r>
              <w:rPr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b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&gt;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a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then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  </w:t>
            </w:r>
            <w:r w:rsidR="00290314" w:rsidRPr="00290314">
              <w:rPr>
                <w:rStyle w:val="HTML"/>
                <w:lang w:val="en-US"/>
              </w:rPr>
              <w:t>Nod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:=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Nod(a,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b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–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a)</w:t>
            </w:r>
          </w:p>
          <w:p w:rsidR="00613C01" w:rsidRDefault="00613C01" w:rsidP="00290314">
            <w:r>
              <w:rPr>
                <w:rStyle w:val="HTML"/>
                <w:lang w:val="en-US"/>
              </w:rPr>
              <w:t xml:space="preserve">   </w:t>
            </w:r>
            <w:proofErr w:type="spellStart"/>
            <w:r w:rsidR="00290314">
              <w:rPr>
                <w:rStyle w:val="HTML"/>
              </w:rPr>
              <w:t>else</w:t>
            </w:r>
            <w:proofErr w:type="spellEnd"/>
          </w:p>
          <w:p w:rsidR="00290314" w:rsidRDefault="00613C01" w:rsidP="00290314">
            <w:r>
              <w:rPr>
                <w:rStyle w:val="HTML"/>
              </w:rPr>
              <w:t xml:space="preserve">     </w:t>
            </w:r>
            <w:proofErr w:type="spellStart"/>
            <w:r w:rsidR="00290314">
              <w:rPr>
                <w:rStyle w:val="HTML"/>
              </w:rPr>
              <w:t>Nod</w:t>
            </w:r>
            <w:proofErr w:type="spellEnd"/>
            <w:proofErr w:type="gramStart"/>
            <w:r>
              <w:rPr>
                <w:rStyle w:val="HTML"/>
              </w:rPr>
              <w:t xml:space="preserve"> </w:t>
            </w:r>
            <w:r w:rsidR="00290314">
              <w:rPr>
                <w:rStyle w:val="HTML"/>
              </w:rPr>
              <w:t>:</w:t>
            </w:r>
            <w:proofErr w:type="gramEnd"/>
            <w:r w:rsidR="00290314">
              <w:rPr>
                <w:rStyle w:val="HTML"/>
              </w:rPr>
              <w:t>=</w:t>
            </w:r>
            <w:r>
              <w:rPr>
                <w:rStyle w:val="HTML"/>
              </w:rPr>
              <w:t xml:space="preserve"> </w:t>
            </w:r>
            <w:proofErr w:type="spellStart"/>
            <w:r w:rsidR="00290314">
              <w:rPr>
                <w:rStyle w:val="HTML"/>
              </w:rPr>
              <w:t>a</w:t>
            </w:r>
            <w:proofErr w:type="spellEnd"/>
            <w:r w:rsidR="00290314">
              <w:rPr>
                <w:rStyle w:val="HTML"/>
              </w:rPr>
              <w:t>;</w:t>
            </w:r>
          </w:p>
          <w:p w:rsidR="00290314" w:rsidRDefault="00290314" w:rsidP="00290314">
            <w:proofErr w:type="spellStart"/>
            <w:r>
              <w:rPr>
                <w:rStyle w:val="HTML"/>
              </w:rPr>
              <w:t>end</w:t>
            </w:r>
            <w:proofErr w:type="spellEnd"/>
            <w:r>
              <w:rPr>
                <w:rStyle w:val="HTML"/>
              </w:rPr>
              <w:t>;</w:t>
            </w:r>
          </w:p>
        </w:tc>
      </w:tr>
    </w:tbl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(в)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Что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будет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напечатано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приведенными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ниже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процедурами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вызове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A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(1)?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40"/>
        <w:gridCol w:w="9965"/>
      </w:tblGrid>
      <w:tr w:rsidR="00290314" w:rsidTr="00290314">
        <w:trPr>
          <w:tblCellSpacing w:w="0" w:type="dxa"/>
        </w:trPr>
        <w:tc>
          <w:tcPr>
            <w:tcW w:w="0" w:type="auto"/>
            <w:vAlign w:val="center"/>
            <w:hideMark/>
          </w:tcPr>
          <w:p w:rsidR="00290314" w:rsidRDefault="00290314" w:rsidP="00290314">
            <w:r>
              <w:t>1</w:t>
            </w:r>
          </w:p>
          <w:p w:rsidR="00290314" w:rsidRDefault="00290314" w:rsidP="00290314">
            <w:r>
              <w:t>2</w:t>
            </w:r>
          </w:p>
          <w:p w:rsidR="00290314" w:rsidRDefault="00290314" w:rsidP="00290314">
            <w:r>
              <w:t>3</w:t>
            </w:r>
          </w:p>
          <w:p w:rsidR="00290314" w:rsidRDefault="00290314" w:rsidP="00290314">
            <w:r>
              <w:t>4</w:t>
            </w:r>
          </w:p>
          <w:p w:rsidR="00290314" w:rsidRDefault="00290314" w:rsidP="00290314">
            <w:r>
              <w:t>5</w:t>
            </w:r>
          </w:p>
          <w:p w:rsidR="00290314" w:rsidRDefault="00290314" w:rsidP="00290314">
            <w:r>
              <w:t>6</w:t>
            </w:r>
          </w:p>
          <w:p w:rsidR="00290314" w:rsidRDefault="00290314" w:rsidP="00290314">
            <w:r>
              <w:t>7</w:t>
            </w:r>
          </w:p>
          <w:p w:rsidR="00290314" w:rsidRDefault="00290314" w:rsidP="00290314">
            <w:r>
              <w:t>8</w:t>
            </w:r>
          </w:p>
          <w:p w:rsidR="00290314" w:rsidRDefault="00290314" w:rsidP="00290314">
            <w:r>
              <w:t>9</w:t>
            </w:r>
          </w:p>
          <w:p w:rsidR="00290314" w:rsidRDefault="00290314" w:rsidP="00290314">
            <w:r>
              <w:t>10</w:t>
            </w:r>
          </w:p>
          <w:p w:rsidR="00290314" w:rsidRDefault="00290314" w:rsidP="00290314">
            <w:r>
              <w:t>11</w:t>
            </w:r>
          </w:p>
          <w:p w:rsidR="00290314" w:rsidRDefault="00290314" w:rsidP="00290314">
            <w:r>
              <w:t>12</w:t>
            </w:r>
          </w:p>
          <w:p w:rsidR="00290314" w:rsidRDefault="00290314" w:rsidP="00290314">
            <w:r>
              <w:t>13</w:t>
            </w:r>
          </w:p>
          <w:p w:rsidR="00290314" w:rsidRDefault="00290314" w:rsidP="00290314">
            <w:r>
              <w:t>14</w:t>
            </w:r>
          </w:p>
        </w:tc>
        <w:tc>
          <w:tcPr>
            <w:tcW w:w="15760" w:type="dxa"/>
            <w:vAlign w:val="center"/>
            <w:hideMark/>
          </w:tcPr>
          <w:p w:rsidR="00290314" w:rsidRPr="00290314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procedure</w:t>
            </w:r>
            <w:r w:rsidR="00613C01">
              <w:rPr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A(n: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integer);</w:t>
            </w:r>
          </w:p>
          <w:p w:rsidR="00613C01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procedure</w:t>
            </w:r>
            <w:r w:rsidR="00613C01">
              <w:rPr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B(n: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integer);</w:t>
            </w:r>
          </w:p>
          <w:p w:rsidR="00613C01" w:rsidRDefault="00613C01" w:rsidP="00290314">
            <w:pPr>
              <w:rPr>
                <w:lang w:val="en-US"/>
              </w:rPr>
            </w:pPr>
          </w:p>
          <w:p w:rsidR="00290314" w:rsidRPr="00290314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procedure</w:t>
            </w:r>
            <w:r w:rsidR="00613C01">
              <w:rPr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A(n: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integer);</w:t>
            </w:r>
          </w:p>
          <w:p w:rsidR="00613C01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begin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</w:t>
            </w:r>
            <w:proofErr w:type="spellStart"/>
            <w:r w:rsidR="00290314" w:rsidRPr="00290314">
              <w:rPr>
                <w:rStyle w:val="HTML"/>
                <w:lang w:val="en-US"/>
              </w:rPr>
              <w:t>writeln</w:t>
            </w:r>
            <w:proofErr w:type="spellEnd"/>
            <w:r w:rsidR="00290314" w:rsidRPr="00290314">
              <w:rPr>
                <w:rStyle w:val="HTML"/>
                <w:lang w:val="en-US"/>
              </w:rPr>
              <w:t>(n);</w:t>
            </w:r>
          </w:p>
          <w:p w:rsidR="00290314" w:rsidRPr="00290314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</w:t>
            </w:r>
            <w:r w:rsidR="00290314" w:rsidRPr="00290314">
              <w:rPr>
                <w:rStyle w:val="HTML"/>
                <w:lang w:val="en-US"/>
              </w:rPr>
              <w:t>B(n-1);</w:t>
            </w:r>
          </w:p>
          <w:p w:rsidR="00290314" w:rsidRPr="00290314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end;</w:t>
            </w:r>
          </w:p>
          <w:p w:rsidR="00290314" w:rsidRPr="00290314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procedure</w:t>
            </w:r>
            <w:r w:rsidR="00613C01">
              <w:rPr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B(n: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integer);</w:t>
            </w:r>
          </w:p>
          <w:p w:rsidR="00613C01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begin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</w:t>
            </w:r>
            <w:proofErr w:type="spellStart"/>
            <w:r w:rsidR="00290314" w:rsidRPr="00290314">
              <w:rPr>
                <w:rStyle w:val="HTML"/>
                <w:lang w:val="en-US"/>
              </w:rPr>
              <w:t>writeln</w:t>
            </w:r>
            <w:proofErr w:type="spellEnd"/>
            <w:r w:rsidR="00290314" w:rsidRPr="00290314">
              <w:rPr>
                <w:rStyle w:val="HTML"/>
                <w:lang w:val="en-US"/>
              </w:rPr>
              <w:t>(n);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</w:t>
            </w:r>
            <w:r w:rsidR="00290314" w:rsidRPr="00290314">
              <w:rPr>
                <w:rStyle w:val="HTML"/>
                <w:lang w:val="en-US"/>
              </w:rPr>
              <w:t>if</w:t>
            </w:r>
            <w:r>
              <w:rPr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n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&lt;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5</w:t>
            </w:r>
            <w:r>
              <w:rPr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then</w:t>
            </w:r>
          </w:p>
          <w:p w:rsidR="00290314" w:rsidRDefault="00613C01" w:rsidP="00290314">
            <w:r>
              <w:rPr>
                <w:rStyle w:val="HTML"/>
                <w:lang w:val="en-US"/>
              </w:rPr>
              <w:t xml:space="preserve">     </w:t>
            </w:r>
            <w:r w:rsidR="00290314">
              <w:rPr>
                <w:rStyle w:val="HTML"/>
              </w:rPr>
              <w:t>A(n+2);</w:t>
            </w:r>
          </w:p>
          <w:p w:rsidR="00290314" w:rsidRDefault="00290314" w:rsidP="00290314">
            <w:proofErr w:type="spellStart"/>
            <w:r>
              <w:rPr>
                <w:rStyle w:val="HTML"/>
              </w:rPr>
              <w:t>end</w:t>
            </w:r>
            <w:proofErr w:type="spellEnd"/>
            <w:r>
              <w:rPr>
                <w:rStyle w:val="HTML"/>
              </w:rPr>
              <w:t>;</w:t>
            </w:r>
          </w:p>
        </w:tc>
      </w:tr>
    </w:tbl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(г)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Что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напечатает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нижеприведенная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процедура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вызове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BT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(0,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1,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3)?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40"/>
        <w:gridCol w:w="9965"/>
      </w:tblGrid>
      <w:tr w:rsidR="00290314" w:rsidTr="00290314">
        <w:trPr>
          <w:tblCellSpacing w:w="0" w:type="dxa"/>
        </w:trPr>
        <w:tc>
          <w:tcPr>
            <w:tcW w:w="0" w:type="auto"/>
            <w:vAlign w:val="center"/>
            <w:hideMark/>
          </w:tcPr>
          <w:p w:rsidR="00290314" w:rsidRDefault="00290314" w:rsidP="00290314">
            <w:r>
              <w:t>1</w:t>
            </w:r>
          </w:p>
          <w:p w:rsidR="00290314" w:rsidRDefault="00290314" w:rsidP="00290314">
            <w:r>
              <w:t>2</w:t>
            </w:r>
          </w:p>
          <w:p w:rsidR="00290314" w:rsidRDefault="00290314" w:rsidP="00290314">
            <w:r>
              <w:t>3</w:t>
            </w:r>
          </w:p>
          <w:p w:rsidR="00290314" w:rsidRDefault="00290314" w:rsidP="00290314">
            <w:r>
              <w:t>4</w:t>
            </w:r>
          </w:p>
          <w:p w:rsidR="00290314" w:rsidRDefault="00290314" w:rsidP="00290314">
            <w:r>
              <w:t>5</w:t>
            </w:r>
          </w:p>
          <w:p w:rsidR="00290314" w:rsidRDefault="00290314" w:rsidP="00290314">
            <w:r>
              <w:t>6</w:t>
            </w:r>
          </w:p>
          <w:p w:rsidR="00290314" w:rsidRDefault="00290314" w:rsidP="00290314">
            <w:r>
              <w:t>7</w:t>
            </w:r>
          </w:p>
          <w:p w:rsidR="00290314" w:rsidRDefault="00290314" w:rsidP="00290314">
            <w:r>
              <w:t>8</w:t>
            </w:r>
          </w:p>
          <w:p w:rsidR="00290314" w:rsidRDefault="00290314" w:rsidP="00290314">
            <w:r>
              <w:t>9</w:t>
            </w:r>
          </w:p>
          <w:p w:rsidR="00290314" w:rsidRDefault="00290314" w:rsidP="00290314">
            <w:r>
              <w:t>10</w:t>
            </w:r>
          </w:p>
        </w:tc>
        <w:tc>
          <w:tcPr>
            <w:tcW w:w="15760" w:type="dxa"/>
            <w:vAlign w:val="center"/>
            <w:hideMark/>
          </w:tcPr>
          <w:p w:rsidR="00290314" w:rsidRPr="00290314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procedure</w:t>
            </w:r>
            <w:r w:rsidR="00613C01">
              <w:rPr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BT(x: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real;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D,</w:t>
            </w:r>
            <w:r w:rsidR="00613C01">
              <w:rPr>
                <w:rStyle w:val="HTML"/>
                <w:lang w:val="en-US"/>
              </w:rPr>
              <w:t xml:space="preserve"> </w:t>
            </w:r>
            <w:proofErr w:type="spellStart"/>
            <w:r w:rsidRPr="00290314">
              <w:rPr>
                <w:rStyle w:val="HTML"/>
                <w:lang w:val="en-US"/>
              </w:rPr>
              <w:t>MaxD</w:t>
            </w:r>
            <w:proofErr w:type="spellEnd"/>
            <w:r w:rsidRPr="00290314">
              <w:rPr>
                <w:rStyle w:val="HTML"/>
                <w:lang w:val="en-US"/>
              </w:rPr>
              <w:t>:</w:t>
            </w:r>
            <w:r w:rsidR="00613C01">
              <w:rPr>
                <w:rStyle w:val="HTML"/>
                <w:lang w:val="en-US"/>
              </w:rPr>
              <w:t xml:space="preserve"> </w:t>
            </w:r>
            <w:r w:rsidRPr="00290314">
              <w:rPr>
                <w:rStyle w:val="HTML"/>
                <w:lang w:val="en-US"/>
              </w:rPr>
              <w:t>integer);</w:t>
            </w:r>
          </w:p>
          <w:p w:rsidR="00613C01" w:rsidRDefault="00290314" w:rsidP="00290314">
            <w:pPr>
              <w:rPr>
                <w:lang w:val="en-US"/>
              </w:rPr>
            </w:pPr>
            <w:r w:rsidRPr="00290314">
              <w:rPr>
                <w:rStyle w:val="HTML"/>
                <w:lang w:val="en-US"/>
              </w:rPr>
              <w:t>begin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if</w:t>
            </w:r>
            <w:r>
              <w:rPr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D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=</w:t>
            </w:r>
            <w:r>
              <w:rPr>
                <w:rStyle w:val="HTML"/>
                <w:lang w:val="en-US"/>
              </w:rPr>
              <w:t xml:space="preserve"> </w:t>
            </w:r>
            <w:proofErr w:type="spellStart"/>
            <w:r w:rsidR="00290314" w:rsidRPr="00290314">
              <w:rPr>
                <w:rStyle w:val="HTML"/>
                <w:lang w:val="en-US"/>
              </w:rPr>
              <w:t>MaxD</w:t>
            </w:r>
            <w:proofErr w:type="spellEnd"/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then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</w:t>
            </w:r>
            <w:proofErr w:type="spellStart"/>
            <w:r w:rsidR="00290314" w:rsidRPr="00290314">
              <w:rPr>
                <w:rStyle w:val="HTML"/>
                <w:lang w:val="en-US"/>
              </w:rPr>
              <w:t>writeln</w:t>
            </w:r>
            <w:proofErr w:type="spellEnd"/>
            <w:r w:rsidR="00290314" w:rsidRPr="00290314">
              <w:rPr>
                <w:rStyle w:val="HTML"/>
                <w:lang w:val="en-US"/>
              </w:rPr>
              <w:t>(x)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else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begin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</w:t>
            </w:r>
            <w:r w:rsidR="00290314" w:rsidRPr="00290314">
              <w:rPr>
                <w:rStyle w:val="HTML"/>
                <w:lang w:val="en-US"/>
              </w:rPr>
              <w:t>BT(x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–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1,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D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+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1,</w:t>
            </w:r>
            <w:r>
              <w:rPr>
                <w:rStyle w:val="HTML"/>
                <w:lang w:val="en-US"/>
              </w:rPr>
              <w:t xml:space="preserve"> </w:t>
            </w:r>
            <w:proofErr w:type="spellStart"/>
            <w:r w:rsidR="00290314" w:rsidRPr="00290314">
              <w:rPr>
                <w:rStyle w:val="HTML"/>
                <w:lang w:val="en-US"/>
              </w:rPr>
              <w:t>MaxD</w:t>
            </w:r>
            <w:proofErr w:type="spellEnd"/>
            <w:r w:rsidR="00290314" w:rsidRPr="00290314">
              <w:rPr>
                <w:rStyle w:val="HTML"/>
                <w:lang w:val="en-US"/>
              </w:rPr>
              <w:t>);</w:t>
            </w:r>
          </w:p>
          <w:p w:rsidR="00613C01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  </w:t>
            </w:r>
            <w:r w:rsidR="00290314" w:rsidRPr="00290314">
              <w:rPr>
                <w:rStyle w:val="HTML"/>
                <w:lang w:val="en-US"/>
              </w:rPr>
              <w:t>BT(x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+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1,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D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+</w:t>
            </w: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1,</w:t>
            </w:r>
            <w:r>
              <w:rPr>
                <w:rStyle w:val="HTML"/>
                <w:lang w:val="en-US"/>
              </w:rPr>
              <w:t xml:space="preserve"> </w:t>
            </w:r>
            <w:proofErr w:type="spellStart"/>
            <w:r w:rsidR="00290314" w:rsidRPr="00290314">
              <w:rPr>
                <w:rStyle w:val="HTML"/>
                <w:lang w:val="en-US"/>
              </w:rPr>
              <w:t>MaxD</w:t>
            </w:r>
            <w:proofErr w:type="spellEnd"/>
            <w:r w:rsidR="00290314" w:rsidRPr="00290314">
              <w:rPr>
                <w:rStyle w:val="HTML"/>
                <w:lang w:val="en-US"/>
              </w:rPr>
              <w:t>);</w:t>
            </w:r>
          </w:p>
          <w:p w:rsidR="00290314" w:rsidRPr="00290314" w:rsidRDefault="00613C01" w:rsidP="00290314">
            <w:pPr>
              <w:rPr>
                <w:lang w:val="en-US"/>
              </w:rPr>
            </w:pPr>
            <w:r>
              <w:rPr>
                <w:rStyle w:val="HTML"/>
                <w:lang w:val="en-US"/>
              </w:rPr>
              <w:t xml:space="preserve"> </w:t>
            </w:r>
            <w:r w:rsidR="00290314" w:rsidRPr="00290314">
              <w:rPr>
                <w:rStyle w:val="HTML"/>
                <w:lang w:val="en-US"/>
              </w:rPr>
              <w:t>end;</w:t>
            </w:r>
          </w:p>
          <w:p w:rsidR="00290314" w:rsidRDefault="00290314" w:rsidP="00290314">
            <w:proofErr w:type="spellStart"/>
            <w:r>
              <w:rPr>
                <w:rStyle w:val="HTML"/>
              </w:rPr>
              <w:t>end</w:t>
            </w:r>
            <w:proofErr w:type="spellEnd"/>
            <w:r>
              <w:rPr>
                <w:rStyle w:val="HTML"/>
              </w:rPr>
              <w:t>;</w:t>
            </w:r>
          </w:p>
        </w:tc>
      </w:tr>
    </w:tbl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2.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proofErr w:type="spellStart"/>
      <w:r w:rsidRPr="00290314">
        <w:rPr>
          <w:rFonts w:ascii="Verdana" w:hAnsi="Verdana"/>
          <w:color w:val="000000"/>
          <w:sz w:val="20"/>
          <w:szCs w:val="20"/>
          <w:lang w:val="ru-RU"/>
        </w:rPr>
        <w:t>Уроборос</w:t>
      </w:r>
      <w:proofErr w:type="spellEnd"/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–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змей,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пожирающий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собственный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хвост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(рис.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14)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развернутом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виде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имеет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длину</w:t>
      </w:r>
      <w:r w:rsidR="00613C01"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Style w:val="ab"/>
          <w:rFonts w:ascii="Verdana" w:hAnsi="Verdana"/>
          <w:color w:val="000000"/>
          <w:sz w:val="20"/>
          <w:szCs w:val="20"/>
        </w:rPr>
        <w:t>L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диаметр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около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головы</w:t>
      </w:r>
      <w:r w:rsidR="00613C01"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Style w:val="ab"/>
          <w:rFonts w:ascii="Verdana" w:hAnsi="Verdana"/>
          <w:color w:val="000000"/>
          <w:sz w:val="20"/>
          <w:szCs w:val="20"/>
        </w:rPr>
        <w:t>D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толщину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брюшной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стенки</w:t>
      </w:r>
      <w:r w:rsidR="00613C01"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Style w:val="ab"/>
          <w:rFonts w:ascii="Verdana" w:hAnsi="Verdana"/>
          <w:color w:val="000000"/>
          <w:sz w:val="20"/>
          <w:szCs w:val="20"/>
        </w:rPr>
        <w:t>d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Определите,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сколько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хвоста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он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сможет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себя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впихнуть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сколько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слоев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после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этого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будет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уложен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хвост?</w:t>
      </w:r>
    </w:p>
    <w:p w:rsidR="00290314" w:rsidRDefault="00290314" w:rsidP="00290314">
      <w:pPr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4791075" cy="5486400"/>
            <wp:effectExtent l="19050" t="0" r="9525" b="0"/>
            <wp:docPr id="11" name="Рисунок 27" descr="Развернутый уробо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азвернутый уроборос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Рис.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14.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Развернутый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proofErr w:type="spellStart"/>
      <w:r w:rsidRPr="00290314">
        <w:rPr>
          <w:rFonts w:ascii="Verdana" w:hAnsi="Verdana"/>
          <w:color w:val="000000"/>
          <w:sz w:val="20"/>
          <w:szCs w:val="20"/>
          <w:lang w:val="ru-RU"/>
        </w:rPr>
        <w:t>уроборос</w:t>
      </w:r>
      <w:proofErr w:type="spellEnd"/>
      <w:r w:rsidRPr="00290314">
        <w:rPr>
          <w:rFonts w:ascii="Verdana" w:hAnsi="Verdana"/>
          <w:color w:val="000000"/>
          <w:sz w:val="20"/>
          <w:szCs w:val="20"/>
          <w:lang w:val="ru-RU"/>
        </w:rPr>
        <w:t>.</w:t>
      </w:r>
    </w:p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3.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Для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дерева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на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рис.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10а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укажите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последовательности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посещения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узлов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прямом,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обратном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концевом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порядке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обхода.</w:t>
      </w:r>
    </w:p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4.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Изобразите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графически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дерево,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заданное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помощью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вложенных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скобок: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(</w:t>
      </w:r>
      <w:r>
        <w:rPr>
          <w:rFonts w:ascii="Verdana" w:hAnsi="Verdana"/>
          <w:color w:val="000000"/>
          <w:sz w:val="20"/>
          <w:szCs w:val="20"/>
        </w:rPr>
        <w:t>A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(</w:t>
      </w:r>
      <w:r>
        <w:rPr>
          <w:rFonts w:ascii="Verdana" w:hAnsi="Verdana"/>
          <w:color w:val="000000"/>
          <w:sz w:val="20"/>
          <w:szCs w:val="20"/>
        </w:rPr>
        <w:t>B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(</w:t>
      </w:r>
      <w:r>
        <w:rPr>
          <w:rFonts w:ascii="Verdana" w:hAnsi="Verdana"/>
          <w:color w:val="000000"/>
          <w:sz w:val="20"/>
          <w:szCs w:val="20"/>
        </w:rPr>
        <w:t>C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D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),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E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),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F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G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).</w:t>
      </w:r>
    </w:p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5.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Изобразите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графически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синтаксическое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дерево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для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следующего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арифметического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выражения:</w:t>
      </w:r>
    </w:p>
    <w:p w:rsidR="00290314" w:rsidRDefault="00290314" w:rsidP="00290314">
      <w:pPr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076325" cy="171450"/>
            <wp:effectExtent l="19050" t="0" r="9525" b="0"/>
            <wp:docPr id="10" name="Рисунок 28" descr="2x(x-1)+1/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x(x-1)+1/x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Запишите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это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выражение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обратной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польской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записи.</w:t>
      </w:r>
    </w:p>
    <w:p w:rsidR="00290314" w:rsidRPr="00290314" w:rsidRDefault="00290314" w:rsidP="00290314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290314">
        <w:rPr>
          <w:rFonts w:ascii="Verdana" w:hAnsi="Verdana"/>
          <w:color w:val="000000"/>
          <w:sz w:val="20"/>
          <w:szCs w:val="20"/>
          <w:lang w:val="ru-RU"/>
        </w:rPr>
        <w:t>6.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Для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приведенного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ниже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графа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(рис.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15)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запишите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матрицу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смежности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матрицу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290314">
        <w:rPr>
          <w:rFonts w:ascii="Verdana" w:hAnsi="Verdana"/>
          <w:color w:val="000000"/>
          <w:sz w:val="20"/>
          <w:szCs w:val="20"/>
          <w:lang w:val="ru-RU"/>
        </w:rPr>
        <w:t>инцидентности.</w:t>
      </w:r>
    </w:p>
    <w:p w:rsidR="008F4513" w:rsidRDefault="008F4513" w:rsidP="008F4513">
      <w:pPr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2381250" cy="1571625"/>
            <wp:effectExtent l="19050" t="0" r="0" b="0"/>
            <wp:docPr id="13" name="Рисунок 31" descr="Пример гр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ример графа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t>Рис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  <w:r w:rsidR="00613C01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15.</w:t>
      </w:r>
      <w:proofErr w:type="gramEnd"/>
    </w:p>
    <w:p w:rsidR="008F4513" w:rsidRPr="00833108" w:rsidRDefault="008F4513" w:rsidP="00A041FA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139" w:name="problems"/>
      <w:bookmarkStart w:id="140" w:name="_Toc480062954"/>
      <w:bookmarkStart w:id="141" w:name="AP0792009"/>
      <w:bookmarkStart w:id="142" w:name="_Toc5051398"/>
      <w:bookmarkEnd w:id="139"/>
      <w:r w:rsidRPr="00833108">
        <w:rPr>
          <w:i w:val="0"/>
          <w:sz w:val="20"/>
          <w:szCs w:val="20"/>
        </w:rPr>
        <w:lastRenderedPageBreak/>
        <w:t>Задачи</w:t>
      </w:r>
      <w:bookmarkEnd w:id="140"/>
      <w:bookmarkEnd w:id="142"/>
    </w:p>
    <w:bookmarkEnd w:id="141"/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1.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Вычислив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факториал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достаточно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большое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количество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раз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(миллион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или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больше),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сравните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эффективность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рекурсивного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итерационного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алгоритмов.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сколько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раз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proofErr w:type="gramStart"/>
      <w:r w:rsidRPr="008F4513">
        <w:rPr>
          <w:rFonts w:ascii="Verdana" w:hAnsi="Verdana"/>
          <w:color w:val="000000"/>
          <w:sz w:val="20"/>
          <w:szCs w:val="20"/>
          <w:lang w:val="ru-RU"/>
        </w:rPr>
        <w:t>будет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отличаться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время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выполнения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как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это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отношение</w:t>
      </w:r>
      <w:proofErr w:type="gramEnd"/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будет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зависеть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числа,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факториал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которого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рассчитывается?</w:t>
      </w:r>
    </w:p>
    <w:p w:rsidR="00613C01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2.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Напишите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рекурсивную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функцию,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проверяющую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правильность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расстановки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скобок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строке.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правильной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расстановке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выполняются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условия:</w:t>
      </w:r>
    </w:p>
    <w:p w:rsidR="008F4513" w:rsidRPr="008F4513" w:rsidRDefault="00613C01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>
        <w:rPr>
          <w:rFonts w:ascii="Verdana" w:hAnsi="Verdana"/>
          <w:color w:val="000000"/>
          <w:sz w:val="20"/>
          <w:szCs w:val="20"/>
          <w:lang w:val="ru-RU"/>
        </w:rPr>
        <w:t xml:space="preserve"> 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(а)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количество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открывающих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и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закрывающих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скобок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равно.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br/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 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(б)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внутри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любой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пары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открывающая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–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соответствующая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закрывающая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скобка,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скобки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расставлены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правильно.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Примеры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неправильной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расстановки</w:t>
      </w:r>
      <w:proofErr w:type="gramStart"/>
      <w:r w:rsidRPr="008F4513">
        <w:rPr>
          <w:rFonts w:ascii="Verdana" w:hAnsi="Verdana"/>
          <w:color w:val="000000"/>
          <w:sz w:val="20"/>
          <w:szCs w:val="20"/>
          <w:lang w:val="ru-RU"/>
        </w:rPr>
        <w:t>: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)(,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())(,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())(()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proofErr w:type="gramEnd"/>
      <w:r w:rsidRPr="008F4513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т.п.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3.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строке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могут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присутствовать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скобки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как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круглые,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так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квадратные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скобки.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Каждой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открывающей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скобке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соответствует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закрывающая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того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же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типа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(круглой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–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круглая,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квадратно</w:t>
      </w:r>
      <w:proofErr w:type="gramStart"/>
      <w:r w:rsidRPr="008F4513">
        <w:rPr>
          <w:rFonts w:ascii="Verdana" w:hAnsi="Verdana"/>
          <w:color w:val="000000"/>
          <w:sz w:val="20"/>
          <w:szCs w:val="20"/>
          <w:lang w:val="ru-RU"/>
        </w:rPr>
        <w:t>й-</w:t>
      </w:r>
      <w:proofErr w:type="gramEnd"/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квадратная).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Напишите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рекурсивную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функцию,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проверяющую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правильность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расстановки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скобок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этом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случае.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Пример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неправильной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расстановки</w:t>
      </w:r>
      <w:proofErr w:type="gramStart"/>
      <w:r w:rsidRPr="008F4513">
        <w:rPr>
          <w:rFonts w:ascii="Verdana" w:hAnsi="Verdana"/>
          <w:color w:val="000000"/>
          <w:sz w:val="20"/>
          <w:szCs w:val="20"/>
          <w:lang w:val="ru-RU"/>
        </w:rPr>
        <w:t>: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[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)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].</w:t>
      </w:r>
      <w:proofErr w:type="gramEnd"/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4.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Число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правильных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скобочных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структур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длины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6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равно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5: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()()(),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(())(),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()(()),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((())),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(()()).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br/>
        <w:t>Напишите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рекурсивную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программу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генерации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всех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правильных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скобочных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структур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длины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2</w:t>
      </w:r>
      <w:r>
        <w:rPr>
          <w:rStyle w:val="ab"/>
          <w:rFonts w:ascii="Verdana" w:hAnsi="Verdana"/>
          <w:color w:val="000000"/>
          <w:sz w:val="20"/>
          <w:szCs w:val="20"/>
        </w:rPr>
        <w:t>n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.</w:t>
      </w:r>
    </w:p>
    <w:p w:rsidR="00613C01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Style w:val="ab"/>
          <w:rFonts w:ascii="Verdana" w:hAnsi="Verdana"/>
          <w:color w:val="000000"/>
          <w:sz w:val="20"/>
          <w:szCs w:val="20"/>
          <w:lang w:val="ru-RU"/>
        </w:rPr>
        <w:t>Указание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: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Правильная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скобочная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структура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минимальной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длины</w:t>
      </w:r>
      <w:proofErr w:type="gramStart"/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«()».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proofErr w:type="gramEnd"/>
      <w:r w:rsidRPr="008F4513">
        <w:rPr>
          <w:rFonts w:ascii="Verdana" w:hAnsi="Verdana"/>
          <w:color w:val="000000"/>
          <w:sz w:val="20"/>
          <w:szCs w:val="20"/>
          <w:lang w:val="ru-RU"/>
        </w:rPr>
        <w:t>Структуры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большей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длины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получаются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из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структур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меньшей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длины,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двумя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способами:</w:t>
      </w:r>
    </w:p>
    <w:p w:rsidR="008F4513" w:rsidRPr="008F4513" w:rsidRDefault="00613C01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>
        <w:rPr>
          <w:rFonts w:ascii="Verdana" w:hAnsi="Verdana"/>
          <w:color w:val="000000"/>
          <w:sz w:val="20"/>
          <w:szCs w:val="20"/>
          <w:lang w:val="ru-RU"/>
        </w:rPr>
        <w:t xml:space="preserve"> 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(а)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если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меньшую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структуру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взять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скобки,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br/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 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(б)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если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две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меньших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структуры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записать</w:t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последовательно.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5.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Создайте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процедуру,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печатающую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все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возможные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перестановки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для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целых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чисел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1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N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6.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Создайте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процедуру,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печатающую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все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подмножества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множества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{1,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2,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…,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N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}.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7.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Создайте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процедуру,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печатающую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все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возможные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представления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натурального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числа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N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виде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суммы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других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натуральных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чисел.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8.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Создайте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функцию,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подсчитывающую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сумму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элементов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массива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следующему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алгоритму: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массив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делится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пополам,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подсчитываются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складываются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суммы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элементов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каждой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половине.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Сумма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элементов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половине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массива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подсчитывается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тому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же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алгоритму,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то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есть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снова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путем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деления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пополам.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Деления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происходят,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пока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получившихся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кусках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массива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окажется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одному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элементу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вычисление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суммы,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соответственно,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станет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тривиальным.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Style w:val="ab"/>
          <w:rFonts w:ascii="Verdana" w:hAnsi="Verdana"/>
          <w:color w:val="000000"/>
          <w:sz w:val="20"/>
          <w:szCs w:val="20"/>
          <w:lang w:val="ru-RU"/>
        </w:rPr>
        <w:t>Замечание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: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Данный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алгоритм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является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альтернативой</w:t>
      </w:r>
      <w:r w:rsidR="00613C01"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  <w:t xml:space="preserve"> </w:t>
      </w:r>
      <w:hyperlink r:id="rId137" w:history="1">
        <w:r w:rsidRPr="008F4513">
          <w:rPr>
            <w:rStyle w:val="a8"/>
            <w:rFonts w:ascii="Verdana" w:hAnsi="Verdana"/>
            <w:sz w:val="20"/>
            <w:szCs w:val="20"/>
            <w:lang w:val="ru-RU"/>
          </w:rPr>
          <w:t>приему</w:t>
        </w:r>
        <w:r w:rsidR="00613C01"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Pr="008F4513">
          <w:rPr>
            <w:rStyle w:val="a8"/>
            <w:rFonts w:ascii="Verdana" w:hAnsi="Verdana"/>
            <w:sz w:val="20"/>
            <w:szCs w:val="20"/>
            <w:lang w:val="ru-RU"/>
          </w:rPr>
          <w:t>накопления</w:t>
        </w:r>
        <w:r w:rsidR="00613C01"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Pr="008F4513">
          <w:rPr>
            <w:rStyle w:val="a8"/>
            <w:rFonts w:ascii="Verdana" w:hAnsi="Verdana"/>
            <w:sz w:val="20"/>
            <w:szCs w:val="20"/>
            <w:lang w:val="ru-RU"/>
          </w:rPr>
          <w:t>суммы</w:t>
        </w:r>
      </w:hyperlink>
      <w:r w:rsidRPr="008F4513">
        <w:rPr>
          <w:rFonts w:ascii="Verdana" w:hAnsi="Verdana"/>
          <w:color w:val="000000"/>
          <w:sz w:val="20"/>
          <w:szCs w:val="20"/>
          <w:lang w:val="ru-RU"/>
        </w:rPr>
        <w:t>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случае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proofErr w:type="spellStart"/>
      <w:r w:rsidRPr="008F4513">
        <w:rPr>
          <w:rFonts w:ascii="Verdana" w:hAnsi="Verdana"/>
          <w:color w:val="000000"/>
          <w:sz w:val="20"/>
          <w:szCs w:val="20"/>
          <w:lang w:val="ru-RU"/>
        </w:rPr>
        <w:t>вещественнозначных</w:t>
      </w:r>
      <w:proofErr w:type="spellEnd"/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массивов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он,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обычно,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позволяет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получать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меньшие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погрешности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округления.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9.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Запрограммируйте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быстрые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методы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сортировки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массивов,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описанные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разделе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6.4.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10.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Создайте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процедуру,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рисующую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кривую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Коха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(рис.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12).</w:t>
      </w:r>
    </w:p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11.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Воспроизведите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рис.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16.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рисунке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каждой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следующей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итерации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окружности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2.5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раза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меньше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(этот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коэффициент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можно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сделать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параметром).</w:t>
      </w:r>
    </w:p>
    <w:p w:rsidR="008F4513" w:rsidRDefault="008F4513" w:rsidP="008F4513">
      <w:pPr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4876800" cy="4838700"/>
            <wp:effectExtent l="19050" t="0" r="0" b="0"/>
            <wp:docPr id="12" name="Рисунок 32" descr="Фрактальная 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Фрактальная картинка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t>Рис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  <w:r w:rsidR="00613C01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16.</w:t>
      </w:r>
      <w:proofErr w:type="gramEnd"/>
    </w:p>
    <w:p w:rsidR="008F4513" w:rsidRPr="00833108" w:rsidRDefault="008F4513" w:rsidP="00A041FA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143" w:name="lit"/>
      <w:bookmarkStart w:id="144" w:name="_Toc480062955"/>
      <w:bookmarkStart w:id="145" w:name="AP0792010"/>
      <w:bookmarkStart w:id="146" w:name="_Toc5051399"/>
      <w:bookmarkEnd w:id="143"/>
      <w:r w:rsidRPr="00833108">
        <w:rPr>
          <w:i w:val="0"/>
          <w:sz w:val="20"/>
          <w:szCs w:val="20"/>
        </w:rPr>
        <w:t>Литература</w:t>
      </w:r>
      <w:bookmarkEnd w:id="144"/>
      <w:bookmarkEnd w:id="146"/>
    </w:p>
    <w:bookmarkEnd w:id="145"/>
    <w:p w:rsidR="008F4513" w:rsidRPr="008F4513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1.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Кнут.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Искусство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программирования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на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ЭВМ</w:t>
      </w:r>
      <w:proofErr w:type="gramStart"/>
      <w:r w:rsidRPr="008F4513">
        <w:rPr>
          <w:rFonts w:ascii="Verdana" w:hAnsi="Verdana"/>
          <w:color w:val="000000"/>
          <w:sz w:val="20"/>
          <w:szCs w:val="20"/>
          <w:lang w:val="ru-RU"/>
        </w:rPr>
        <w:t>.</w:t>
      </w:r>
      <w:proofErr w:type="gramEnd"/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proofErr w:type="gramStart"/>
      <w:r w:rsidRPr="008F4513">
        <w:rPr>
          <w:rFonts w:ascii="Verdana" w:hAnsi="Verdana"/>
          <w:color w:val="000000"/>
          <w:sz w:val="20"/>
          <w:szCs w:val="20"/>
          <w:lang w:val="ru-RU"/>
        </w:rPr>
        <w:t>т</w:t>
      </w:r>
      <w:proofErr w:type="gramEnd"/>
      <w:r w:rsidRPr="008F4513">
        <w:rPr>
          <w:rFonts w:ascii="Verdana" w:hAnsi="Verdana"/>
          <w:color w:val="000000"/>
          <w:sz w:val="20"/>
          <w:szCs w:val="20"/>
          <w:lang w:val="ru-RU"/>
        </w:rPr>
        <w:t>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1.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(раздел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2.3.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proofErr w:type="gramStart"/>
      <w:r w:rsidRPr="008F4513">
        <w:rPr>
          <w:rFonts w:ascii="Verdana" w:hAnsi="Verdana"/>
          <w:color w:val="000000"/>
          <w:sz w:val="20"/>
          <w:szCs w:val="20"/>
          <w:lang w:val="ru-RU"/>
        </w:rPr>
        <w:t>«Деревья»).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br/>
        <w:t>2.</w:t>
      </w:r>
      <w:proofErr w:type="gramEnd"/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Н.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Вирт.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Алгоритмы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и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структуры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данных.</w:t>
      </w:r>
    </w:p>
    <w:p w:rsidR="008F4513" w:rsidRPr="00833108" w:rsidRDefault="008F4513" w:rsidP="00A041FA">
      <w:pPr>
        <w:pStyle w:val="2"/>
        <w:keepNext w:val="0"/>
        <w:numPr>
          <w:ilvl w:val="1"/>
          <w:numId w:val="6"/>
        </w:numPr>
        <w:spacing w:before="0" w:after="0"/>
        <w:ind w:left="426" w:firstLine="0"/>
        <w:contextualSpacing/>
        <w:rPr>
          <w:i w:val="0"/>
          <w:sz w:val="20"/>
          <w:szCs w:val="20"/>
        </w:rPr>
      </w:pPr>
      <w:bookmarkStart w:id="147" w:name="_Toc480062956"/>
      <w:bookmarkStart w:id="148" w:name="AP0792011"/>
      <w:bookmarkStart w:id="149" w:name="_Toc5051400"/>
      <w:r w:rsidRPr="00833108">
        <w:rPr>
          <w:i w:val="0"/>
          <w:sz w:val="20"/>
          <w:szCs w:val="20"/>
        </w:rPr>
        <w:t>Другие</w:t>
      </w:r>
      <w:r w:rsidR="00613C01">
        <w:rPr>
          <w:i w:val="0"/>
          <w:sz w:val="20"/>
          <w:szCs w:val="20"/>
        </w:rPr>
        <w:t xml:space="preserve"> </w:t>
      </w:r>
      <w:r w:rsidRPr="00833108">
        <w:rPr>
          <w:i w:val="0"/>
          <w:sz w:val="20"/>
          <w:szCs w:val="20"/>
        </w:rPr>
        <w:t>материалы</w:t>
      </w:r>
      <w:r w:rsidR="00613C01">
        <w:rPr>
          <w:i w:val="0"/>
          <w:sz w:val="20"/>
          <w:szCs w:val="20"/>
        </w:rPr>
        <w:t xml:space="preserve"> </w:t>
      </w:r>
      <w:r w:rsidRPr="00833108">
        <w:rPr>
          <w:i w:val="0"/>
          <w:sz w:val="20"/>
          <w:szCs w:val="20"/>
        </w:rPr>
        <w:t>на</w:t>
      </w:r>
      <w:r w:rsidR="00613C01">
        <w:rPr>
          <w:i w:val="0"/>
          <w:sz w:val="20"/>
          <w:szCs w:val="20"/>
        </w:rPr>
        <w:t xml:space="preserve"> </w:t>
      </w:r>
      <w:r w:rsidRPr="00833108">
        <w:rPr>
          <w:i w:val="0"/>
          <w:sz w:val="20"/>
          <w:szCs w:val="20"/>
        </w:rPr>
        <w:t>этом</w:t>
      </w:r>
      <w:r w:rsidR="00613C01">
        <w:rPr>
          <w:i w:val="0"/>
          <w:sz w:val="20"/>
          <w:szCs w:val="20"/>
        </w:rPr>
        <w:t xml:space="preserve"> </w:t>
      </w:r>
      <w:r w:rsidRPr="00833108">
        <w:rPr>
          <w:i w:val="0"/>
          <w:sz w:val="20"/>
          <w:szCs w:val="20"/>
        </w:rPr>
        <w:t>сайте</w:t>
      </w:r>
      <w:bookmarkEnd w:id="147"/>
      <w:bookmarkEnd w:id="149"/>
    </w:p>
    <w:bookmarkEnd w:id="148"/>
    <w:p w:rsidR="00613C01" w:rsidRDefault="008F4513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 w:rsidRPr="008F4513">
        <w:rPr>
          <w:rFonts w:ascii="Verdana" w:hAnsi="Verdana"/>
          <w:color w:val="000000"/>
          <w:sz w:val="20"/>
          <w:szCs w:val="20"/>
          <w:lang w:val="ru-RU"/>
        </w:rPr>
        <w:t>Близкие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Pr="008F4513">
        <w:rPr>
          <w:rFonts w:ascii="Verdana" w:hAnsi="Verdana"/>
          <w:color w:val="000000"/>
          <w:sz w:val="20"/>
          <w:szCs w:val="20"/>
          <w:lang w:val="ru-RU"/>
        </w:rPr>
        <w:t>разделы</w:t>
      </w:r>
      <w:r w:rsidR="00613C01"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  <w:t xml:space="preserve"> </w:t>
      </w:r>
      <w:hyperlink r:id="rId139" w:history="1">
        <w:r w:rsidRPr="008F4513">
          <w:rPr>
            <w:rStyle w:val="a8"/>
            <w:rFonts w:ascii="Verdana" w:hAnsi="Verdana"/>
            <w:sz w:val="20"/>
            <w:szCs w:val="20"/>
            <w:lang w:val="ru-RU"/>
          </w:rPr>
          <w:t>учебника</w:t>
        </w:r>
        <w:r w:rsidR="00613C01"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Pr="008F4513">
          <w:rPr>
            <w:rStyle w:val="a8"/>
            <w:rFonts w:ascii="Verdana" w:hAnsi="Verdana"/>
            <w:sz w:val="20"/>
            <w:szCs w:val="20"/>
            <w:lang w:val="ru-RU"/>
          </w:rPr>
          <w:t>по</w:t>
        </w:r>
        <w:r w:rsidR="00613C01"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Pr="008F4513">
          <w:rPr>
            <w:rStyle w:val="a8"/>
            <w:rFonts w:ascii="Verdana" w:hAnsi="Verdana"/>
            <w:sz w:val="20"/>
            <w:szCs w:val="20"/>
            <w:lang w:val="ru-RU"/>
          </w:rPr>
          <w:t>программированию</w:t>
        </w:r>
      </w:hyperlink>
      <w:r w:rsidRPr="008F4513">
        <w:rPr>
          <w:rFonts w:ascii="Verdana" w:hAnsi="Verdana"/>
          <w:color w:val="000000"/>
          <w:sz w:val="20"/>
          <w:szCs w:val="20"/>
          <w:lang w:val="ru-RU"/>
        </w:rPr>
        <w:t>:</w:t>
      </w:r>
    </w:p>
    <w:p w:rsidR="008F4513" w:rsidRPr="008F4513" w:rsidRDefault="00613C01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r>
        <w:rPr>
          <w:rFonts w:ascii="Verdana" w:hAnsi="Verdana"/>
          <w:color w:val="000000"/>
          <w:sz w:val="20"/>
          <w:szCs w:val="20"/>
          <w:lang w:val="ru-RU"/>
        </w:rPr>
        <w:t xml:space="preserve">   </w:t>
      </w:r>
      <w:hyperlink r:id="rId140" w:history="1">
        <w:r w:rsidR="008F4513" w:rsidRPr="008F4513">
          <w:rPr>
            <w:rStyle w:val="a8"/>
            <w:rFonts w:ascii="Verdana" w:hAnsi="Verdana"/>
            <w:sz w:val="20"/>
            <w:szCs w:val="20"/>
            <w:lang w:val="ru-RU"/>
          </w:rPr>
          <w:t>Рекуррентные</w:t>
        </w:r>
        <w:r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="008F4513" w:rsidRPr="008F4513">
          <w:rPr>
            <w:rStyle w:val="a8"/>
            <w:rFonts w:ascii="Verdana" w:hAnsi="Verdana"/>
            <w:sz w:val="20"/>
            <w:szCs w:val="20"/>
            <w:lang w:val="ru-RU"/>
          </w:rPr>
          <w:t>соотношения</w:t>
        </w:r>
      </w:hyperlink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br/>
      </w:r>
      <w:r>
        <w:rPr>
          <w:rFonts w:ascii="Verdana" w:hAnsi="Verdana"/>
          <w:color w:val="000000"/>
          <w:sz w:val="20"/>
          <w:szCs w:val="20"/>
          <w:lang w:val="ru-RU"/>
        </w:rPr>
        <w:t xml:space="preserve">    </w:t>
      </w:r>
      <w:hyperlink r:id="rId141" w:history="1">
        <w:r w:rsidR="008F4513" w:rsidRPr="008F4513">
          <w:rPr>
            <w:rStyle w:val="a8"/>
            <w:rFonts w:ascii="Verdana" w:hAnsi="Verdana"/>
            <w:sz w:val="20"/>
            <w:szCs w:val="20"/>
            <w:lang w:val="ru-RU"/>
          </w:rPr>
          <w:t>Рекурсивные</w:t>
        </w:r>
        <w:r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="008F4513" w:rsidRPr="008F4513">
          <w:rPr>
            <w:rStyle w:val="a8"/>
            <w:rFonts w:ascii="Verdana" w:hAnsi="Verdana"/>
            <w:sz w:val="20"/>
            <w:szCs w:val="20"/>
            <w:lang w:val="ru-RU"/>
          </w:rPr>
          <w:t>структуры</w:t>
        </w:r>
        <w:r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="008F4513" w:rsidRPr="008F4513">
          <w:rPr>
            <w:rStyle w:val="a8"/>
            <w:rFonts w:ascii="Verdana" w:hAnsi="Verdana"/>
            <w:sz w:val="20"/>
            <w:szCs w:val="20"/>
            <w:lang w:val="ru-RU"/>
          </w:rPr>
          <w:t>данных</w:t>
        </w:r>
      </w:hyperlink>
    </w:p>
    <w:p w:rsidR="008F4513" w:rsidRPr="008F4513" w:rsidRDefault="00774CB4" w:rsidP="008F4513">
      <w:pPr>
        <w:pStyle w:val="a9"/>
        <w:shd w:val="clear" w:color="auto" w:fill="FFFFFF"/>
        <w:spacing w:before="0" w:beforeAutospacing="0" w:after="180" w:afterAutospacing="0"/>
        <w:ind w:left="90"/>
        <w:rPr>
          <w:rFonts w:ascii="Verdana" w:hAnsi="Verdana"/>
          <w:color w:val="000000"/>
          <w:sz w:val="20"/>
          <w:szCs w:val="20"/>
          <w:lang w:val="ru-RU"/>
        </w:rPr>
      </w:pPr>
      <w:hyperlink r:id="rId142" w:history="1">
        <w:r w:rsidR="008F4513" w:rsidRPr="008F4513">
          <w:rPr>
            <w:rStyle w:val="a8"/>
            <w:rFonts w:ascii="Verdana" w:hAnsi="Verdana"/>
            <w:sz w:val="20"/>
            <w:szCs w:val="20"/>
            <w:lang w:val="ru-RU"/>
          </w:rPr>
          <w:t>Вычисление</w:t>
        </w:r>
        <w:r w:rsidR="00613C01"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="008F4513" w:rsidRPr="008F4513">
          <w:rPr>
            <w:rStyle w:val="a8"/>
            <w:rFonts w:ascii="Verdana" w:hAnsi="Verdana"/>
            <w:sz w:val="20"/>
            <w:szCs w:val="20"/>
            <w:lang w:val="ru-RU"/>
          </w:rPr>
          <w:t>полиномов</w:t>
        </w:r>
        <w:r w:rsidR="00613C01"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="008F4513" w:rsidRPr="008F4513">
          <w:rPr>
            <w:rStyle w:val="a8"/>
            <w:rFonts w:ascii="Verdana" w:hAnsi="Verdana"/>
            <w:sz w:val="20"/>
            <w:szCs w:val="20"/>
            <w:lang w:val="ru-RU"/>
          </w:rPr>
          <w:t>от</w:t>
        </w:r>
        <w:r w:rsidR="00613C01"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="008F4513" w:rsidRPr="008F4513">
          <w:rPr>
            <w:rStyle w:val="a8"/>
            <w:rFonts w:ascii="Verdana" w:hAnsi="Verdana"/>
            <w:sz w:val="20"/>
            <w:szCs w:val="20"/>
            <w:lang w:val="ru-RU"/>
          </w:rPr>
          <w:t>нескольких</w:t>
        </w:r>
        <w:r w:rsidR="00613C01">
          <w:rPr>
            <w:rStyle w:val="a8"/>
            <w:rFonts w:ascii="Verdana" w:hAnsi="Verdana"/>
            <w:sz w:val="20"/>
            <w:szCs w:val="20"/>
            <w:lang w:val="ru-RU"/>
          </w:rPr>
          <w:t xml:space="preserve"> </w:t>
        </w:r>
        <w:r w:rsidR="008F4513" w:rsidRPr="008F4513">
          <w:rPr>
            <w:rStyle w:val="a8"/>
            <w:rFonts w:ascii="Verdana" w:hAnsi="Verdana"/>
            <w:sz w:val="20"/>
            <w:szCs w:val="20"/>
            <w:lang w:val="ru-RU"/>
          </w:rPr>
          <w:t>переменных</w:t>
        </w:r>
      </w:hyperlink>
      <w:r w:rsidR="00613C01">
        <w:rPr>
          <w:rStyle w:val="apple-converted-space"/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-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еще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один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пример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рекурсивного</w:t>
      </w:r>
      <w:r w:rsidR="00613C01">
        <w:rPr>
          <w:rFonts w:ascii="Verdana" w:hAnsi="Verdana"/>
          <w:color w:val="000000"/>
          <w:sz w:val="20"/>
          <w:szCs w:val="20"/>
          <w:lang w:val="ru-RU"/>
        </w:rPr>
        <w:t xml:space="preserve"> </w:t>
      </w:r>
      <w:r w:rsidR="008F4513" w:rsidRPr="008F4513">
        <w:rPr>
          <w:rFonts w:ascii="Verdana" w:hAnsi="Verdana"/>
          <w:color w:val="000000"/>
          <w:sz w:val="20"/>
          <w:szCs w:val="20"/>
          <w:lang w:val="ru-RU"/>
        </w:rPr>
        <w:t>алгоритма.</w:t>
      </w:r>
    </w:p>
    <w:p w:rsidR="002B3A28" w:rsidRPr="00290314" w:rsidRDefault="002B3A28" w:rsidP="003F50D3">
      <w:pPr>
        <w:pStyle w:val="Main"/>
        <w:ind w:firstLine="567"/>
        <w:rPr>
          <w:lang w:val="ru-RU"/>
        </w:rPr>
      </w:pPr>
    </w:p>
    <w:p w:rsidR="002B3A28" w:rsidRPr="00290314" w:rsidRDefault="002B3A28" w:rsidP="003F50D3">
      <w:pPr>
        <w:pStyle w:val="Main"/>
        <w:ind w:firstLine="567"/>
        <w:rPr>
          <w:lang w:val="ru-RU"/>
        </w:rPr>
      </w:pPr>
    </w:p>
    <w:p w:rsidR="002B3A28" w:rsidRPr="00290314" w:rsidRDefault="002B3A28" w:rsidP="003F50D3">
      <w:pPr>
        <w:pStyle w:val="Main"/>
        <w:ind w:firstLine="567"/>
        <w:rPr>
          <w:lang w:val="ru-RU"/>
        </w:rPr>
      </w:pPr>
    </w:p>
    <w:p w:rsidR="002B3A28" w:rsidRPr="00290314" w:rsidRDefault="002B3A28" w:rsidP="003F50D3">
      <w:pPr>
        <w:pStyle w:val="Main"/>
        <w:ind w:firstLine="567"/>
        <w:rPr>
          <w:lang w:val="ru-RU"/>
        </w:rPr>
      </w:pPr>
    </w:p>
    <w:p w:rsidR="005D45E4" w:rsidRPr="00A977A8" w:rsidRDefault="005D45E4" w:rsidP="003F50D3">
      <w:pPr>
        <w:pStyle w:val="Main"/>
        <w:ind w:firstLine="567"/>
        <w:rPr>
          <w:lang w:val="ru-RU"/>
        </w:rPr>
      </w:pPr>
    </w:p>
    <w:sectPr w:rsidR="005D45E4" w:rsidRPr="00A977A8" w:rsidSect="00302DE4">
      <w:headerReference w:type="default" r:id="rId143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2864" w:rsidRDefault="00092864">
      <w:r>
        <w:separator/>
      </w:r>
    </w:p>
  </w:endnote>
  <w:endnote w:type="continuationSeparator" w:id="0">
    <w:p w:rsidR="00092864" w:rsidRDefault="000928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2864" w:rsidRDefault="00092864">
      <w:r>
        <w:separator/>
      </w:r>
    </w:p>
  </w:footnote>
  <w:footnote w:type="continuationSeparator" w:id="0">
    <w:p w:rsidR="00092864" w:rsidRDefault="000928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2FC7" w:rsidRPr="00690D63" w:rsidRDefault="00422FC7" w:rsidP="00DA51AB">
    <w:pPr>
      <w:pStyle w:val="a6"/>
      <w:jc w:val="right"/>
      <w:rPr>
        <w:rFonts w:ascii="Arial" w:hAnsi="Arial" w:cs="Arial"/>
      </w:rPr>
    </w:pPr>
    <w:fldSimple w:instr=" FILENAME   \* MERGEFORMAT ">
      <w:r w:rsidRPr="00033140">
        <w:rPr>
          <w:rFonts w:ascii="Arial" w:hAnsi="Arial" w:cs="Arial"/>
          <w:b/>
          <w:noProof/>
          <w:sz w:val="16"/>
          <w:szCs w:val="16"/>
        </w:rPr>
        <w:t>20_Рекурсивные алгоритмы. Бинарные деревья.docx</w:t>
      </w:r>
    </w:fldSimple>
    <w:r w:rsidRPr="00690D63">
      <w:rPr>
        <w:rFonts w:ascii="Arial" w:hAnsi="Arial" w:cs="Arial"/>
        <w:sz w:val="16"/>
        <w:szCs w:val="16"/>
      </w:rPr>
      <w:t xml:space="preserve"> </w:t>
    </w:r>
    <w:r w:rsidRPr="00690D63">
      <w:rPr>
        <w:rFonts w:ascii="Arial" w:hAnsi="Arial" w:cs="Arial"/>
        <w:b/>
        <w:sz w:val="16"/>
        <w:szCs w:val="16"/>
        <w:lang w:val="en-US"/>
      </w:rPr>
      <w:fldChar w:fldCharType="begin"/>
    </w:r>
    <w:r w:rsidRPr="00690D63">
      <w:rPr>
        <w:rFonts w:ascii="Arial" w:hAnsi="Arial" w:cs="Arial"/>
        <w:b/>
        <w:sz w:val="16"/>
        <w:szCs w:val="16"/>
      </w:rPr>
      <w:instrText xml:space="preserve"> </w:instrText>
    </w:r>
    <w:r w:rsidRPr="00690D63">
      <w:rPr>
        <w:rFonts w:ascii="Arial" w:hAnsi="Arial" w:cs="Arial"/>
        <w:b/>
        <w:sz w:val="16"/>
        <w:szCs w:val="16"/>
        <w:lang w:val="en-US"/>
      </w:rPr>
      <w:instrText>PAGE</w:instrText>
    </w:r>
    <w:r w:rsidRPr="00690D63">
      <w:rPr>
        <w:rFonts w:ascii="Arial" w:hAnsi="Arial" w:cs="Arial"/>
        <w:b/>
        <w:sz w:val="16"/>
        <w:szCs w:val="16"/>
      </w:rPr>
      <w:instrText xml:space="preserve"> </w:instrText>
    </w:r>
    <w:r w:rsidRPr="00690D63">
      <w:rPr>
        <w:rFonts w:ascii="Arial" w:hAnsi="Arial" w:cs="Arial"/>
        <w:b/>
        <w:sz w:val="16"/>
        <w:szCs w:val="16"/>
        <w:lang w:val="en-US"/>
      </w:rPr>
      <w:fldChar w:fldCharType="separate"/>
    </w:r>
    <w:r w:rsidR="00135F88">
      <w:rPr>
        <w:rFonts w:ascii="Arial" w:hAnsi="Arial" w:cs="Arial"/>
        <w:b/>
        <w:noProof/>
        <w:sz w:val="16"/>
        <w:szCs w:val="16"/>
        <w:lang w:val="en-US"/>
      </w:rPr>
      <w:t>83</w:t>
    </w:r>
    <w:r w:rsidRPr="00690D63">
      <w:rPr>
        <w:rFonts w:ascii="Arial" w:hAnsi="Arial" w:cs="Arial"/>
        <w:b/>
        <w:sz w:val="16"/>
        <w:szCs w:val="16"/>
        <w:lang w:val="en-US"/>
      </w:rPr>
      <w:fldChar w:fldCharType="end"/>
    </w:r>
    <w:r w:rsidRPr="00690D63">
      <w:rPr>
        <w:rFonts w:ascii="Arial" w:hAnsi="Arial" w:cs="Arial"/>
        <w:sz w:val="16"/>
        <w:szCs w:val="16"/>
      </w:rPr>
      <w:t xml:space="preserve"> / </w:t>
    </w:r>
    <w:r w:rsidRPr="00690D63">
      <w:rPr>
        <w:rFonts w:ascii="Arial" w:hAnsi="Arial" w:cs="Arial"/>
        <w:sz w:val="12"/>
        <w:szCs w:val="12"/>
        <w:lang w:val="en-US"/>
      </w:rPr>
      <w:fldChar w:fldCharType="begin"/>
    </w:r>
    <w:r w:rsidRPr="00690D63">
      <w:rPr>
        <w:rFonts w:ascii="Arial" w:hAnsi="Arial" w:cs="Arial"/>
        <w:sz w:val="12"/>
        <w:szCs w:val="12"/>
      </w:rPr>
      <w:instrText xml:space="preserve"> </w:instrText>
    </w:r>
    <w:r w:rsidRPr="00690D63">
      <w:rPr>
        <w:rFonts w:ascii="Arial" w:hAnsi="Arial" w:cs="Arial"/>
        <w:sz w:val="12"/>
        <w:szCs w:val="12"/>
        <w:lang w:val="en-US"/>
      </w:rPr>
      <w:instrText>NUMPAGES</w:instrText>
    </w:r>
    <w:r w:rsidRPr="00690D63">
      <w:rPr>
        <w:rFonts w:ascii="Arial" w:hAnsi="Arial" w:cs="Arial"/>
        <w:sz w:val="12"/>
        <w:szCs w:val="12"/>
      </w:rPr>
      <w:instrText xml:space="preserve"> </w:instrText>
    </w:r>
    <w:r w:rsidRPr="00690D63">
      <w:rPr>
        <w:rFonts w:ascii="Arial" w:hAnsi="Arial" w:cs="Arial"/>
        <w:sz w:val="12"/>
        <w:szCs w:val="12"/>
        <w:lang w:val="en-US"/>
      </w:rPr>
      <w:fldChar w:fldCharType="separate"/>
    </w:r>
    <w:r w:rsidR="00135F88">
      <w:rPr>
        <w:rFonts w:ascii="Arial" w:hAnsi="Arial" w:cs="Arial"/>
        <w:noProof/>
        <w:sz w:val="12"/>
        <w:szCs w:val="12"/>
        <w:lang w:val="en-US"/>
      </w:rPr>
      <w:t>87</w:t>
    </w:r>
    <w:r w:rsidRPr="00690D63">
      <w:rPr>
        <w:rFonts w:ascii="Arial" w:hAnsi="Arial" w:cs="Arial"/>
        <w:sz w:val="12"/>
        <w:szCs w:val="12"/>
        <w:lang w:val="en-US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A4B7E"/>
    <w:multiLevelType w:val="hybridMultilevel"/>
    <w:tmpl w:val="AC7C962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AAD3821"/>
    <w:multiLevelType w:val="multilevel"/>
    <w:tmpl w:val="96A4A07E"/>
    <w:name w:val="Разбиение"/>
    <w:lvl w:ilvl="0">
      <w:start w:val="1"/>
      <w:numFmt w:val="decimal"/>
      <w:pStyle w:val="1"/>
      <w:suff w:val="space"/>
      <w:lvlText w:val="%1."/>
      <w:lvlJc w:val="right"/>
      <w:pPr>
        <w:ind w:left="432" w:hanging="14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15CE3B4C"/>
    <w:multiLevelType w:val="hybridMultilevel"/>
    <w:tmpl w:val="036486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5E064E6"/>
    <w:multiLevelType w:val="hybridMultilevel"/>
    <w:tmpl w:val="3C04ADE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B7D4DAD"/>
    <w:multiLevelType w:val="multilevel"/>
    <w:tmpl w:val="930EEAF4"/>
    <w:lvl w:ilvl="0">
      <w:start w:val="1"/>
      <w:numFmt w:val="decimal"/>
      <w:suff w:val="space"/>
      <w:lvlText w:val="%1."/>
      <w:lvlJc w:val="right"/>
      <w:pPr>
        <w:ind w:left="708" w:hanging="420"/>
      </w:pPr>
      <w:rPr>
        <w:rFonts w:ascii="Arial" w:hAnsi="Arial" w:cs="Times New Roman" w:hint="default"/>
        <w:b/>
        <w:i w:val="0"/>
        <w:sz w:val="24"/>
        <w:szCs w:val="24"/>
      </w:rPr>
    </w:lvl>
    <w:lvl w:ilvl="1">
      <w:start w:val="1"/>
      <w:numFmt w:val="decimal"/>
      <w:lvlRestart w:val="0"/>
      <w:pStyle w:val="2"/>
      <w:suff w:val="space"/>
      <w:lvlText w:val="%1.%2."/>
      <w:lvlJc w:val="right"/>
      <w:pPr>
        <w:ind w:left="1416" w:hanging="708"/>
      </w:pPr>
      <w:rPr>
        <w:rFonts w:ascii="Arial" w:hAnsi="Arial" w:cs="Times New Roman" w:hint="default"/>
        <w:b/>
        <w:i w:val="0"/>
        <w:sz w:val="20"/>
        <w:szCs w:val="20"/>
      </w:rPr>
    </w:lvl>
    <w:lvl w:ilvl="2">
      <w:start w:val="1"/>
      <w:numFmt w:val="decimal"/>
      <w:pStyle w:val="3"/>
      <w:suff w:val="space"/>
      <w:lvlText w:val="%1.%2.%3."/>
      <w:lvlJc w:val="right"/>
      <w:pPr>
        <w:ind w:left="2124" w:hanging="708"/>
      </w:pPr>
      <w:rPr>
        <w:rFonts w:ascii="Arial" w:hAnsi="Arial" w:cs="Times New Roman" w:hint="default"/>
        <w:b/>
        <w:i w:val="0"/>
        <w:sz w:val="20"/>
        <w:szCs w:val="20"/>
      </w:rPr>
    </w:lvl>
    <w:lvl w:ilvl="3">
      <w:start w:val="1"/>
      <w:numFmt w:val="decimal"/>
      <w:pStyle w:val="4"/>
      <w:suff w:val="space"/>
      <w:lvlText w:val="%1.%2.%3.%4."/>
      <w:lvlJc w:val="right"/>
      <w:pPr>
        <w:ind w:left="2832" w:hanging="708"/>
      </w:pPr>
      <w:rPr>
        <w:rFonts w:ascii="Arial" w:hAnsi="Arial" w:cs="Times New Roman" w:hint="default"/>
        <w:b/>
        <w:i w:val="0"/>
        <w:sz w:val="20"/>
        <w:szCs w:val="20"/>
      </w:rPr>
    </w:lvl>
    <w:lvl w:ilvl="4">
      <w:start w:val="1"/>
      <w:numFmt w:val="decimal"/>
      <w:suff w:val="space"/>
      <w:lvlText w:val="%1.%2.%3.%4.%5."/>
      <w:lvlJc w:val="right"/>
      <w:pPr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5">
    <w:nsid w:val="2E38532B"/>
    <w:multiLevelType w:val="multilevel"/>
    <w:tmpl w:val="D6E8FE06"/>
    <w:lvl w:ilvl="0">
      <w:start w:val="1"/>
      <w:numFmt w:val="decimal"/>
      <w:pStyle w:val="10"/>
      <w:suff w:val="space"/>
      <w:lvlText w:val="%1."/>
      <w:lvlJc w:val="right"/>
      <w:pPr>
        <w:ind w:left="325" w:hanging="144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20"/>
      <w:suff w:val="space"/>
      <w:lvlText w:val="%1.%2."/>
      <w:lvlJc w:val="left"/>
      <w:pPr>
        <w:ind w:left="469" w:hanging="576"/>
      </w:pPr>
      <w:rPr>
        <w:rFonts w:ascii="Arial" w:hAnsi="Arial" w:hint="default"/>
        <w:b/>
        <w:i w:val="0"/>
        <w:sz w:val="20"/>
        <w:szCs w:val="20"/>
      </w:rPr>
    </w:lvl>
    <w:lvl w:ilvl="2">
      <w:start w:val="1"/>
      <w:numFmt w:val="decimal"/>
      <w:pStyle w:val="30"/>
      <w:suff w:val="space"/>
      <w:lvlText w:val="%1.%2.%3."/>
      <w:lvlJc w:val="left"/>
      <w:pPr>
        <w:ind w:left="613" w:hanging="720"/>
      </w:pPr>
      <w:rPr>
        <w:rFonts w:ascii="Arial" w:hAnsi="Arial" w:hint="default"/>
        <w:b/>
        <w:i w:val="0"/>
        <w:sz w:val="20"/>
        <w:szCs w:val="20"/>
      </w:rPr>
    </w:lvl>
    <w:lvl w:ilvl="3">
      <w:start w:val="1"/>
      <w:numFmt w:val="decimal"/>
      <w:pStyle w:val="40"/>
      <w:suff w:val="space"/>
      <w:lvlText w:val="%1.%2.%3.%4."/>
      <w:lvlJc w:val="left"/>
      <w:pPr>
        <w:ind w:left="757" w:hanging="864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901"/>
        </w:tabs>
        <w:ind w:left="90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45"/>
        </w:tabs>
        <w:ind w:left="104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189"/>
        </w:tabs>
        <w:ind w:left="118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333"/>
        </w:tabs>
        <w:ind w:left="13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77"/>
        </w:tabs>
        <w:ind w:left="1477" w:hanging="1584"/>
      </w:pPr>
      <w:rPr>
        <w:rFonts w:hint="default"/>
      </w:rPr>
    </w:lvl>
  </w:abstractNum>
  <w:abstractNum w:abstractNumId="6">
    <w:nsid w:val="368D7DCA"/>
    <w:multiLevelType w:val="hybridMultilevel"/>
    <w:tmpl w:val="FA86924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E934F37"/>
    <w:multiLevelType w:val="multilevel"/>
    <w:tmpl w:val="6552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047EEC"/>
    <w:multiLevelType w:val="hybridMultilevel"/>
    <w:tmpl w:val="E7321B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4AF566A7"/>
    <w:multiLevelType w:val="hybridMultilevel"/>
    <w:tmpl w:val="21EE026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B5D65C6"/>
    <w:multiLevelType w:val="hybridMultilevel"/>
    <w:tmpl w:val="3AB466F0"/>
    <w:lvl w:ilvl="0" w:tplc="9A482488">
      <w:start w:val="1"/>
      <w:numFmt w:val="bullet"/>
      <w:pStyle w:val="a"/>
      <w:lvlText w:val=""/>
      <w:lvlJc w:val="left"/>
      <w:pPr>
        <w:tabs>
          <w:tab w:val="num" w:pos="1827"/>
        </w:tabs>
        <w:ind w:left="182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>
    <w:nsid w:val="53274FA4"/>
    <w:multiLevelType w:val="hybridMultilevel"/>
    <w:tmpl w:val="208026A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5DB3F0E"/>
    <w:multiLevelType w:val="hybridMultilevel"/>
    <w:tmpl w:val="694030D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73CB1411"/>
    <w:multiLevelType w:val="multilevel"/>
    <w:tmpl w:val="66E864FE"/>
    <w:lvl w:ilvl="0">
      <w:start w:val="1"/>
      <w:numFmt w:val="decimal"/>
      <w:pStyle w:val="a0"/>
      <w:suff w:val="space"/>
      <w:lvlText w:val="%1."/>
      <w:lvlJc w:val="right"/>
      <w:pPr>
        <w:ind w:left="432" w:hanging="144"/>
      </w:pPr>
      <w:rPr>
        <w:rFonts w:ascii="Arial" w:hAnsi="Arial" w:hint="default"/>
        <w:b w:val="0"/>
        <w:i w:val="0"/>
        <w:sz w:val="20"/>
        <w:szCs w:val="20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ascii="Arial" w:hAnsi="Arial" w:hint="default"/>
        <w:b/>
        <w:i w:val="0"/>
        <w:sz w:val="20"/>
        <w:szCs w:val="20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78576F63"/>
    <w:multiLevelType w:val="hybridMultilevel"/>
    <w:tmpl w:val="F192EFE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7D1567F0"/>
    <w:multiLevelType w:val="hybridMultilevel"/>
    <w:tmpl w:val="526C538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7D20101F"/>
    <w:multiLevelType w:val="hybridMultilevel"/>
    <w:tmpl w:val="2B6C52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0"/>
  </w:num>
  <w:num w:numId="4">
    <w:abstractNumId w:val="13"/>
  </w:num>
  <w:num w:numId="5">
    <w:abstractNumId w:val="4"/>
  </w:num>
  <w:num w:numId="6">
    <w:abstractNumId w:val="4"/>
  </w:num>
  <w:num w:numId="7">
    <w:abstractNumId w:val="14"/>
  </w:num>
  <w:num w:numId="8">
    <w:abstractNumId w:val="12"/>
  </w:num>
  <w:num w:numId="9">
    <w:abstractNumId w:val="9"/>
  </w:num>
  <w:num w:numId="10">
    <w:abstractNumId w:val="11"/>
  </w:num>
  <w:num w:numId="11">
    <w:abstractNumId w:val="16"/>
  </w:num>
  <w:num w:numId="12">
    <w:abstractNumId w:val="15"/>
  </w:num>
  <w:num w:numId="13">
    <w:abstractNumId w:val="0"/>
  </w:num>
  <w:num w:numId="14">
    <w:abstractNumId w:val="8"/>
  </w:num>
  <w:num w:numId="15">
    <w:abstractNumId w:val="4"/>
  </w:num>
  <w:num w:numId="16">
    <w:abstractNumId w:val="4"/>
  </w:num>
  <w:num w:numId="17">
    <w:abstractNumId w:val="6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3"/>
  </w:num>
  <w:num w:numId="31">
    <w:abstractNumId w:val="4"/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</w:num>
  <w:num w:numId="34">
    <w:abstractNumId w:val="4"/>
  </w:num>
  <w:num w:numId="35">
    <w:abstractNumId w:val="4"/>
  </w:num>
  <w:num w:numId="36">
    <w:abstractNumId w:val="4"/>
  </w:num>
  <w:num w:numId="37">
    <w:abstractNumId w:val="7"/>
  </w:num>
  <w:num w:numId="38">
    <w:abstractNumId w:val="4"/>
  </w:num>
  <w:num w:numId="39">
    <w:abstractNumId w:val="4"/>
  </w:num>
  <w:num w:numId="40">
    <w:abstractNumId w:val="4"/>
  </w:num>
  <w:num w:numId="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"/>
  </w:num>
  <w:num w:numId="45">
    <w:abstractNumId w:val="4"/>
  </w:num>
  <w:num w:numId="46">
    <w:abstractNumId w:val="2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stylePaneFormatFilter w:val="3F01"/>
  <w:defaultTabStop w:val="708"/>
  <w:hyphenationZone w:val="141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15794"/>
    <w:rsid w:val="0001311F"/>
    <w:rsid w:val="00022F05"/>
    <w:rsid w:val="00033140"/>
    <w:rsid w:val="00033954"/>
    <w:rsid w:val="000353A9"/>
    <w:rsid w:val="00044C99"/>
    <w:rsid w:val="000456CC"/>
    <w:rsid w:val="000464B7"/>
    <w:rsid w:val="00046894"/>
    <w:rsid w:val="0005114A"/>
    <w:rsid w:val="00055000"/>
    <w:rsid w:val="00057863"/>
    <w:rsid w:val="00061A30"/>
    <w:rsid w:val="00065AEB"/>
    <w:rsid w:val="00070AAD"/>
    <w:rsid w:val="00071544"/>
    <w:rsid w:val="0007718C"/>
    <w:rsid w:val="000861AB"/>
    <w:rsid w:val="00092864"/>
    <w:rsid w:val="00096E50"/>
    <w:rsid w:val="000A3502"/>
    <w:rsid w:val="000A5261"/>
    <w:rsid w:val="000B0F42"/>
    <w:rsid w:val="000B25BB"/>
    <w:rsid w:val="000B376F"/>
    <w:rsid w:val="000C48D5"/>
    <w:rsid w:val="000D0B42"/>
    <w:rsid w:val="000E260F"/>
    <w:rsid w:val="00126E13"/>
    <w:rsid w:val="00132367"/>
    <w:rsid w:val="00135F88"/>
    <w:rsid w:val="00141ABD"/>
    <w:rsid w:val="00174857"/>
    <w:rsid w:val="00190495"/>
    <w:rsid w:val="001935D2"/>
    <w:rsid w:val="001A00F5"/>
    <w:rsid w:val="001B6F1F"/>
    <w:rsid w:val="001D2093"/>
    <w:rsid w:val="001E40B1"/>
    <w:rsid w:val="002103E7"/>
    <w:rsid w:val="00210F9D"/>
    <w:rsid w:val="0021506F"/>
    <w:rsid w:val="00235CE5"/>
    <w:rsid w:val="00236779"/>
    <w:rsid w:val="002367D0"/>
    <w:rsid w:val="00236A6B"/>
    <w:rsid w:val="0024133D"/>
    <w:rsid w:val="0024497F"/>
    <w:rsid w:val="002652AE"/>
    <w:rsid w:val="00266D74"/>
    <w:rsid w:val="0026746A"/>
    <w:rsid w:val="002733A6"/>
    <w:rsid w:val="00290314"/>
    <w:rsid w:val="00291230"/>
    <w:rsid w:val="00294546"/>
    <w:rsid w:val="002A051B"/>
    <w:rsid w:val="002B1E17"/>
    <w:rsid w:val="002B3A28"/>
    <w:rsid w:val="002B568F"/>
    <w:rsid w:val="002C6E7B"/>
    <w:rsid w:val="002E260B"/>
    <w:rsid w:val="002E2B77"/>
    <w:rsid w:val="002E4FE0"/>
    <w:rsid w:val="002F50AA"/>
    <w:rsid w:val="00302DE4"/>
    <w:rsid w:val="00306B0F"/>
    <w:rsid w:val="00324682"/>
    <w:rsid w:val="003433F8"/>
    <w:rsid w:val="003501D0"/>
    <w:rsid w:val="00357A3A"/>
    <w:rsid w:val="00366340"/>
    <w:rsid w:val="003671C1"/>
    <w:rsid w:val="003722A6"/>
    <w:rsid w:val="0038062F"/>
    <w:rsid w:val="00384FB3"/>
    <w:rsid w:val="00392529"/>
    <w:rsid w:val="00393217"/>
    <w:rsid w:val="0039769F"/>
    <w:rsid w:val="003B448D"/>
    <w:rsid w:val="003B4648"/>
    <w:rsid w:val="003C12B1"/>
    <w:rsid w:val="003C1931"/>
    <w:rsid w:val="003D59C6"/>
    <w:rsid w:val="003E17F4"/>
    <w:rsid w:val="003E357F"/>
    <w:rsid w:val="003F50D3"/>
    <w:rsid w:val="00413F7B"/>
    <w:rsid w:val="00422FC7"/>
    <w:rsid w:val="0044394C"/>
    <w:rsid w:val="0044400A"/>
    <w:rsid w:val="00447A4A"/>
    <w:rsid w:val="004503B2"/>
    <w:rsid w:val="00451F70"/>
    <w:rsid w:val="004704B0"/>
    <w:rsid w:val="00476151"/>
    <w:rsid w:val="00480B68"/>
    <w:rsid w:val="004828FE"/>
    <w:rsid w:val="004934BA"/>
    <w:rsid w:val="0049651B"/>
    <w:rsid w:val="00497BF7"/>
    <w:rsid w:val="004C5E0B"/>
    <w:rsid w:val="004C7403"/>
    <w:rsid w:val="004D42CB"/>
    <w:rsid w:val="004E6FB5"/>
    <w:rsid w:val="004F2D7F"/>
    <w:rsid w:val="005116ED"/>
    <w:rsid w:val="00535830"/>
    <w:rsid w:val="00555A9A"/>
    <w:rsid w:val="0056154D"/>
    <w:rsid w:val="00562493"/>
    <w:rsid w:val="005637C1"/>
    <w:rsid w:val="005648E3"/>
    <w:rsid w:val="005803F5"/>
    <w:rsid w:val="005929C8"/>
    <w:rsid w:val="005956E2"/>
    <w:rsid w:val="0059630E"/>
    <w:rsid w:val="005965F6"/>
    <w:rsid w:val="005A2DEE"/>
    <w:rsid w:val="005A4010"/>
    <w:rsid w:val="005A7FC1"/>
    <w:rsid w:val="005B6265"/>
    <w:rsid w:val="005C5B2B"/>
    <w:rsid w:val="005D45E4"/>
    <w:rsid w:val="005E3C1E"/>
    <w:rsid w:val="00601DD4"/>
    <w:rsid w:val="006038F7"/>
    <w:rsid w:val="00613859"/>
    <w:rsid w:val="00613C01"/>
    <w:rsid w:val="006164BA"/>
    <w:rsid w:val="00617AD5"/>
    <w:rsid w:val="006226D5"/>
    <w:rsid w:val="00633052"/>
    <w:rsid w:val="006432A5"/>
    <w:rsid w:val="00661A00"/>
    <w:rsid w:val="00664BF6"/>
    <w:rsid w:val="00666F08"/>
    <w:rsid w:val="00682629"/>
    <w:rsid w:val="00684693"/>
    <w:rsid w:val="0069626C"/>
    <w:rsid w:val="00696DEC"/>
    <w:rsid w:val="00697853"/>
    <w:rsid w:val="006A277C"/>
    <w:rsid w:val="006A42F9"/>
    <w:rsid w:val="006B7E59"/>
    <w:rsid w:val="006E035A"/>
    <w:rsid w:val="006F13BB"/>
    <w:rsid w:val="006F2A44"/>
    <w:rsid w:val="006F320D"/>
    <w:rsid w:val="006F55FB"/>
    <w:rsid w:val="00732262"/>
    <w:rsid w:val="00740802"/>
    <w:rsid w:val="00743AB2"/>
    <w:rsid w:val="00774CB4"/>
    <w:rsid w:val="00785F08"/>
    <w:rsid w:val="007A4199"/>
    <w:rsid w:val="007E21D7"/>
    <w:rsid w:val="007E2DEE"/>
    <w:rsid w:val="007F02B7"/>
    <w:rsid w:val="00805AC6"/>
    <w:rsid w:val="008115C6"/>
    <w:rsid w:val="008120AB"/>
    <w:rsid w:val="008150BC"/>
    <w:rsid w:val="00833108"/>
    <w:rsid w:val="00837FF1"/>
    <w:rsid w:val="00860C9E"/>
    <w:rsid w:val="00867A0B"/>
    <w:rsid w:val="00875E91"/>
    <w:rsid w:val="00880249"/>
    <w:rsid w:val="00891333"/>
    <w:rsid w:val="00891A5F"/>
    <w:rsid w:val="008B01A7"/>
    <w:rsid w:val="008B0CD5"/>
    <w:rsid w:val="008B5D39"/>
    <w:rsid w:val="008C0FF9"/>
    <w:rsid w:val="008C337F"/>
    <w:rsid w:val="008D26AE"/>
    <w:rsid w:val="008D28F1"/>
    <w:rsid w:val="008D456A"/>
    <w:rsid w:val="008E3E1C"/>
    <w:rsid w:val="008E65FD"/>
    <w:rsid w:val="008E73EE"/>
    <w:rsid w:val="008F3121"/>
    <w:rsid w:val="008F4513"/>
    <w:rsid w:val="008F4DAE"/>
    <w:rsid w:val="008F6EE3"/>
    <w:rsid w:val="009043DC"/>
    <w:rsid w:val="009169E4"/>
    <w:rsid w:val="00933D5C"/>
    <w:rsid w:val="0093643E"/>
    <w:rsid w:val="00945007"/>
    <w:rsid w:val="009451D3"/>
    <w:rsid w:val="009523CA"/>
    <w:rsid w:val="00961FE2"/>
    <w:rsid w:val="009632AD"/>
    <w:rsid w:val="00986386"/>
    <w:rsid w:val="009A64DF"/>
    <w:rsid w:val="009A678D"/>
    <w:rsid w:val="009C1D21"/>
    <w:rsid w:val="009C3A81"/>
    <w:rsid w:val="009C627D"/>
    <w:rsid w:val="009D0225"/>
    <w:rsid w:val="009D03AC"/>
    <w:rsid w:val="009D3FAD"/>
    <w:rsid w:val="009D66D6"/>
    <w:rsid w:val="009D6CDC"/>
    <w:rsid w:val="00A01491"/>
    <w:rsid w:val="00A041FA"/>
    <w:rsid w:val="00A112CD"/>
    <w:rsid w:val="00A1583B"/>
    <w:rsid w:val="00A51D76"/>
    <w:rsid w:val="00A83C33"/>
    <w:rsid w:val="00A847AA"/>
    <w:rsid w:val="00A977A8"/>
    <w:rsid w:val="00AD6226"/>
    <w:rsid w:val="00AE506B"/>
    <w:rsid w:val="00AF37B3"/>
    <w:rsid w:val="00B02BF0"/>
    <w:rsid w:val="00B1605D"/>
    <w:rsid w:val="00B21916"/>
    <w:rsid w:val="00B24227"/>
    <w:rsid w:val="00B249A1"/>
    <w:rsid w:val="00B650E2"/>
    <w:rsid w:val="00B655B2"/>
    <w:rsid w:val="00B9712C"/>
    <w:rsid w:val="00BA1634"/>
    <w:rsid w:val="00BB7699"/>
    <w:rsid w:val="00BD0CA6"/>
    <w:rsid w:val="00BD25AC"/>
    <w:rsid w:val="00BD3E46"/>
    <w:rsid w:val="00BF050C"/>
    <w:rsid w:val="00C005A2"/>
    <w:rsid w:val="00C1231B"/>
    <w:rsid w:val="00C15794"/>
    <w:rsid w:val="00C333B5"/>
    <w:rsid w:val="00C35F6D"/>
    <w:rsid w:val="00C47157"/>
    <w:rsid w:val="00C47D15"/>
    <w:rsid w:val="00C539E6"/>
    <w:rsid w:val="00C53C38"/>
    <w:rsid w:val="00C605C1"/>
    <w:rsid w:val="00C66BF5"/>
    <w:rsid w:val="00C71672"/>
    <w:rsid w:val="00C7556F"/>
    <w:rsid w:val="00C8209E"/>
    <w:rsid w:val="00C83136"/>
    <w:rsid w:val="00C92BF7"/>
    <w:rsid w:val="00C9594F"/>
    <w:rsid w:val="00CB4C6E"/>
    <w:rsid w:val="00CC44A1"/>
    <w:rsid w:val="00CD377A"/>
    <w:rsid w:val="00D00C32"/>
    <w:rsid w:val="00D1597D"/>
    <w:rsid w:val="00D173F9"/>
    <w:rsid w:val="00D20DB6"/>
    <w:rsid w:val="00D52741"/>
    <w:rsid w:val="00D55D78"/>
    <w:rsid w:val="00D71655"/>
    <w:rsid w:val="00D813E2"/>
    <w:rsid w:val="00D86018"/>
    <w:rsid w:val="00D87593"/>
    <w:rsid w:val="00D91AF7"/>
    <w:rsid w:val="00DA51AB"/>
    <w:rsid w:val="00DA5524"/>
    <w:rsid w:val="00DB2F0C"/>
    <w:rsid w:val="00DB63A7"/>
    <w:rsid w:val="00DC6C36"/>
    <w:rsid w:val="00DD2326"/>
    <w:rsid w:val="00DD3D18"/>
    <w:rsid w:val="00DE113E"/>
    <w:rsid w:val="00E02144"/>
    <w:rsid w:val="00E0426A"/>
    <w:rsid w:val="00E240F4"/>
    <w:rsid w:val="00E241DF"/>
    <w:rsid w:val="00E312EC"/>
    <w:rsid w:val="00E350BD"/>
    <w:rsid w:val="00E3671F"/>
    <w:rsid w:val="00E36D42"/>
    <w:rsid w:val="00E45C20"/>
    <w:rsid w:val="00E47E59"/>
    <w:rsid w:val="00E5383A"/>
    <w:rsid w:val="00E7755B"/>
    <w:rsid w:val="00E82952"/>
    <w:rsid w:val="00E830AB"/>
    <w:rsid w:val="00E855B7"/>
    <w:rsid w:val="00E96FEF"/>
    <w:rsid w:val="00EA4CC4"/>
    <w:rsid w:val="00EB4A2A"/>
    <w:rsid w:val="00EC13C6"/>
    <w:rsid w:val="00EC1CD8"/>
    <w:rsid w:val="00EC62F2"/>
    <w:rsid w:val="00EC65DE"/>
    <w:rsid w:val="00EC6960"/>
    <w:rsid w:val="00ED6DBD"/>
    <w:rsid w:val="00EE2AD8"/>
    <w:rsid w:val="00EF7299"/>
    <w:rsid w:val="00F005E8"/>
    <w:rsid w:val="00F17479"/>
    <w:rsid w:val="00F227F8"/>
    <w:rsid w:val="00F3066D"/>
    <w:rsid w:val="00F31D4B"/>
    <w:rsid w:val="00F46F41"/>
    <w:rsid w:val="00F61D67"/>
    <w:rsid w:val="00F6372D"/>
    <w:rsid w:val="00F74502"/>
    <w:rsid w:val="00F80AB1"/>
    <w:rsid w:val="00F81856"/>
    <w:rsid w:val="00F94B41"/>
    <w:rsid w:val="00FA0192"/>
    <w:rsid w:val="00FB3CAB"/>
    <w:rsid w:val="00FC5EC7"/>
    <w:rsid w:val="00FD00BC"/>
    <w:rsid w:val="00FD0CFE"/>
    <w:rsid w:val="00FE4954"/>
    <w:rsid w:val="00FF0B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D2326"/>
    <w:rPr>
      <w:sz w:val="24"/>
      <w:szCs w:val="24"/>
      <w:lang w:val="ru-RU" w:eastAsia="be-BY"/>
    </w:rPr>
  </w:style>
  <w:style w:type="paragraph" w:styleId="1">
    <w:name w:val="heading 1"/>
    <w:basedOn w:val="a1"/>
    <w:next w:val="a1"/>
    <w:qFormat/>
    <w:rsid w:val="009D6CDC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1"/>
    <w:uiPriority w:val="9"/>
    <w:qFormat/>
    <w:rsid w:val="006F55FB"/>
    <w:pPr>
      <w:keepNext/>
      <w:widowControl w:val="0"/>
      <w:numPr>
        <w:ilvl w:val="1"/>
        <w:numId w:val="5"/>
      </w:numPr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1"/>
    <w:uiPriority w:val="9"/>
    <w:qFormat/>
    <w:rsid w:val="006F55FB"/>
    <w:pPr>
      <w:keepNext/>
      <w:widowControl w:val="0"/>
      <w:numPr>
        <w:ilvl w:val="2"/>
        <w:numId w:val="5"/>
      </w:numPr>
      <w:autoSpaceDE w:val="0"/>
      <w:autoSpaceDN w:val="0"/>
      <w:adjustRightInd w:val="0"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uiPriority w:val="9"/>
    <w:qFormat/>
    <w:rsid w:val="006F55FB"/>
    <w:pPr>
      <w:keepNext/>
      <w:widowControl w:val="0"/>
      <w:numPr>
        <w:ilvl w:val="3"/>
        <w:numId w:val="5"/>
      </w:numPr>
      <w:autoSpaceDE w:val="0"/>
      <w:autoSpaceDN w:val="0"/>
      <w:adjustRightInd w:val="0"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91A5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Вп1"/>
    <w:basedOn w:val="1"/>
    <w:rsid w:val="00061A30"/>
    <w:pPr>
      <w:keepNext w:val="0"/>
      <w:widowControl w:val="0"/>
    </w:pPr>
    <w:rPr>
      <w:sz w:val="24"/>
      <w:szCs w:val="24"/>
    </w:rPr>
  </w:style>
  <w:style w:type="paragraph" w:styleId="a5">
    <w:name w:val="Document Map"/>
    <w:basedOn w:val="a1"/>
    <w:semiHidden/>
    <w:rsid w:val="00C71672"/>
    <w:pPr>
      <w:shd w:val="clear" w:color="auto" w:fill="000080"/>
    </w:pPr>
    <w:rPr>
      <w:rFonts w:ascii="Tahoma" w:hAnsi="Tahoma" w:cs="Tahoma"/>
    </w:rPr>
  </w:style>
  <w:style w:type="paragraph" w:customStyle="1" w:styleId="Center">
    <w:name w:val="Center"/>
    <w:basedOn w:val="a1"/>
    <w:autoRedefine/>
    <w:rsid w:val="009C1D21"/>
    <w:pPr>
      <w:shd w:val="clear" w:color="auto" w:fill="FFFFFF"/>
      <w:autoSpaceDE w:val="0"/>
      <w:autoSpaceDN w:val="0"/>
      <w:adjustRightInd w:val="0"/>
      <w:jc w:val="center"/>
    </w:pPr>
    <w:rPr>
      <w:rFonts w:ascii="Arial" w:hAnsi="Arial" w:cs="Arial"/>
      <w:sz w:val="20"/>
      <w:szCs w:val="20"/>
    </w:rPr>
  </w:style>
  <w:style w:type="paragraph" w:customStyle="1" w:styleId="Main">
    <w:name w:val="Main"/>
    <w:basedOn w:val="a1"/>
    <w:rsid w:val="00D20DB6"/>
    <w:pPr>
      <w:shd w:val="clear" w:color="auto" w:fill="FFFFFF"/>
      <w:autoSpaceDE w:val="0"/>
      <w:autoSpaceDN w:val="0"/>
      <w:adjustRightInd w:val="0"/>
      <w:ind w:firstLine="540"/>
      <w:jc w:val="both"/>
    </w:pPr>
    <w:rPr>
      <w:rFonts w:ascii="Arial" w:hAnsi="Arial" w:cs="Arial"/>
      <w:sz w:val="20"/>
      <w:szCs w:val="20"/>
      <w:lang w:val="en-US"/>
    </w:rPr>
  </w:style>
  <w:style w:type="paragraph" w:styleId="a6">
    <w:name w:val="header"/>
    <w:basedOn w:val="a1"/>
    <w:rsid w:val="00DA51AB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DA51AB"/>
    <w:pPr>
      <w:tabs>
        <w:tab w:val="center" w:pos="4677"/>
        <w:tab w:val="right" w:pos="9355"/>
      </w:tabs>
    </w:pPr>
  </w:style>
  <w:style w:type="paragraph" w:customStyle="1" w:styleId="Arial10pt">
    <w:name w:val="Стиль Arial 10 pt"/>
    <w:basedOn w:val="a1"/>
    <w:rsid w:val="00FE4954"/>
    <w:pPr>
      <w:shd w:val="clear" w:color="auto" w:fill="FFFFFF"/>
    </w:pPr>
    <w:rPr>
      <w:rFonts w:ascii="Arial" w:hAnsi="Arial"/>
      <w:sz w:val="20"/>
      <w:szCs w:val="20"/>
    </w:rPr>
  </w:style>
  <w:style w:type="paragraph" w:customStyle="1" w:styleId="Program">
    <w:name w:val="Program"/>
    <w:basedOn w:val="a1"/>
    <w:rsid w:val="00061A30"/>
    <w:pPr>
      <w:shd w:val="clear" w:color="auto" w:fill="FFFFFF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</w:tabs>
      <w:autoSpaceDE w:val="0"/>
      <w:autoSpaceDN w:val="0"/>
      <w:adjustRightInd w:val="0"/>
    </w:pPr>
    <w:rPr>
      <w:rFonts w:ascii="Arial" w:hAnsi="Arial"/>
      <w:sz w:val="20"/>
      <w:szCs w:val="20"/>
      <w:lang w:val="en-US"/>
    </w:rPr>
  </w:style>
  <w:style w:type="paragraph" w:customStyle="1" w:styleId="10">
    <w:name w:val="Перечень1"/>
    <w:basedOn w:val="a1"/>
    <w:rsid w:val="00BB7699"/>
    <w:pPr>
      <w:widowControl w:val="0"/>
      <w:numPr>
        <w:numId w:val="2"/>
      </w:numPr>
      <w:shd w:val="clear" w:color="auto" w:fill="FFFFFF"/>
      <w:autoSpaceDE w:val="0"/>
      <w:autoSpaceDN w:val="0"/>
      <w:adjustRightInd w:val="0"/>
      <w:ind w:left="180" w:firstLine="1"/>
    </w:pPr>
    <w:rPr>
      <w:rFonts w:ascii="Arial" w:hAnsi="Arial" w:cs="Arial"/>
      <w:b/>
      <w:color w:val="000000"/>
    </w:rPr>
  </w:style>
  <w:style w:type="paragraph" w:customStyle="1" w:styleId="20">
    <w:name w:val="Перечень2"/>
    <w:basedOn w:val="a1"/>
    <w:rsid w:val="00BB7699"/>
    <w:pPr>
      <w:widowControl w:val="0"/>
      <w:numPr>
        <w:ilvl w:val="1"/>
        <w:numId w:val="2"/>
      </w:numPr>
      <w:shd w:val="clear" w:color="auto" w:fill="FFFFFF"/>
      <w:autoSpaceDE w:val="0"/>
      <w:autoSpaceDN w:val="0"/>
      <w:adjustRightInd w:val="0"/>
      <w:ind w:left="360" w:hanging="360"/>
    </w:pPr>
    <w:rPr>
      <w:rFonts w:ascii="Arial" w:hAnsi="Arial" w:cs="Arial"/>
      <w:b/>
      <w:color w:val="000000"/>
      <w:sz w:val="20"/>
      <w:szCs w:val="20"/>
    </w:rPr>
  </w:style>
  <w:style w:type="paragraph" w:customStyle="1" w:styleId="30">
    <w:name w:val="Перечень3"/>
    <w:basedOn w:val="a1"/>
    <w:rsid w:val="00BB7699"/>
    <w:pPr>
      <w:widowControl w:val="0"/>
      <w:numPr>
        <w:ilvl w:val="2"/>
        <w:numId w:val="2"/>
      </w:numPr>
      <w:shd w:val="clear" w:color="auto" w:fill="FFFFFF"/>
      <w:autoSpaceDE w:val="0"/>
      <w:autoSpaceDN w:val="0"/>
      <w:adjustRightInd w:val="0"/>
      <w:ind w:left="720" w:hanging="540"/>
    </w:pPr>
    <w:rPr>
      <w:rFonts w:ascii="Arial" w:hAnsi="Arial" w:cs="Arial"/>
      <w:b/>
      <w:color w:val="000000"/>
      <w:sz w:val="20"/>
      <w:szCs w:val="20"/>
    </w:rPr>
  </w:style>
  <w:style w:type="paragraph" w:customStyle="1" w:styleId="40">
    <w:name w:val="Перечень4"/>
    <w:basedOn w:val="a1"/>
    <w:rsid w:val="002B1E17"/>
    <w:pPr>
      <w:widowControl w:val="0"/>
      <w:numPr>
        <w:ilvl w:val="3"/>
        <w:numId w:val="2"/>
      </w:numPr>
      <w:shd w:val="clear" w:color="auto" w:fill="FFFFFF"/>
      <w:autoSpaceDE w:val="0"/>
      <w:autoSpaceDN w:val="0"/>
      <w:adjustRightInd w:val="0"/>
      <w:ind w:left="1260" w:hanging="720"/>
    </w:pPr>
    <w:rPr>
      <w:rFonts w:ascii="Arial" w:hAnsi="Arial" w:cs="Arial"/>
      <w:b/>
      <w:sz w:val="20"/>
      <w:szCs w:val="20"/>
    </w:rPr>
  </w:style>
  <w:style w:type="paragraph" w:customStyle="1" w:styleId="22">
    <w:name w:val="Вп2"/>
    <w:basedOn w:val="2"/>
    <w:rsid w:val="008120AB"/>
    <w:pPr>
      <w:keepNext w:val="0"/>
    </w:pPr>
    <w:rPr>
      <w:i w:val="0"/>
      <w:sz w:val="20"/>
      <w:szCs w:val="20"/>
    </w:rPr>
  </w:style>
  <w:style w:type="paragraph" w:customStyle="1" w:styleId="32">
    <w:name w:val="Вп3"/>
    <w:basedOn w:val="3"/>
    <w:rsid w:val="008120AB"/>
    <w:pPr>
      <w:keepNext w:val="0"/>
      <w:ind w:left="720" w:firstLine="0"/>
    </w:pPr>
    <w:rPr>
      <w:sz w:val="20"/>
      <w:szCs w:val="20"/>
    </w:rPr>
  </w:style>
  <w:style w:type="paragraph" w:customStyle="1" w:styleId="41">
    <w:name w:val="Вп4"/>
    <w:basedOn w:val="4"/>
    <w:rsid w:val="008120AB"/>
    <w:pPr>
      <w:keepNext w:val="0"/>
    </w:pPr>
    <w:rPr>
      <w:rFonts w:ascii="Arial" w:hAnsi="Arial" w:cs="Arial"/>
      <w:sz w:val="20"/>
      <w:szCs w:val="20"/>
    </w:rPr>
  </w:style>
  <w:style w:type="paragraph" w:customStyle="1" w:styleId="a">
    <w:name w:val="СписПункт"/>
    <w:basedOn w:val="a1"/>
    <w:rsid w:val="00FE4954"/>
    <w:pPr>
      <w:numPr>
        <w:numId w:val="3"/>
      </w:numPr>
      <w:shd w:val="clear" w:color="auto" w:fill="FFFFFF"/>
      <w:tabs>
        <w:tab w:val="clear" w:pos="1827"/>
        <w:tab w:val="num" w:pos="360"/>
      </w:tabs>
      <w:autoSpaceDE w:val="0"/>
      <w:autoSpaceDN w:val="0"/>
      <w:adjustRightInd w:val="0"/>
      <w:ind w:left="360" w:hanging="180"/>
    </w:pPr>
    <w:rPr>
      <w:rFonts w:ascii="Arial" w:hAnsi="Arial" w:cs="Arial"/>
      <w:sz w:val="20"/>
      <w:szCs w:val="20"/>
    </w:rPr>
  </w:style>
  <w:style w:type="paragraph" w:customStyle="1" w:styleId="a0">
    <w:name w:val="СписЧисло"/>
    <w:basedOn w:val="a1"/>
    <w:rsid w:val="00FE4954"/>
    <w:pPr>
      <w:numPr>
        <w:numId w:val="4"/>
      </w:numPr>
      <w:shd w:val="clear" w:color="auto" w:fill="FFFFFF"/>
      <w:autoSpaceDE w:val="0"/>
      <w:autoSpaceDN w:val="0"/>
      <w:adjustRightInd w:val="0"/>
      <w:ind w:left="360" w:firstLine="0"/>
    </w:pPr>
    <w:rPr>
      <w:rFonts w:ascii="Arial" w:hAnsi="Arial" w:cs="Arial"/>
      <w:sz w:val="20"/>
      <w:szCs w:val="20"/>
    </w:rPr>
  </w:style>
  <w:style w:type="character" w:styleId="a8">
    <w:name w:val="Hyperlink"/>
    <w:basedOn w:val="a2"/>
    <w:uiPriority w:val="99"/>
    <w:unhideWhenUsed/>
    <w:rsid w:val="00044C99"/>
    <w:rPr>
      <w:color w:val="0000FF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044C99"/>
    <w:rPr>
      <w:rFonts w:ascii="Arial" w:hAnsi="Arial"/>
      <w:b/>
    </w:rPr>
  </w:style>
  <w:style w:type="paragraph" w:styleId="23">
    <w:name w:val="toc 2"/>
    <w:basedOn w:val="a1"/>
    <w:next w:val="a1"/>
    <w:autoRedefine/>
    <w:uiPriority w:val="39"/>
    <w:unhideWhenUsed/>
    <w:rsid w:val="00044C99"/>
    <w:pPr>
      <w:ind w:left="240"/>
    </w:pPr>
    <w:rPr>
      <w:rFonts w:ascii="Arial" w:hAnsi="Arial"/>
      <w:b/>
      <w:sz w:val="20"/>
    </w:rPr>
  </w:style>
  <w:style w:type="paragraph" w:styleId="33">
    <w:name w:val="toc 3"/>
    <w:basedOn w:val="a1"/>
    <w:next w:val="a1"/>
    <w:autoRedefine/>
    <w:uiPriority w:val="39"/>
    <w:unhideWhenUsed/>
    <w:rsid w:val="00044C99"/>
    <w:pPr>
      <w:ind w:left="480"/>
    </w:pPr>
    <w:rPr>
      <w:rFonts w:ascii="Arial" w:hAnsi="Arial"/>
      <w:b/>
      <w:sz w:val="20"/>
    </w:rPr>
  </w:style>
  <w:style w:type="paragraph" w:styleId="42">
    <w:name w:val="toc 4"/>
    <w:basedOn w:val="a1"/>
    <w:next w:val="a1"/>
    <w:autoRedefine/>
    <w:uiPriority w:val="39"/>
    <w:unhideWhenUsed/>
    <w:rsid w:val="00044C99"/>
    <w:pPr>
      <w:ind w:left="720"/>
    </w:pPr>
    <w:rPr>
      <w:rFonts w:ascii="Arial" w:hAnsi="Arial"/>
      <w:b/>
      <w:sz w:val="20"/>
    </w:rPr>
  </w:style>
  <w:style w:type="paragraph" w:styleId="51">
    <w:name w:val="toc 5"/>
    <w:basedOn w:val="a1"/>
    <w:next w:val="a1"/>
    <w:autoRedefine/>
    <w:uiPriority w:val="39"/>
    <w:semiHidden/>
    <w:unhideWhenUsed/>
    <w:rsid w:val="00044C99"/>
    <w:pPr>
      <w:ind w:left="960"/>
    </w:pPr>
    <w:rPr>
      <w:rFonts w:ascii="Arial" w:hAnsi="Arial"/>
      <w:b/>
      <w:sz w:val="20"/>
    </w:rPr>
  </w:style>
  <w:style w:type="character" w:customStyle="1" w:styleId="21">
    <w:name w:val="Заголовок 2 Знак"/>
    <w:basedOn w:val="a2"/>
    <w:link w:val="2"/>
    <w:uiPriority w:val="9"/>
    <w:rsid w:val="005D45E4"/>
    <w:rPr>
      <w:rFonts w:ascii="Arial" w:hAnsi="Arial" w:cs="Arial"/>
      <w:b/>
      <w:bCs/>
      <w:i/>
      <w:iCs/>
      <w:sz w:val="28"/>
      <w:szCs w:val="28"/>
      <w:lang w:val="ru-RU" w:eastAsia="be-BY"/>
    </w:rPr>
  </w:style>
  <w:style w:type="character" w:customStyle="1" w:styleId="31">
    <w:name w:val="Заголовок 3 Знак"/>
    <w:basedOn w:val="a2"/>
    <w:link w:val="3"/>
    <w:uiPriority w:val="9"/>
    <w:rsid w:val="005D45E4"/>
    <w:rPr>
      <w:rFonts w:ascii="Arial" w:hAnsi="Arial" w:cs="Arial"/>
      <w:b/>
      <w:bCs/>
      <w:sz w:val="26"/>
      <w:szCs w:val="26"/>
      <w:lang w:val="ru-RU" w:eastAsia="be-BY"/>
    </w:rPr>
  </w:style>
  <w:style w:type="paragraph" w:styleId="a9">
    <w:name w:val="Normal (Web)"/>
    <w:basedOn w:val="a1"/>
    <w:uiPriority w:val="99"/>
    <w:unhideWhenUsed/>
    <w:rsid w:val="005D45E4"/>
    <w:pPr>
      <w:spacing w:before="100" w:beforeAutospacing="1" w:after="100" w:afterAutospacing="1"/>
    </w:pPr>
    <w:rPr>
      <w:lang w:val="en-US" w:eastAsia="en-US"/>
    </w:rPr>
  </w:style>
  <w:style w:type="character" w:styleId="aa">
    <w:name w:val="FollowedHyperlink"/>
    <w:basedOn w:val="a2"/>
    <w:uiPriority w:val="99"/>
    <w:semiHidden/>
    <w:unhideWhenUsed/>
    <w:rsid w:val="005D45E4"/>
    <w:rPr>
      <w:color w:val="800080"/>
      <w:u w:val="single"/>
    </w:rPr>
  </w:style>
  <w:style w:type="character" w:styleId="HTML">
    <w:name w:val="HTML Code"/>
    <w:basedOn w:val="a2"/>
    <w:uiPriority w:val="99"/>
    <w:semiHidden/>
    <w:unhideWhenUsed/>
    <w:rsid w:val="005D45E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2"/>
    <w:rsid w:val="005D45E4"/>
  </w:style>
  <w:style w:type="character" w:styleId="ab">
    <w:name w:val="Emphasis"/>
    <w:basedOn w:val="a2"/>
    <w:uiPriority w:val="20"/>
    <w:qFormat/>
    <w:rsid w:val="005D45E4"/>
    <w:rPr>
      <w:i/>
      <w:iCs/>
    </w:rPr>
  </w:style>
  <w:style w:type="character" w:styleId="ac">
    <w:name w:val="Strong"/>
    <w:basedOn w:val="a2"/>
    <w:uiPriority w:val="22"/>
    <w:qFormat/>
    <w:rsid w:val="005D45E4"/>
    <w:rPr>
      <w:b/>
      <w:bCs/>
    </w:rPr>
  </w:style>
  <w:style w:type="paragraph" w:styleId="ad">
    <w:name w:val="Balloon Text"/>
    <w:basedOn w:val="a1"/>
    <w:link w:val="ae"/>
    <w:uiPriority w:val="99"/>
    <w:semiHidden/>
    <w:unhideWhenUsed/>
    <w:rsid w:val="005D45E4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5D45E4"/>
    <w:rPr>
      <w:rFonts w:ascii="Tahoma" w:hAnsi="Tahoma" w:cs="Tahoma"/>
      <w:sz w:val="16"/>
      <w:szCs w:val="16"/>
      <w:lang w:val="ru-RU" w:eastAsia="be-BY"/>
    </w:rPr>
  </w:style>
  <w:style w:type="paragraph" w:styleId="HTML0">
    <w:name w:val="HTML Preformatted"/>
    <w:basedOn w:val="a1"/>
    <w:link w:val="HTML1"/>
    <w:uiPriority w:val="99"/>
    <w:semiHidden/>
    <w:unhideWhenUsed/>
    <w:rsid w:val="00A158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A1583B"/>
    <w:rPr>
      <w:rFonts w:ascii="Courier New" w:hAnsi="Courier New" w:cs="Courier New"/>
    </w:rPr>
  </w:style>
  <w:style w:type="character" w:customStyle="1" w:styleId="define">
    <w:name w:val="define"/>
    <w:basedOn w:val="a2"/>
    <w:rsid w:val="00B1605D"/>
  </w:style>
  <w:style w:type="paragraph" w:customStyle="1" w:styleId="text-center">
    <w:name w:val="text-center"/>
    <w:basedOn w:val="a1"/>
    <w:rsid w:val="00B1605D"/>
    <w:pPr>
      <w:spacing w:before="100" w:beforeAutospacing="1" w:after="100" w:afterAutospacing="1"/>
    </w:pPr>
    <w:rPr>
      <w:lang w:val="en-US" w:eastAsia="en-US"/>
    </w:rPr>
  </w:style>
  <w:style w:type="character" w:customStyle="1" w:styleId="notermin">
    <w:name w:val="notermin"/>
    <w:basedOn w:val="a2"/>
    <w:rsid w:val="00B1605D"/>
  </w:style>
  <w:style w:type="character" w:customStyle="1" w:styleId="prog">
    <w:name w:val="prog"/>
    <w:basedOn w:val="a2"/>
    <w:rsid w:val="00B1605D"/>
  </w:style>
  <w:style w:type="character" w:customStyle="1" w:styleId="mn">
    <w:name w:val="mn"/>
    <w:basedOn w:val="a2"/>
    <w:rsid w:val="00235CE5"/>
  </w:style>
  <w:style w:type="character" w:customStyle="1" w:styleId="mjxassistivemathml">
    <w:name w:val="mjx_assistive_mathml"/>
    <w:basedOn w:val="a2"/>
    <w:rsid w:val="00235CE5"/>
  </w:style>
  <w:style w:type="character" w:customStyle="1" w:styleId="mi">
    <w:name w:val="mi"/>
    <w:basedOn w:val="a2"/>
    <w:rsid w:val="00235CE5"/>
  </w:style>
  <w:style w:type="character" w:customStyle="1" w:styleId="mo">
    <w:name w:val="mo"/>
    <w:basedOn w:val="a2"/>
    <w:rsid w:val="00235CE5"/>
  </w:style>
  <w:style w:type="table" w:styleId="af">
    <w:name w:val="Table Grid"/>
    <w:basedOn w:val="a3"/>
    <w:uiPriority w:val="59"/>
    <w:rsid w:val="004C5E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2"/>
    <w:link w:val="5"/>
    <w:uiPriority w:val="9"/>
    <w:semiHidden/>
    <w:rsid w:val="00891A5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 w:eastAsia="be-BY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2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7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95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36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26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019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846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9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7226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6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7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53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85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593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33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0721">
          <w:marLeft w:val="0"/>
          <w:marRight w:val="1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81860">
              <w:marLeft w:val="11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2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29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193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442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023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01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484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99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68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7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2352">
          <w:marLeft w:val="103"/>
          <w:marRight w:val="0"/>
          <w:marTop w:val="0"/>
          <w:marBottom w:val="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6805">
          <w:marLeft w:val="103"/>
          <w:marRight w:val="0"/>
          <w:marTop w:val="0"/>
          <w:marBottom w:val="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84630">
          <w:marLeft w:val="103"/>
          <w:marRight w:val="0"/>
          <w:marTop w:val="0"/>
          <w:marBottom w:val="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3680">
          <w:marLeft w:val="103"/>
          <w:marRight w:val="0"/>
          <w:marTop w:val="0"/>
          <w:marBottom w:val="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2757">
          <w:marLeft w:val="103"/>
          <w:marRight w:val="0"/>
          <w:marTop w:val="0"/>
          <w:marBottom w:val="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319">
          <w:marLeft w:val="2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43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741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985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82347">
          <w:marLeft w:val="103"/>
          <w:marRight w:val="0"/>
          <w:marTop w:val="0"/>
          <w:marBottom w:val="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41552">
          <w:marLeft w:val="2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1222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829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316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199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223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889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427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37027">
          <w:marLeft w:val="103"/>
          <w:marRight w:val="0"/>
          <w:marTop w:val="0"/>
          <w:marBottom w:val="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11089">
          <w:marLeft w:val="2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1919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914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253">
              <w:marLeft w:val="103"/>
              <w:marRight w:val="0"/>
              <w:marTop w:val="0"/>
              <w:marBottom w:val="8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12232">
          <w:marLeft w:val="103"/>
          <w:marRight w:val="0"/>
          <w:marTop w:val="0"/>
          <w:marBottom w:val="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7531">
          <w:marLeft w:val="103"/>
          <w:marRight w:val="0"/>
          <w:marTop w:val="0"/>
          <w:marBottom w:val="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51504">
          <w:marLeft w:val="103"/>
          <w:marRight w:val="0"/>
          <w:marTop w:val="0"/>
          <w:marBottom w:val="8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3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3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10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51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91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5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85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74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89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45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384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56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46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3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20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6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43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79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18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49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67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1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9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0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79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18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11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96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94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3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5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5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30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95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77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59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65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9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99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6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83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92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90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43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56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7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96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09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26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7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3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34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03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18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4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28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27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77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57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56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1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20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34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9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59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82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41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99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15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49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69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5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7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36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99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5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7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13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6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26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8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9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73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82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70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8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64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9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8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95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5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8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16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66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53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1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36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65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6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8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32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67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8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1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61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52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30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10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80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50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81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53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01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33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12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0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3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09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2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54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84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53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01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29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99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79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0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0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0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54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8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8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28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8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25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12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95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89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81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1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80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7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84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04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4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44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63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47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20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2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8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38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39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0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3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4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79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47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96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8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9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0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1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1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9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02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73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12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85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86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84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68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13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71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40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8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22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08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40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4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6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6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17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0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0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58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0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3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0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64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66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72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89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30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13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7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14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09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91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28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2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8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7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4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6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9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7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4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35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2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9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6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36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8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0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03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33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4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91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05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0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47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92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77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44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70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52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64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50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58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4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1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86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04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77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0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0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96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0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6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7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52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43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63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39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71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75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69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71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89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50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40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51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21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8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86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1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66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9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7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6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37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25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12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00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00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0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61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2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63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69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31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05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64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1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62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4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47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3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9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76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27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15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29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3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23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10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6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39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85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24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09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88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90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44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32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62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08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8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32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70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69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44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93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38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1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9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2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6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86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6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53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8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2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52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49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15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8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72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88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41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30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97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65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2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37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50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1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8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1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59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74930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6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93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3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26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9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80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7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8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0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46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51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78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46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20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5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3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42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48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4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1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7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68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8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26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9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03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0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83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66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3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73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2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0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7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98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25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88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9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23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0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81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00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66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78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14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68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40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46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5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81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95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66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2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95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41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62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17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82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6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1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70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57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3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5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17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4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31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7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72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75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5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7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8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87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3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46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9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9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28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75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7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4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60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98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7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65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7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9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25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9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04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37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04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64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23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4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03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82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61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40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91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87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30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34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0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14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62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77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58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32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63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6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37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70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91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30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55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14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50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63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45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6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01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17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3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8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66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88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34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8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68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24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94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77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2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26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91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2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99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3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48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53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26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27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05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58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62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08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7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7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45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24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03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4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92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2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8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4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24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36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58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9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05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47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48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01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89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8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0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07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87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13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56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1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3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13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6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8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1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90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8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4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7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30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9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27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83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60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1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74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0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08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80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90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1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17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15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25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9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49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14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6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8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9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09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14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60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79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3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60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78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45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0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2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90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91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5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05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6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07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63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74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94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40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82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02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0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5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3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8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4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1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36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4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01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15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88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74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77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57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79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96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00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14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0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95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8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9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33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94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63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23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51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76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14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24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7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7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5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5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9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7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3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9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7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00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44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0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16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77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01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01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69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63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06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85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9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5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1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2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55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13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8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79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26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7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7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52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16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9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22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8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72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6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14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15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52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39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65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05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13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8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9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26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13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63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45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9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83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54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02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51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96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99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3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3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2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0916">
          <w:marLeft w:val="0"/>
          <w:marRight w:val="1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9197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7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7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70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6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587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6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27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914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9065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596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65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86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670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3348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822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893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199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898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64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4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94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51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936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40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25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38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09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38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039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85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91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250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645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18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33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43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176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09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167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56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6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631540">
          <w:marLeft w:val="0"/>
          <w:marRight w:val="0"/>
          <w:marTop w:val="0"/>
          <w:marBottom w:val="150"/>
          <w:divBdr>
            <w:top w:val="dotted" w:sz="6" w:space="3" w:color="CCCCCC"/>
            <w:left w:val="none" w:sz="0" w:space="0" w:color="auto"/>
            <w:bottom w:val="dotted" w:sz="6" w:space="4" w:color="CCCCCC"/>
            <w:right w:val="none" w:sz="0" w:space="0" w:color="auto"/>
          </w:divBdr>
        </w:div>
      </w:divsChild>
    </w:div>
    <w:div w:id="12766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7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1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8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9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6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68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6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33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1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95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1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80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36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8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00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1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6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78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0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41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1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1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51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34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1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07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89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22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69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3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21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1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8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43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9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9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9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7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69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8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8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47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4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1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21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55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91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71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61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95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74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78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93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42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070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7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1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86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83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5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9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8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9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31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08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0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42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87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21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4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25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4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0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5681">
          <w:marLeft w:val="0"/>
          <w:marRight w:val="1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1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37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7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206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78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33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468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70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4115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50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066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829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954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502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942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8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6556">
          <w:marLeft w:val="0"/>
          <w:marRight w:val="1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6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2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08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2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72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09491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5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54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58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21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205443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96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4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60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34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86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55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10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22733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53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73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72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3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44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8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98.png"/><Relationship Id="rId21" Type="http://schemas.openxmlformats.org/officeDocument/2006/relationships/image" Target="media/image14.png"/><Relationship Id="rId42" Type="http://schemas.openxmlformats.org/officeDocument/2006/relationships/image" Target="media/image27.jpe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image" Target="media/image94.png"/><Relationship Id="rId133" Type="http://schemas.openxmlformats.org/officeDocument/2006/relationships/hyperlink" Target="http://algolist.manual.ru/maths/combinat/hanoi.php" TargetMode="External"/><Relationship Id="rId138" Type="http://schemas.openxmlformats.org/officeDocument/2006/relationships/image" Target="media/image112.gif"/><Relationship Id="rId16" Type="http://schemas.openxmlformats.org/officeDocument/2006/relationships/image" Target="media/image9.png"/><Relationship Id="rId107" Type="http://schemas.openxmlformats.org/officeDocument/2006/relationships/image" Target="media/image89.png"/><Relationship Id="rId11" Type="http://schemas.openxmlformats.org/officeDocument/2006/relationships/image" Target="media/image4.png"/><Relationship Id="rId32" Type="http://schemas.openxmlformats.org/officeDocument/2006/relationships/hyperlink" Target="https://ru.wikipedia.org/wiki/%D0%A1%D1%83%D0%B6%D0%B4%D0%B5%D0%BD%D0%B8%D0%B5" TargetMode="External"/><Relationship Id="rId37" Type="http://schemas.openxmlformats.org/officeDocument/2006/relationships/image" Target="media/image23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8.png"/><Relationship Id="rId79" Type="http://schemas.openxmlformats.org/officeDocument/2006/relationships/hyperlink" Target="http://www.tvd-home.ru/prog/16_4" TargetMode="External"/><Relationship Id="rId102" Type="http://schemas.openxmlformats.org/officeDocument/2006/relationships/image" Target="media/image84.png"/><Relationship Id="rId123" Type="http://schemas.openxmlformats.org/officeDocument/2006/relationships/image" Target="media/image104.png"/><Relationship Id="rId128" Type="http://schemas.openxmlformats.org/officeDocument/2006/relationships/hyperlink" Target="http://www.waset.org/journals/ijmcs/v7/v7-1-2.pdf" TargetMode="External"/><Relationship Id="rId144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113" Type="http://schemas.openxmlformats.org/officeDocument/2006/relationships/image" Target="media/image95.png"/><Relationship Id="rId118" Type="http://schemas.openxmlformats.org/officeDocument/2006/relationships/image" Target="media/image99.png"/><Relationship Id="rId134" Type="http://schemas.openxmlformats.org/officeDocument/2006/relationships/image" Target="media/image109.gif"/><Relationship Id="rId139" Type="http://schemas.openxmlformats.org/officeDocument/2006/relationships/hyperlink" Target="http://tvd-home.ru/prog" TargetMode="External"/><Relationship Id="rId80" Type="http://schemas.openxmlformats.org/officeDocument/2006/relationships/image" Target="media/image63.gif"/><Relationship Id="rId85" Type="http://schemas.openxmlformats.org/officeDocument/2006/relationships/image" Target="media/image68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gif"/><Relationship Id="rId33" Type="http://schemas.openxmlformats.org/officeDocument/2006/relationships/hyperlink" Target="https://ru.wikipedia.org/wiki/%D0%A1%D1%83%D0%B1%D1%8A%D0%B5%D0%BA%D1%82_(%D0%B3%D1%80%D0%B0%D0%BC%D0%BC%D0%B0%D1%82%D0%B8%D0%BA%D0%B0)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hyperlink" Target="https://prog-cpp.ru/data-tree/" TargetMode="External"/><Relationship Id="rId124" Type="http://schemas.openxmlformats.org/officeDocument/2006/relationships/image" Target="media/image105.png"/><Relationship Id="rId129" Type="http://schemas.openxmlformats.org/officeDocument/2006/relationships/image" Target="media/image107.png"/><Relationship Id="rId137" Type="http://schemas.openxmlformats.org/officeDocument/2006/relationships/hyperlink" Target="http://www.tvd-home.ru/prog/3_2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6.gif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4.png"/><Relationship Id="rId75" Type="http://schemas.openxmlformats.org/officeDocument/2006/relationships/image" Target="media/image59.gif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gif"/><Relationship Id="rId96" Type="http://schemas.openxmlformats.org/officeDocument/2006/relationships/hyperlink" Target="http://www.tvd-home.ru/files/SynAn.zip" TargetMode="External"/><Relationship Id="rId111" Type="http://schemas.openxmlformats.org/officeDocument/2006/relationships/image" Target="media/image93.png"/><Relationship Id="rId132" Type="http://schemas.openxmlformats.org/officeDocument/2006/relationships/image" Target="media/image108.png"/><Relationship Id="rId140" Type="http://schemas.openxmlformats.org/officeDocument/2006/relationships/hyperlink" Target="http://tvd-home.ru/prog/4_1" TargetMode="External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%D0%9B%D0%B0%D1%82%D0%B8%D0%BD%D1%81%D0%BA%D0%B8%D0%B9_%D1%8F%D0%B7%D1%8B%D0%BA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gif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image" Target="media/image100.png"/><Relationship Id="rId127" Type="http://schemas.openxmlformats.org/officeDocument/2006/relationships/image" Target="media/image106.png"/><Relationship Id="rId10" Type="http://schemas.openxmlformats.org/officeDocument/2006/relationships/image" Target="media/image3.png"/><Relationship Id="rId31" Type="http://schemas.openxmlformats.org/officeDocument/2006/relationships/hyperlink" Target="https://ru.wikipedia.org/wiki/%D0%A1%D0%BA%D0%B0%D0%B7%D1%83%D0%B5%D0%BC%D0%BE%D0%B5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image" Target="media/image62.gif"/><Relationship Id="rId81" Type="http://schemas.openxmlformats.org/officeDocument/2006/relationships/image" Target="media/image64.png"/><Relationship Id="rId86" Type="http://schemas.openxmlformats.org/officeDocument/2006/relationships/image" Target="media/image69.jpeg"/><Relationship Id="rId94" Type="http://schemas.openxmlformats.org/officeDocument/2006/relationships/image" Target="media/image77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3.png"/><Relationship Id="rId130" Type="http://schemas.openxmlformats.org/officeDocument/2006/relationships/hyperlink" Target="http://www.tvd-home.ru/prog/16_4" TargetMode="External"/><Relationship Id="rId135" Type="http://schemas.openxmlformats.org/officeDocument/2006/relationships/image" Target="media/image110.png"/><Relationship Id="rId14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://tvd-home.ru/prog/11_9" TargetMode="External"/><Relationship Id="rId109" Type="http://schemas.openxmlformats.org/officeDocument/2006/relationships/image" Target="media/image91.png"/><Relationship Id="rId34" Type="http://schemas.openxmlformats.org/officeDocument/2006/relationships/hyperlink" Target="https://ru.wikipedia.org/wiki/%D0%9F%D1%80%D0%B5%D0%B4%D0%B8%D0%BA%D0%B0%D1%86%D0%B8%D1%8F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0.gif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image" Target="media/image101.png"/><Relationship Id="rId125" Type="http://schemas.openxmlformats.org/officeDocument/2006/relationships/hyperlink" Target="http://www.skorks.com/2010/03/solving-the-towers-of-hanoi-mathematically-and-programmatically-the-value-of-recursion/" TargetMode="External"/><Relationship Id="rId141" Type="http://schemas.openxmlformats.org/officeDocument/2006/relationships/hyperlink" Target="http://tvd-home.ru/prog/16_4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B%D0%BE%D0%B3%D0%B8%D0%BA%D0%B0" TargetMode="External"/><Relationship Id="rId24" Type="http://schemas.openxmlformats.org/officeDocument/2006/relationships/image" Target="media/image17.gif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hyperlink" Target="https://ru.wikipedia.org/wiki/%D0%A1%D1%82%D0%B0%D0%BD%D0%B4%D0%B0%D1%80%D1%82%D0%BD%D0%B0%D1%8F_%D0%B1%D0%B8%D0%B1%D0%BB%D0%B8%D0%BE%D1%82%D0%B5%D0%BA%D0%B0_%D1%88%D0%B0%D0%B1%D0%BB%D0%BE%D0%BD%D0%BE%D0%B2" TargetMode="External"/><Relationship Id="rId87" Type="http://schemas.openxmlformats.org/officeDocument/2006/relationships/image" Target="media/image70.png"/><Relationship Id="rId110" Type="http://schemas.openxmlformats.org/officeDocument/2006/relationships/image" Target="media/image92.png"/><Relationship Id="rId115" Type="http://schemas.openxmlformats.org/officeDocument/2006/relationships/image" Target="media/image97.gif"/><Relationship Id="rId131" Type="http://schemas.openxmlformats.org/officeDocument/2006/relationships/hyperlink" Target="http://tvd-home.ru/numerical/polynom" TargetMode="External"/><Relationship Id="rId136" Type="http://schemas.openxmlformats.org/officeDocument/2006/relationships/image" Target="media/image111.gif"/><Relationship Id="rId61" Type="http://schemas.openxmlformats.org/officeDocument/2006/relationships/image" Target="media/image46.png"/><Relationship Id="rId82" Type="http://schemas.openxmlformats.org/officeDocument/2006/relationships/image" Target="media/image6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s://ru.wikipedia.org/wiki/%D0%9B%D0%B8%D0%BD%D0%B3%D0%B2%D0%B8%D1%81%D1%82%D0%B8%D0%BA%D0%B0" TargetMode="External"/><Relationship Id="rId35" Type="http://schemas.openxmlformats.org/officeDocument/2006/relationships/image" Target="media/image21.png"/><Relationship Id="rId56" Type="http://schemas.openxmlformats.org/officeDocument/2006/relationships/image" Target="media/image41.png"/><Relationship Id="rId77" Type="http://schemas.openxmlformats.org/officeDocument/2006/relationships/image" Target="media/image61.gif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hyperlink" Target="http://www.mazeworks.com/hanoi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6.gif"/><Relationship Id="rId93" Type="http://schemas.openxmlformats.org/officeDocument/2006/relationships/image" Target="media/image76.png"/><Relationship Id="rId98" Type="http://schemas.openxmlformats.org/officeDocument/2006/relationships/image" Target="media/image80.png"/><Relationship Id="rId121" Type="http://schemas.openxmlformats.org/officeDocument/2006/relationships/image" Target="media/image102.png"/><Relationship Id="rId142" Type="http://schemas.openxmlformats.org/officeDocument/2006/relationships/hyperlink" Target="http://tvd-home.ru/numerical/polyn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UBJECTS\_Lectur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19490-5CA8-4883-A11A-7466316A5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_Lecture.dotx</Template>
  <TotalTime>3026</TotalTime>
  <Pages>1</Pages>
  <Words>24149</Words>
  <Characters>137650</Characters>
  <Application>Microsoft Office Word</Application>
  <DocSecurity>0</DocSecurity>
  <Lines>1147</Lines>
  <Paragraphs>322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БГАТУ</Company>
  <LinksUpToDate>false</LinksUpToDate>
  <CharactersWithSpaces>161477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Windows User</dc:creator>
  <cp:lastModifiedBy>Windows User</cp:lastModifiedBy>
  <cp:revision>71</cp:revision>
  <dcterms:created xsi:type="dcterms:W3CDTF">2017-03-25T20:13:00Z</dcterms:created>
  <dcterms:modified xsi:type="dcterms:W3CDTF">2019-04-02T06:05:00Z</dcterms:modified>
</cp:coreProperties>
</file>